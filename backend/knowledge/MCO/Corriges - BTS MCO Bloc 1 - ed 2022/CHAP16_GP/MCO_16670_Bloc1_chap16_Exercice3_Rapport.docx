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2F92" w14:textId="77777777" w:rsidR="00985049" w:rsidRDefault="00353042" w:rsidP="009B0E54">
      <w:pPr>
        <w:pStyle w:val="Corpsdetexte"/>
        <w:spacing w:before="56"/>
        <w:ind w:left="120" w:right="971"/>
        <w:jc w:val="right"/>
        <w:rPr>
          <w:b/>
          <w:bCs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2344225" wp14:editId="19DA5564">
            <wp:simplePos x="0" y="0"/>
            <wp:positionH relativeFrom="column">
              <wp:posOffset>581966</wp:posOffset>
            </wp:positionH>
            <wp:positionV relativeFrom="paragraph">
              <wp:posOffset>329740</wp:posOffset>
            </wp:positionV>
            <wp:extent cx="1257300" cy="1619250"/>
            <wp:effectExtent l="0" t="0" r="0" b="0"/>
            <wp:wrapThrough wrapText="bothSides">
              <wp:wrapPolygon edited="0">
                <wp:start x="8509" y="1779"/>
                <wp:lineTo x="6218" y="2795"/>
                <wp:lineTo x="2618" y="5336"/>
                <wp:lineTo x="2618" y="10419"/>
                <wp:lineTo x="5564" y="14485"/>
                <wp:lineTo x="4909" y="18805"/>
                <wp:lineTo x="8836" y="20075"/>
                <wp:lineTo x="12436" y="20075"/>
                <wp:lineTo x="16364" y="18805"/>
                <wp:lineTo x="16036" y="14485"/>
                <wp:lineTo x="18982" y="10419"/>
                <wp:lineTo x="18982" y="5591"/>
                <wp:lineTo x="15382" y="3049"/>
                <wp:lineTo x="13091" y="1779"/>
                <wp:lineTo x="8509" y="1779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84B">
        <w:rPr>
          <w:noProof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 wp14:anchorId="680AAFE6" wp14:editId="7D0AEAD6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561580" cy="755015"/>
                <wp:effectExtent l="0" t="0" r="1270" b="69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755015"/>
                        </a:xfrm>
                        <a:prstGeom prst="rect">
                          <a:avLst/>
                        </a:prstGeom>
                        <a:solidFill>
                          <a:srgbClr val="4DC0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color="#4dc0ef" id="Rectangle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dz8klwIAAIUFAAAOAAAAZHJzL2Uyb0RvYy54bWysVMFu2zAMvQ/YPwi6r7aDpO2COkWQLsOA og3aDj0rshQbkEVNUuJkXz9Kst2uK3YYloMiiuQj+Uzy6vrYKnIQ1jWgS1qc5ZQIzaFq9K6k35/W ny4pcZ7piinQoqQn4ej14uOHq87MxQRqUJWwBEG0m3empLX3Zp5ljteiZe4MjNColGBb5lG0u6yy rEP0VmWTPD/POrCVscCFc/h6k5R0EfGlFNzfS+mEJ6qkmJuPp43nNpzZ4orNd5aZuuF9GuwfsmhZ ozHoCHXDPCN72/wB1TbcggPpzzi0GUjZcBFrwGqK/E01jzUzItaC5Dgz0uT+Hyy/O2wsaaqSTijR rMVP9ICkMb1TgkwCPZ1xc7R6NBvbSw6vodajtG34xyrIMVJ6GikVR084Pl7MzovZJTLPUXcxm+XF LIBmL97GOv9VQEvCpaQWo0cm2eHW+WQ6mIRgDlRTrRulomB325Wy5MDw805vVvmXdY/+m5nSwVhD cEuI4SULlaVa4s2flAh2Sj8IiZRg9pOYSWxGMcZhnAvti6SqWSVS+FmOvyF6aN/gESuNgAFZYvwR uwcYLBPIgJ2y7O2Dq4i9PDrnf0ssOY8eMTJoPzq3jQb7HoDCqvrIyX4gKVETWNpCdcKGsZAmyRm+ bvC73TLnN8zi6OCnxnXg7/GQCrqSQn+jpAb78733YI8djVpKOhzFkrofe2YFJeqbxl7/XEynYXaj MJ1dTFCwrzXb1xq9b1eA7VDg4jE8XoO9V8NVWmifcWssQ1RUMc0xdkm5t4Ow8mlF4N7hYrmMZjiv hvlb/Wh4AA+shr58Oj4za/rm9dj2dzCMLZu/6eFkGzw1LPceZBMb/IXXnm+c9dg4/V4Ky+S1HK1e tufiFwAAAP//AwBQSwMEFAAGAAgAAAAhABsN+1/cAAAABgEAAA8AAABkcnMvZG93bnJldi54bWxM j0FLxDAQhe+C/yGM4EXcdBWWtjZdRPHgTbtW8DbbzLbFZlKT7Lb+e1MvehlmeI833yu2sxnEiZzv LStYrxIQxI3VPbcK3nZP1ykIH5A1DpZJwTd52JbnZwXm2k78SqcqtCKGsM9RQRfCmEvpm44M+pUd iaN2sM5giKdrpXY4xXAzyJsk2UiDPccPHY700FHzWR2NAv11qN4fJ1On7uU2q682ff3xXCl1eTHf 34EINIc/Myz4ER3KyLS3R9ZeDApikfA7F22dJbHHftnSDGRZyP/45Q8AAAD//wMAUEsBAi0AFAAG AAgAAAAhALaDOJL+AAAA4QEAABMAAAAAAAAAAAAAAAAAAAAAAFtDb250ZW50X1R5cGVzXS54bWxQ SwECLQAUAAYACAAAACEAOP0h/9YAAACUAQAACwAAAAAAAAAAAAAAAAAvAQAAX3JlbHMvLnJlbHNQ SwECLQAUAAYACAAAACEAsnc/JJcCAACFBQAADgAAAAAAAAAAAAAAAAAuAgAAZHJzL2Uyb0RvYy54 bWxQSwECLQAUAAYACAAAACEAGw37X9wAAAAGAQAADwAAAAAAAAAAAAAAAADxBAAAZHJzL2Rvd25y ZXYueG1sUEsFBgAAAAAEAAQA8wAAAPoFAAAAAA== " o:spid="_x0000_s1026" stroked="f" strokeweight="1pt" style="position:absolute;margin-left:0;margin-top:0;width:595.4pt;height:59.45pt;z-index:-2516602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w14:anchorId="61E7BDAE">
                <w10:wrap anchorx="page" anchory="page"/>
              </v:rect>
            </w:pict>
          </mc:Fallback>
        </mc:AlternateContent>
      </w:r>
    </w:p>
    <w:p w14:paraId="7172F12B" w14:textId="77777777" w:rsidR="009B0E54" w:rsidRPr="00FC27BC" w:rsidRDefault="00743084" w:rsidP="00E81719">
      <w:pPr>
        <w:pStyle w:val="Corpsdetexte"/>
        <w:spacing w:before="56"/>
        <w:ind w:left="120" w:right="971"/>
        <w:rPr>
          <w:rFonts w:ascii="Arial" w:hAnsi="Arial" w:cs="Arial"/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DFFD3E" wp14:editId="7A0303C5">
                <wp:simplePos x="0" y="0"/>
                <wp:positionH relativeFrom="margin">
                  <wp:posOffset>2134782</wp:posOffset>
                </wp:positionH>
                <wp:positionV relativeFrom="paragraph">
                  <wp:posOffset>97790</wp:posOffset>
                </wp:positionV>
                <wp:extent cx="400431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4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042E5" w14:textId="77777777" w:rsidR="00E81719" w:rsidRPr="00E81719" w:rsidRDefault="00E81719" w:rsidP="00E81719">
                            <w:pPr>
                              <w:pStyle w:val="Corpsdetexte"/>
                              <w:spacing w:before="56"/>
                              <w:ind w:left="120" w:right="971"/>
                              <w:rPr>
                                <w:rFonts w:ascii="Arial" w:hAnsi="Arial" w:cs="Arial"/>
                                <w:b/>
                                <w:bCs/>
                                <w:color w:val="3F468F"/>
                                <w:sz w:val="72"/>
                                <w:szCs w:val="72"/>
                              </w:rPr>
                            </w:pPr>
                            <w:r w:rsidRPr="00E81719">
                              <w:rPr>
                                <w:rFonts w:ascii="Arial" w:hAnsi="Arial" w:cs="Arial"/>
                                <w:b/>
                                <w:bCs/>
                                <w:color w:val="3F468F"/>
                                <w:sz w:val="72"/>
                                <w:szCs w:val="72"/>
                                <w:shd w:val="clear" w:color="auto" w:fill="FFFFFF"/>
                              </w:rPr>
                              <w:t>É</w:t>
                            </w:r>
                            <w:r w:rsidRPr="00E81719">
                              <w:rPr>
                                <w:rFonts w:ascii="Arial" w:hAnsi="Arial" w:cs="Arial"/>
                                <w:b/>
                                <w:bCs/>
                                <w:color w:val="3F468F"/>
                                <w:sz w:val="72"/>
                                <w:szCs w:val="72"/>
                              </w:rPr>
                              <w:t>TAT LOCAL DE MARCH</w:t>
                            </w:r>
                            <w:r w:rsidRPr="00E81719">
                              <w:rPr>
                                <w:rFonts w:ascii="Arial" w:hAnsi="Arial" w:cs="Arial"/>
                                <w:b/>
                                <w:bCs/>
                                <w:color w:val="3F468F"/>
                                <w:sz w:val="72"/>
                                <w:szCs w:val="72"/>
                                <w:shd w:val="clear" w:color="auto" w:fill="FFFFFF"/>
                              </w:rPr>
                              <w:t>É</w:t>
                            </w:r>
                          </w:p>
                          <w:p w14:paraId="316337FD" w14:textId="77777777" w:rsidR="00E81719" w:rsidRDefault="00E8171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DFFD3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8.1pt;margin-top:7.7pt;width:315.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" stroked="f">
                <v:textbox style="mso-fit-shape-to-text:t">
                  <w:txbxContent>
                    <w:p w14:paraId="589042E5" w14:textId="77777777" w:rsidR="00E81719" w:rsidRPr="00E81719" w:rsidRDefault="00E81719" w:rsidP="00E81719">
                      <w:pPr>
                        <w:pStyle w:val="Corpsdetexte"/>
                        <w:spacing w:before="56"/>
                        <w:ind w:left="120" w:right="971"/>
                        <w:rPr>
                          <w:rFonts w:ascii="Arial" w:hAnsi="Arial" w:cs="Arial"/>
                          <w:b/>
                          <w:bCs/>
                          <w:color w:val="3F468F"/>
                          <w:sz w:val="72"/>
                          <w:szCs w:val="72"/>
                        </w:rPr>
                      </w:pPr>
                      <w:r w:rsidRPr="00E81719">
                        <w:rPr>
                          <w:rFonts w:ascii="Arial" w:hAnsi="Arial" w:cs="Arial"/>
                          <w:b/>
                          <w:bCs/>
                          <w:color w:val="3F468F"/>
                          <w:sz w:val="72"/>
                          <w:szCs w:val="72"/>
                          <w:shd w:val="clear" w:color="auto" w:fill="FFFFFF"/>
                        </w:rPr>
                        <w:t>É</w:t>
                      </w:r>
                      <w:r w:rsidRPr="00E81719">
                        <w:rPr>
                          <w:rFonts w:ascii="Arial" w:hAnsi="Arial" w:cs="Arial"/>
                          <w:b/>
                          <w:bCs/>
                          <w:color w:val="3F468F"/>
                          <w:sz w:val="72"/>
                          <w:szCs w:val="72"/>
                        </w:rPr>
                        <w:t>TAT LOCAL DE MARCH</w:t>
                      </w:r>
                      <w:r w:rsidRPr="00E81719">
                        <w:rPr>
                          <w:rFonts w:ascii="Arial" w:hAnsi="Arial" w:cs="Arial"/>
                          <w:b/>
                          <w:bCs/>
                          <w:color w:val="3F468F"/>
                          <w:sz w:val="72"/>
                          <w:szCs w:val="72"/>
                          <w:shd w:val="clear" w:color="auto" w:fill="FFFFFF"/>
                        </w:rPr>
                        <w:t>É</w:t>
                      </w:r>
                    </w:p>
                    <w:p w14:paraId="316337FD" w14:textId="77777777" w:rsidR="00E81719" w:rsidRDefault="00E81719"/>
                  </w:txbxContent>
                </v:textbox>
                <w10:wrap type="square" anchorx="margin"/>
              </v:shape>
            </w:pict>
          </mc:Fallback>
        </mc:AlternateContent>
      </w:r>
    </w:p>
    <w:p w14:paraId="619AE5A5" w14:textId="77777777" w:rsidR="003357DB" w:rsidRDefault="00B72E67" w:rsidP="00BA54DE">
      <w:r w:rsidRPr="00DB44F8">
        <w:t xml:space="preserve"> </w:t>
      </w:r>
      <w:r w:rsidR="000326D4" w:rsidRPr="00DB44F8">
        <w:br/>
      </w:r>
    </w:p>
    <w:p w14:paraId="0E68E1DB" w14:textId="77777777" w:rsidR="00BD4836" w:rsidRDefault="00BD4836" w:rsidP="00BA54DE"/>
    <w:p w14:paraId="68AD4C26" w14:textId="77777777" w:rsidR="00BD4836" w:rsidRDefault="00BD4836" w:rsidP="00BA54DE"/>
    <w:p w14:paraId="5B4F337B" w14:textId="77777777" w:rsidR="00BD4836" w:rsidRDefault="00BD4836" w:rsidP="00BA54DE"/>
    <w:p w14:paraId="0876E22F" w14:textId="77777777" w:rsidR="00E81719" w:rsidRDefault="00743084" w:rsidP="00BA54DE"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60B48B02" wp14:editId="0945C20B">
                <wp:simplePos x="0" y="0"/>
                <wp:positionH relativeFrom="page">
                  <wp:align>left</wp:align>
                </wp:positionH>
                <wp:positionV relativeFrom="page">
                  <wp:posOffset>4114800</wp:posOffset>
                </wp:positionV>
                <wp:extent cx="7561580" cy="5809549"/>
                <wp:effectExtent l="0" t="0" r="1270" b="12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58095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color="#f4f4f4 [665]" id="Rectangle 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qXDSowIAAMQFAAAOAAAAZHJzL2Uyb0RvYy54bWysVN9P2zAQfp+0/8Hy+0hTWigVKapATJMY IGDi2Th2E8n2ebbbtPvrd7bT0DG2h2kvjn0/vrv7cnfnF1utyEY434KpaHk0okQYDnVrVhX99nT9 aUaJD8zUTIERFd0JTy8WHz+cd3YuxtCAqoUjCGL8vLMVbUKw86LwvBGa+SOwwqBSgtMs4NOtitqx DtG1Ksaj0UnRgautAy68R+lVVtJFwpdS8HAnpReBqIpibiGdLp0v8SwW52y+csw2Le/TYP+QhWat waAD1BULjKxd+xuUbrkDDzIccdAFSNlykWrAasrRm2oeG2ZFqgXJ8Xagyf8/WH67uXekrSt6TIlh Gn/RA5LGzEoJchzp6ayfo9WjvXf9y+M11rqVTscvVkG2idLdQKnYBsJReDo9KaczZJ6jDi9n08lZ RC1e3a3z4bMATeKlog7DJyrZ5saHbLo3idE8qLa+bpVKj9gn4lI5smH4hxnnwoST5K7W+ivUWY6d Mur/NYqxI7J4thdjNqnjIlLK7ZcgysRQBmLQnE+UFJGYTEW6hZ0S0U6ZByGRUSx+nBIZkA9zLLOq YbXI4ukfc0mAEVli/AG7B3iv/rInuLePriKNwuA8+ltiucTBI0UGEwZn3Rpw7wGoMETO9nuSMjWR pReod9hvDvIgesuvW/zrN8yHe+Zw8rBTcJuEOzykgq6i0N8oacD9eE8e7XEgUEtJh5NcUf99zZyg RH0xOCpn5WQSRz89JtPTMT7coeblUGPW+hKwlUrcW5ana7QPan+VDvQzLp1ljIoqZjjGrigPbv+4 DHnD4NriYrlMZjjuloUb82h5BI+sxq5+2j4zZ/vWDzg1t7CfejZ/MwHZNnoaWK4DyDaNxyuvPd+4 KlIT92st7qLDd7J6Xb6LnwAAAP//AwBQSwMEFAAGAAgAAAAhAKghg3PeAAAACgEAAA8AAABkcnMv ZG93bnJldi54bWxMj81OwzAQhO9IvIO1SNyok0KjNsSpEOLvAhIFiasbL0kUe23FThvenu0JbrOa 0ex81XZ2VhxwjL0nBfkiA4HUeNNTq+Dz4/FqDSImTUZbT6jgByNs6/OzSpfGH+kdD7vUCi6hWGoF XUqhlDI2HTodFz4gsfftR6cTn2MrzaiPXO6sXGZZIZ3uiT90OuB9h82wm5yCsHobXtPz0/WDfcFh znX8mkKj1OXFfHcLIuGc/sJwms/ToeZNez+RicIqYJCkoLhZszjZ+SZjlD2rVbHcgKwr+R+h/gUA AP//AwBQSwECLQAUAAYACAAAACEAtoM4kv4AAADhAQAAEwAAAAAAAAAAAAAAAAAAAAAAW0NvbnRl bnRfVHlwZXNdLnhtbFBLAQItABQABgAIAAAAIQA4/SH/1gAAAJQBAAALAAAAAAAAAAAAAAAAAC8B AABfcmVscy8ucmVsc1BLAQItABQABgAIAAAAIQAZqXDSowIAAMQFAAAOAAAAAAAAAAAAAAAAAC4C AABkcnMvZTJvRG9jLnhtbFBLAQItABQABgAIAAAAIQCoIYNz3gAAAAoBAAAPAAAAAAAAAAAAAAAA AP0EAABkcnMvZG93bnJldi54bWxQSwUGAAAAAAQABADzAAAACAYAAAAA " o:spid="_x0000_s1026" stroked="f" strokeweight="1pt" style="position:absolute;margin-left:0;margin-top:324pt;width:595.4pt;height:457.45pt;z-index:-25165721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w14:anchorId="599DB8D9">
                <w10:wrap anchorx="page" anchory="page"/>
              </v:rect>
            </w:pict>
          </mc:Fallback>
        </mc:AlternateContent>
      </w:r>
    </w:p>
    <w:p w14:paraId="53CFD926" w14:textId="77777777" w:rsidR="00E81719" w:rsidRDefault="00E81719" w:rsidP="00BA54DE"/>
    <w:p w14:paraId="67CA69DC" w14:textId="77777777" w:rsidR="00E81719" w:rsidRDefault="00E81719" w:rsidP="00BA54DE"/>
    <w:p w14:paraId="5B4BFBB4" w14:textId="77777777" w:rsidR="00E81719" w:rsidRDefault="00E81719" w:rsidP="00BA54DE"/>
    <w:p w14:paraId="0D041FFB" w14:textId="77777777" w:rsidR="00E81719" w:rsidRDefault="00E81719" w:rsidP="00BA54DE"/>
    <w:p w14:paraId="724B8FC3" w14:textId="77777777" w:rsidR="00E81719" w:rsidRDefault="00E81719" w:rsidP="00BA54DE"/>
    <w:p w14:paraId="57D712CA" w14:textId="77777777" w:rsidR="00E81719" w:rsidRDefault="00E81719" w:rsidP="00BA54DE"/>
    <w:p w14:paraId="70F8BF66" w14:textId="77777777" w:rsidR="00BD4836" w:rsidRPr="00E81719" w:rsidRDefault="00447C95" w:rsidP="00A209DC">
      <w:pPr>
        <w:pStyle w:val="Corpsdetexte"/>
        <w:jc w:val="center"/>
        <w:rPr>
          <w:rFonts w:ascii="Arial" w:hAnsi="Arial" w:cs="Arial"/>
          <w:color w:val="3F468F"/>
          <w:sz w:val="56"/>
          <w:szCs w:val="56"/>
        </w:rPr>
      </w:pPr>
      <w:r w:rsidRPr="00447C95">
        <w:rPr>
          <w:rFonts w:ascii="Arial" w:hAnsi="Arial" w:cs="Arial"/>
          <w:color w:val="3F468F"/>
          <w:sz w:val="56"/>
          <w:szCs w:val="56"/>
        </w:rPr>
        <w:t>Saint-Pourçain-sur-Besbre, Auvergne-Rhône-Alpes, France</w:t>
      </w:r>
    </w:p>
    <w:p w14:paraId="11D39B1A" w14:textId="77777777" w:rsidR="00E81719" w:rsidRPr="00E81719" w:rsidRDefault="00E81719" w:rsidP="00A209DC">
      <w:pPr>
        <w:pStyle w:val="Corpsdetexte"/>
        <w:jc w:val="center"/>
        <w:rPr>
          <w:rFonts w:ascii="Arial" w:hAnsi="Arial" w:cs="Arial"/>
          <w:color w:val="3F468F"/>
        </w:rPr>
      </w:pPr>
    </w:p>
    <w:p w14:paraId="7DF1EF69" w14:textId="77777777" w:rsidR="009B784B" w:rsidRPr="00E81719" w:rsidRDefault="00447C95" w:rsidP="00A209DC">
      <w:pPr>
        <w:pStyle w:val="Corpsdetexte"/>
        <w:jc w:val="center"/>
        <w:rPr>
          <w:rFonts w:ascii="Arial" w:hAnsi="Arial" w:cs="Arial"/>
          <w:color w:val="3F468F"/>
          <w:sz w:val="96"/>
          <w:szCs w:val="96"/>
        </w:rPr>
      </w:pPr>
      <w:r w:rsidRPr="00447C95">
        <w:rPr>
          <w:rFonts w:ascii="Arial" w:hAnsi="Arial" w:cs="Arial"/>
          <w:color w:val="3F468F"/>
          <w:sz w:val="28"/>
          <w:szCs w:val="28"/>
        </w:rPr>
        <w:t>01/09/2021</w:t>
      </w:r>
    </w:p>
    <w:p w14:paraId="457A8D79" w14:textId="77777777" w:rsidR="00E81719" w:rsidRDefault="00E81719">
      <w:pPr>
        <w:rPr>
          <w:rFonts w:asciiTheme="majorHAnsi" w:eastAsiaTheme="majorEastAsia" w:hAnsiTheme="majorHAnsi" w:cstheme="majorBidi"/>
          <w:b/>
          <w:color w:val="139FD9" w:themeColor="accent1" w:themeShade="BF"/>
          <w:sz w:val="48"/>
          <w:szCs w:val="32"/>
        </w:rPr>
      </w:pPr>
      <w:bookmarkStart w:id="0" w:name="_Toc40886193"/>
      <w:bookmarkStart w:id="1" w:name="_Toc40886673"/>
      <w:r>
        <w:rPr>
          <w:noProof/>
        </w:rPr>
        <w:drawing>
          <wp:anchor distT="0" distB="0" distL="114300" distR="114300" simplePos="0" relativeHeight="251664384" behindDoc="0" locked="0" layoutInCell="1" allowOverlap="1" wp14:anchorId="5431CC34" wp14:editId="1573C72D">
            <wp:simplePos x="0" y="0"/>
            <wp:positionH relativeFrom="margin">
              <wp:align>center</wp:align>
            </wp:positionH>
            <wp:positionV relativeFrom="paragraph">
              <wp:posOffset>938245</wp:posOffset>
            </wp:positionV>
            <wp:extent cx="3802380" cy="895350"/>
            <wp:effectExtent l="0" t="0" r="7620" b="0"/>
            <wp:wrapThrough wrapText="bothSides">
              <wp:wrapPolygon edited="0">
                <wp:start x="1082" y="0"/>
                <wp:lineTo x="0" y="2298"/>
                <wp:lineTo x="0" y="11489"/>
                <wp:lineTo x="541" y="14706"/>
                <wp:lineTo x="2273" y="21140"/>
                <wp:lineTo x="2381" y="21140"/>
                <wp:lineTo x="4004" y="21140"/>
                <wp:lineTo x="5844" y="21140"/>
                <wp:lineTo x="20778" y="15626"/>
                <wp:lineTo x="20778" y="14706"/>
                <wp:lineTo x="21210" y="7353"/>
                <wp:lineTo x="21535" y="4136"/>
                <wp:lineTo x="21535" y="3217"/>
                <wp:lineTo x="2705" y="0"/>
                <wp:lineTo x="1082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923E64" w14:textId="77777777" w:rsidR="00EC14BE" w:rsidRPr="00C85D9D" w:rsidRDefault="001F2231" w:rsidP="00BA54DE">
      <w:pPr>
        <w:pStyle w:val="Titre1"/>
        <w:rPr>
          <w:rFonts w:ascii="Arial" w:hAnsi="Arial" w:cs="Arial"/>
          <w:color w:val="3F468F"/>
        </w:rPr>
      </w:pPr>
      <w:r w:rsidRPr="00C85D9D">
        <w:rPr>
          <w:rFonts w:ascii="Arial" w:hAnsi="Arial" w:cs="Arial"/>
          <w:color w:val="3F468F"/>
        </w:rPr>
        <w:lastRenderedPageBreak/>
        <w:t>La zone de chalandise</w:t>
      </w:r>
      <w:bookmarkEnd w:id="0"/>
      <w:bookmarkEnd w:id="1"/>
    </w:p>
    <w:p w14:paraId="4A70373A" w14:textId="77777777" w:rsidR="001F2231" w:rsidRDefault="001F2231" w:rsidP="001F2231"/>
    <w:p w14:paraId="4E038F0D" w14:textId="77777777" w:rsidR="00B547C0" w:rsidRDefault="00B547C0" w:rsidP="001F2231">
      <w:r w:rsidRPr="001914CC">
        <w:rPr>
          <w:noProof/>
        </w:rPr>
        <w:drawing>
          <wp:inline distT="0" distB="0" distL="0" distR="0" wp14:anchorId="15ACCC7C" wp14:editId="212D814C">
            <wp:extent cx="4683610" cy="6439963"/>
            <wp:effectExtent l="0" t="0" r="3175" b="0"/>
            <wp:docPr id="9" name="Image 9" descr="{{zone_chalandis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406" cy="64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BD89" w14:textId="77777777" w:rsidR="00B547C0" w:rsidRDefault="00B547C0" w:rsidP="000454CA">
      <w:pPr>
        <w:rPr>
          <w:rFonts w:ascii="Arial" w:hAnsi="Arial" w:cs="Arial"/>
          <w:color w:val="3F468F"/>
        </w:rPr>
      </w:pPr>
    </w:p>
    <w:p w14:paraId="33DB2C7A" w14:textId="77777777" w:rsidR="000454CA" w:rsidRPr="00B547C0" w:rsidRDefault="1A484D6E" w:rsidP="000454CA">
      <w:pPr>
        <w:rPr>
          <w:rFonts w:ascii="Arial" w:hAnsi="Arial" w:cs="Arial"/>
          <w:color w:val="3F468F"/>
          <w:sz w:val="28"/>
          <w:szCs w:val="28"/>
        </w:rPr>
      </w:pPr>
      <w:r w:rsidRPr="00B547C0">
        <w:rPr>
          <w:rFonts w:ascii="Arial" w:hAnsi="Arial" w:cs="Arial"/>
          <w:color w:val="3F468F"/>
          <w:sz w:val="28"/>
          <w:szCs w:val="28"/>
        </w:rPr>
        <w:t xml:space="preserve">Implantation : </w:t>
      </w:r>
      <w:r w:rsidR="00447C95" w:rsidRPr="00447C95">
        <w:rPr>
          <w:rFonts w:ascii="Arial" w:hAnsi="Arial" w:cs="Arial"/>
          <w:color w:val="3F468F"/>
          <w:sz w:val="28"/>
          <w:szCs w:val="28"/>
        </w:rPr>
        <w:t>Saint-Pourçain-sur-Besbre, Auvergne-Rhône-Alpes, France</w:t>
      </w:r>
    </w:p>
    <w:p w14:paraId="7A4619F6" w14:textId="31C313C8" w:rsidR="000454CA" w:rsidRPr="00B547C0" w:rsidRDefault="00447C95" w:rsidP="000454CA">
      <w:pPr>
        <w:rPr>
          <w:rFonts w:ascii="Arial" w:hAnsi="Arial" w:cs="Arial"/>
          <w:color w:val="3F468F"/>
          <w:sz w:val="28"/>
          <w:szCs w:val="28"/>
        </w:rPr>
      </w:pPr>
      <w:r w:rsidRPr="00447C95">
        <w:rPr>
          <w:rFonts w:ascii="Arial" w:hAnsi="Arial" w:cs="Arial"/>
          <w:color w:val="3F468F"/>
          <w:sz w:val="28"/>
          <w:szCs w:val="28"/>
        </w:rPr>
        <w:t>La zone de chalandise considérée est : 2 heures en voiture</w:t>
      </w:r>
    </w:p>
    <w:p w14:paraId="6E5EE3CE" w14:textId="77777777" w:rsidR="00755B40" w:rsidRDefault="00755B40">
      <w:r>
        <w:rPr>
          <w:b/>
          <w:bCs/>
        </w:rPr>
        <w:br w:type="page"/>
      </w:r>
    </w:p>
    <w:p w14:paraId="49565656" w14:textId="77777777" w:rsidR="00501AA1" w:rsidRPr="00C85D9D" w:rsidRDefault="1A484D6E" w:rsidP="00285608">
      <w:pPr>
        <w:pStyle w:val="Titre1"/>
        <w:rPr>
          <w:rFonts w:ascii="Arial" w:hAnsi="Arial" w:cs="Arial"/>
          <w:color w:val="3F468F"/>
        </w:rPr>
      </w:pPr>
      <w:r w:rsidRPr="00C85D9D">
        <w:rPr>
          <w:rFonts w:ascii="Arial" w:hAnsi="Arial" w:cs="Arial"/>
          <w:color w:val="3F468F"/>
        </w:rPr>
        <w:lastRenderedPageBreak/>
        <w:t>Résumé de la zone de chalandise</w:t>
      </w:r>
    </w:p>
    <w:p w14:paraId="103B0EDE" w14:textId="77777777" w:rsidR="007C0472" w:rsidRDefault="007C0472" w:rsidP="1A484D6E">
      <w:pPr>
        <w:jc w:val="center"/>
        <w:rPr>
          <w:rFonts w:ascii="Arial" w:hAnsi="Arial" w:cs="Arial"/>
        </w:rPr>
      </w:pPr>
    </w:p>
    <w:p w14:paraId="44B60429" w14:textId="77777777" w:rsidR="007C0472" w:rsidRDefault="007C0472" w:rsidP="1A484D6E">
      <w:pPr>
        <w:jc w:val="center"/>
        <w:rPr>
          <w:rFonts w:ascii="Arial" w:hAnsi="Arial" w:cs="Arial"/>
        </w:rPr>
      </w:pPr>
    </w:p>
    <w:p w14:paraId="15CA6480" w14:textId="77777777" w:rsidR="007C0472" w:rsidRDefault="009210A6" w:rsidP="009210A6">
      <w:pPr>
        <w:rPr>
          <w:rFonts w:ascii="Arial" w:hAnsi="Arial" w:cs="Arial"/>
          <w:b/>
          <w:bCs/>
          <w:color w:val="4DC0EF"/>
          <w:sz w:val="32"/>
          <w:szCs w:val="32"/>
        </w:rPr>
      </w:pPr>
      <w:r w:rsidRPr="009210A6">
        <w:rPr>
          <w:rFonts w:ascii="Arial" w:hAnsi="Arial" w:cs="Arial"/>
          <w:b/>
          <w:bCs/>
          <w:color w:val="4DC0EF"/>
          <w:sz w:val="32"/>
          <w:szCs w:val="32"/>
        </w:rPr>
        <w:t>Population</w:t>
      </w:r>
    </w:p>
    <w:p w14:paraId="107E408B" w14:textId="77777777" w:rsidR="00253399" w:rsidRDefault="00253399" w:rsidP="00253399">
      <w:pPr>
        <w:rPr>
          <w:rFonts w:ascii="Arial" w:hAnsi="Arial" w:cs="Arial"/>
          <w:b/>
          <w:bCs/>
          <w:color w:val="4DC0EF"/>
          <w:sz w:val="32"/>
          <w:szCs w:val="32"/>
        </w:rPr>
      </w:pPr>
    </w:p>
    <w:tbl>
      <w:tblPr>
        <w:tblStyle w:val="oalleyinyto"/>
        <w:tblpPr w:leftFromText="141" w:rightFromText="141" w:vertAnchor="page" w:horzAnchor="margin" w:tblpY="3584"/>
        <w:tblW w:w="4925" w:type="pct"/>
        <w:tblLook w:val="04A0" w:firstRow="1" w:lastRow="0" w:firstColumn="1" w:lastColumn="0" w:noHBand="0" w:noVBand="1"/>
      </w:tblPr>
      <w:tblGrid>
        <w:gridCol w:w="3780"/>
        <w:gridCol w:w="2599"/>
        <w:gridCol w:w="2552"/>
      </w:tblGrid>
      <w:tr w:rsidR="00AF6386" w14:paraId="31EC94D4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tcBorders>
              <w:top w:val="nil"/>
              <w:left w:val="nil"/>
              <w:right w:val="single" w:sz="4" w:space="0" w:color="E7E6E6" w:themeColor="background2"/>
            </w:tcBorders>
            <w:shd w:val="clear" w:color="auto" w:fill="auto"/>
          </w:tcPr>
          <w:p w14:paraId="567ED742" w14:textId="77777777" w:rsidR="005143F1" w:rsidRPr="00015190" w:rsidRDefault="005143F1">
            <w:pPr>
              <w:rPr>
                <w:rFonts w:ascii="Arial" w:hAnsi="Arial" w:cs="Arial"/>
                <w:szCs w:val="24"/>
                <w:highlight w:val="green"/>
              </w:rPr>
            </w:pPr>
          </w:p>
        </w:tc>
        <w:tc>
          <w:tcPr>
            <w:tcW w:w="1455" w:type="pct"/>
            <w:tcBorders>
              <w:left w:val="single" w:sz="4" w:space="0" w:color="E7E6E6" w:themeColor="background2"/>
            </w:tcBorders>
          </w:tcPr>
          <w:p w14:paraId="5B14D2BF" w14:textId="77777777" w:rsidR="005143F1" w:rsidRPr="00EB050B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3F468F"/>
                <w:lang w:eastAsia="fr-FR"/>
              </w:rPr>
            </w:pPr>
            <w:r w:rsidRPr="00EB050B">
              <w:rPr>
                <w:rFonts w:ascii="Arial" w:eastAsia="Times New Roman" w:hAnsi="Arial" w:cs="Arial"/>
                <w:b/>
                <w:bCs/>
                <w:color w:val="3F468F"/>
                <w:lang w:eastAsia="fr-FR"/>
              </w:rPr>
              <w:t>Zone</w:t>
            </w:r>
          </w:p>
        </w:tc>
        <w:tc>
          <w:tcPr>
            <w:tcW w:w="1429" w:type="pct"/>
          </w:tcPr>
          <w:p w14:paraId="48E5C613" w14:textId="77777777" w:rsidR="005143F1" w:rsidRPr="00EB050B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3F468F"/>
                <w:lang w:eastAsia="fr-FR"/>
              </w:rPr>
            </w:pPr>
            <w:r w:rsidRPr="00EB050B">
              <w:rPr>
                <w:rFonts w:ascii="Arial" w:eastAsia="Times New Roman" w:hAnsi="Arial" w:cs="Arial"/>
                <w:b/>
                <w:bCs/>
                <w:color w:val="3F468F"/>
                <w:lang w:eastAsia="fr-FR"/>
              </w:rPr>
              <w:t>France</w:t>
            </w:r>
          </w:p>
        </w:tc>
      </w:tr>
      <w:tr w:rsidR="00AF6386" w14:paraId="400A3825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hideMark/>
          </w:tcPr>
          <w:p w14:paraId="5C165F42" w14:textId="77777777" w:rsidR="005143F1" w:rsidRPr="008C31ED" w:rsidRDefault="005143F1">
            <w:pPr>
              <w:rPr>
                <w:rFonts w:ascii="Arial" w:hAnsi="Arial" w:cs="Arial"/>
                <w:szCs w:val="24"/>
              </w:rPr>
            </w:pPr>
            <w:r w:rsidRPr="008C31ED">
              <w:rPr>
                <w:rFonts w:ascii="Arial" w:hAnsi="Arial" w:cs="Arial"/>
                <w:szCs w:val="24"/>
              </w:rPr>
              <w:t>Nombre d’habitants</w:t>
            </w:r>
          </w:p>
        </w:tc>
        <w:tc>
          <w:tcPr>
            <w:tcW w:w="1455" w:type="pct"/>
            <w:hideMark/>
          </w:tcPr>
          <w:p w14:paraId="61514370" w14:textId="1E41884A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eastAsia="Times New Roman" w:hAnsi="Arial" w:cs="Arial"/>
                <w:color w:val="3F468F"/>
                <w:lang w:eastAsia="fr-FR"/>
              </w:rPr>
              <w:t>2</w:t>
            </w:r>
            <w:r w:rsidR="00D33526">
              <w:rPr>
                <w:rFonts w:ascii="Arial" w:eastAsia="Times New Roman" w:hAnsi="Arial" w:cs="Arial"/>
                <w:color w:val="3F468F"/>
                <w:lang w:eastAsia="fr-FR"/>
              </w:rPr>
              <w:t> </w:t>
            </w:r>
            <w:r>
              <w:rPr>
                <w:rFonts w:ascii="Arial" w:eastAsia="Times New Roman" w:hAnsi="Arial" w:cs="Arial"/>
                <w:color w:val="3F468F"/>
                <w:lang w:eastAsia="fr-FR"/>
              </w:rPr>
              <w:t>982</w:t>
            </w:r>
            <w:r w:rsidR="00D33526" w:rsidRPr="00EA2321">
              <w:t> </w:t>
            </w:r>
            <w:r>
              <w:rPr>
                <w:rFonts w:ascii="Arial" w:eastAsia="Times New Roman" w:hAnsi="Arial" w:cs="Arial"/>
                <w:color w:val="3F468F"/>
                <w:lang w:eastAsia="fr-FR"/>
              </w:rPr>
              <w:t>616</w:t>
            </w:r>
          </w:p>
        </w:tc>
        <w:tc>
          <w:tcPr>
            <w:tcW w:w="1429" w:type="pct"/>
          </w:tcPr>
          <w:p w14:paraId="0594FF13" w14:textId="046C0CCE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F468F"/>
                <w:lang w:eastAsia="fr-FR"/>
              </w:rPr>
            </w:pPr>
            <w:r w:rsidRPr="005143F1">
              <w:rPr>
                <w:rFonts w:ascii="Arial" w:eastAsia="Times New Roman" w:hAnsi="Arial" w:cs="Arial"/>
                <w:color w:val="3F468F"/>
                <w:lang w:eastAsia="fr-FR"/>
              </w:rPr>
              <w:t>66</w:t>
            </w:r>
            <w:r w:rsidR="00D33526">
              <w:rPr>
                <w:rFonts w:ascii="Arial" w:eastAsia="Times New Roman" w:hAnsi="Arial" w:cs="Arial"/>
                <w:color w:val="3F468F"/>
                <w:lang w:eastAsia="fr-FR"/>
              </w:rPr>
              <w:t> </w:t>
            </w:r>
            <w:r w:rsidRPr="005143F1">
              <w:rPr>
                <w:rFonts w:ascii="Arial" w:eastAsia="Times New Roman" w:hAnsi="Arial" w:cs="Arial"/>
                <w:color w:val="3F468F"/>
                <w:lang w:eastAsia="fr-FR"/>
              </w:rPr>
              <w:t>361</w:t>
            </w:r>
            <w:r w:rsidR="00D33526" w:rsidRPr="00EA2321">
              <w:t> </w:t>
            </w:r>
            <w:r w:rsidRPr="005143F1">
              <w:rPr>
                <w:rFonts w:ascii="Arial" w:eastAsia="Times New Roman" w:hAnsi="Arial" w:cs="Arial"/>
                <w:color w:val="3F468F"/>
                <w:lang w:eastAsia="fr-FR"/>
              </w:rPr>
              <w:t>589</w:t>
            </w:r>
          </w:p>
        </w:tc>
      </w:tr>
      <w:tr w:rsidR="00AF6386" w14:paraId="3DD77210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hideMark/>
          </w:tcPr>
          <w:p w14:paraId="6318BEC7" w14:textId="77777777" w:rsidR="005143F1" w:rsidRPr="008C31ED" w:rsidRDefault="005143F1">
            <w:pPr>
              <w:rPr>
                <w:rFonts w:ascii="Arial" w:hAnsi="Arial" w:cs="Arial"/>
                <w:szCs w:val="24"/>
              </w:rPr>
            </w:pPr>
            <w:r w:rsidRPr="008C31ED">
              <w:rPr>
                <w:rFonts w:ascii="Arial" w:hAnsi="Arial" w:cs="Arial"/>
                <w:szCs w:val="24"/>
              </w:rPr>
              <w:t>Nombre de ménages</w:t>
            </w:r>
          </w:p>
        </w:tc>
        <w:tc>
          <w:tcPr>
            <w:tcW w:w="1455" w:type="pct"/>
            <w:hideMark/>
          </w:tcPr>
          <w:p w14:paraId="475BC23E" w14:textId="29C0E841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3F468F"/>
              </w:rPr>
              <w:t>1</w:t>
            </w:r>
            <w:r w:rsidR="00D33526">
              <w:rPr>
                <w:rFonts w:ascii="Arial" w:hAnsi="Arial" w:cs="Arial"/>
                <w:color w:val="3F468F"/>
              </w:rPr>
              <w:t> </w:t>
            </w:r>
            <w:r>
              <w:rPr>
                <w:rFonts w:ascii="Arial" w:hAnsi="Arial" w:cs="Arial"/>
                <w:color w:val="3F468F"/>
              </w:rPr>
              <w:t>365</w:t>
            </w:r>
            <w:r w:rsidR="00D33526" w:rsidRPr="00EA2321">
              <w:t> </w:t>
            </w:r>
            <w:r>
              <w:rPr>
                <w:rFonts w:ascii="Arial" w:hAnsi="Arial" w:cs="Arial"/>
                <w:color w:val="3F468F"/>
              </w:rPr>
              <w:t>645</w:t>
            </w:r>
          </w:p>
        </w:tc>
        <w:tc>
          <w:tcPr>
            <w:tcW w:w="1429" w:type="pct"/>
          </w:tcPr>
          <w:p w14:paraId="26379838" w14:textId="0245F64C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F468F"/>
              </w:rPr>
            </w:pPr>
            <w:r w:rsidRPr="005143F1">
              <w:rPr>
                <w:rFonts w:ascii="Arial" w:hAnsi="Arial" w:cs="Arial"/>
                <w:color w:val="3F468F"/>
              </w:rPr>
              <w:t>29</w:t>
            </w:r>
            <w:r w:rsidR="00D33526">
              <w:rPr>
                <w:rFonts w:ascii="Arial" w:hAnsi="Arial" w:cs="Arial"/>
                <w:color w:val="3F468F"/>
              </w:rPr>
              <w:t> </w:t>
            </w:r>
            <w:r w:rsidRPr="005143F1">
              <w:rPr>
                <w:rFonts w:ascii="Arial" w:hAnsi="Arial" w:cs="Arial"/>
                <w:color w:val="3F468F"/>
              </w:rPr>
              <w:t>236</w:t>
            </w:r>
            <w:r w:rsidR="00D33526" w:rsidRPr="00EA2321">
              <w:t> </w:t>
            </w:r>
            <w:r w:rsidRPr="005143F1">
              <w:rPr>
                <w:rFonts w:ascii="Arial" w:hAnsi="Arial" w:cs="Arial"/>
                <w:color w:val="3F468F"/>
              </w:rPr>
              <w:t>940</w:t>
            </w:r>
          </w:p>
        </w:tc>
      </w:tr>
      <w:tr w:rsidR="00AF6386" w14:paraId="269A6EC7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hideMark/>
          </w:tcPr>
          <w:p w14:paraId="0D3FA1DD" w14:textId="77777777" w:rsidR="005143F1" w:rsidRPr="008C31ED" w:rsidRDefault="005143F1">
            <w:pPr>
              <w:rPr>
                <w:rFonts w:ascii="Arial" w:hAnsi="Arial" w:cs="Arial"/>
                <w:szCs w:val="24"/>
              </w:rPr>
            </w:pPr>
            <w:r w:rsidRPr="008C31ED">
              <w:rPr>
                <w:rFonts w:ascii="Arial" w:hAnsi="Arial" w:cs="Arial"/>
                <w:szCs w:val="24"/>
              </w:rPr>
              <w:t>Moyenne d’âge</w:t>
            </w:r>
          </w:p>
        </w:tc>
        <w:tc>
          <w:tcPr>
            <w:tcW w:w="1455" w:type="pct"/>
            <w:hideMark/>
          </w:tcPr>
          <w:p w14:paraId="5D314ACA" w14:textId="77777777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3F468F"/>
              </w:rPr>
              <w:t>42</w:t>
            </w:r>
          </w:p>
        </w:tc>
        <w:tc>
          <w:tcPr>
            <w:tcW w:w="1429" w:type="pct"/>
          </w:tcPr>
          <w:p w14:paraId="470F075E" w14:textId="77777777" w:rsidR="005143F1" w:rsidRDefault="00EB050B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F468F"/>
              </w:rPr>
            </w:pPr>
            <w:r>
              <w:rPr>
                <w:rFonts w:ascii="Arial" w:hAnsi="Arial" w:cs="Arial"/>
                <w:color w:val="3F468F"/>
              </w:rPr>
              <w:t>41</w:t>
            </w:r>
          </w:p>
        </w:tc>
      </w:tr>
      <w:tr w:rsidR="00AF6386" w14:paraId="29A5611B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hideMark/>
          </w:tcPr>
          <w:p w14:paraId="0D9882AA" w14:textId="77777777" w:rsidR="005143F1" w:rsidRPr="008C31ED" w:rsidRDefault="005143F1">
            <w:pPr>
              <w:rPr>
                <w:rFonts w:ascii="Arial" w:hAnsi="Arial" w:cs="Arial"/>
                <w:szCs w:val="24"/>
              </w:rPr>
            </w:pPr>
            <w:r w:rsidRPr="008C31ED">
              <w:rPr>
                <w:rFonts w:ascii="Arial" w:hAnsi="Arial" w:cs="Arial"/>
                <w:szCs w:val="24"/>
              </w:rPr>
              <w:t>Revenu médian</w:t>
            </w:r>
          </w:p>
        </w:tc>
        <w:tc>
          <w:tcPr>
            <w:tcW w:w="1455" w:type="pct"/>
            <w:hideMark/>
          </w:tcPr>
          <w:p w14:paraId="2ED97A57" w14:textId="157BB958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3F468F"/>
              </w:rPr>
              <w:t>19</w:t>
            </w:r>
            <w:r w:rsidR="00D33526" w:rsidRPr="00EA2321">
              <w:t> </w:t>
            </w:r>
            <w:r>
              <w:rPr>
                <w:rFonts w:ascii="Arial" w:hAnsi="Arial" w:cs="Arial"/>
                <w:color w:val="3F468F"/>
              </w:rPr>
              <w:t>270</w:t>
            </w:r>
          </w:p>
        </w:tc>
        <w:tc>
          <w:tcPr>
            <w:tcW w:w="1429" w:type="pct"/>
          </w:tcPr>
          <w:p w14:paraId="6837397D" w14:textId="43063B60" w:rsidR="005143F1" w:rsidRDefault="00015190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F468F"/>
              </w:rPr>
            </w:pPr>
            <w:r>
              <w:rPr>
                <w:rFonts w:ascii="Arial" w:hAnsi="Arial" w:cs="Arial"/>
                <w:color w:val="3F468F"/>
              </w:rPr>
              <w:t>20</w:t>
            </w:r>
            <w:r w:rsidR="00D33526" w:rsidRPr="00EA2321">
              <w:t> </w:t>
            </w:r>
            <w:r>
              <w:rPr>
                <w:rFonts w:ascii="Arial" w:hAnsi="Arial" w:cs="Arial"/>
                <w:color w:val="3F468F"/>
              </w:rPr>
              <w:t>809</w:t>
            </w:r>
          </w:p>
        </w:tc>
      </w:tr>
      <w:tr w:rsidR="00AF6386" w14:paraId="6EC6447D" w14:textId="77777777" w:rsidTr="00AF638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pct"/>
            <w:hideMark/>
          </w:tcPr>
          <w:p w14:paraId="488B037A" w14:textId="77777777" w:rsidR="005143F1" w:rsidRPr="008C31ED" w:rsidRDefault="005143F1">
            <w:pPr>
              <w:rPr>
                <w:rFonts w:ascii="Arial" w:hAnsi="Arial" w:cs="Arial"/>
                <w:szCs w:val="24"/>
              </w:rPr>
            </w:pPr>
            <w:r w:rsidRPr="008C31ED">
              <w:rPr>
                <w:rFonts w:ascii="Arial" w:hAnsi="Arial" w:cs="Arial"/>
                <w:szCs w:val="24"/>
              </w:rPr>
              <w:t>CSP Majoritaire</w:t>
            </w:r>
          </w:p>
        </w:tc>
        <w:tc>
          <w:tcPr>
            <w:tcW w:w="1455" w:type="pct"/>
            <w:hideMark/>
          </w:tcPr>
          <w:p w14:paraId="181141C7" w14:textId="77777777" w:rsidR="005143F1" w:rsidRDefault="005143F1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3F468F"/>
              </w:rPr>
              <w:t>Employés</w:t>
            </w:r>
          </w:p>
        </w:tc>
        <w:tc>
          <w:tcPr>
            <w:tcW w:w="1429" w:type="pct"/>
          </w:tcPr>
          <w:p w14:paraId="69153CB1" w14:textId="77777777" w:rsidR="005143F1" w:rsidRDefault="00EB050B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F468F"/>
              </w:rPr>
            </w:pPr>
            <w:r w:rsidRPr="00EB050B">
              <w:rPr>
                <w:rFonts w:ascii="Arial" w:hAnsi="Arial" w:cs="Arial"/>
                <w:color w:val="3F468F"/>
              </w:rPr>
              <w:t>Employés</w:t>
            </w:r>
          </w:p>
        </w:tc>
      </w:tr>
    </w:tbl>
    <w:p w14:paraId="473E68B8" w14:textId="77777777" w:rsidR="00253399" w:rsidRPr="009210A6" w:rsidRDefault="009210A6" w:rsidP="009210A6">
      <w:pPr>
        <w:rPr>
          <w:rFonts w:ascii="Arial" w:hAnsi="Arial" w:cs="Arial"/>
          <w:b/>
          <w:bCs/>
          <w:color w:val="4DC0EF"/>
          <w:sz w:val="32"/>
          <w:szCs w:val="32"/>
        </w:rPr>
      </w:pPr>
      <w:r>
        <w:rPr>
          <w:rFonts w:ascii="Arial" w:hAnsi="Arial" w:cs="Arial"/>
          <w:b/>
          <w:bCs/>
          <w:color w:val="4DC0EF"/>
          <w:sz w:val="32"/>
          <w:szCs w:val="32"/>
        </w:rPr>
        <w:t>Entreprises</w:t>
      </w:r>
    </w:p>
    <w:tbl>
      <w:tblPr>
        <w:tblStyle w:val="oalleyinyto"/>
        <w:tblpPr w:leftFromText="141" w:rightFromText="141" w:vertAnchor="page" w:horzAnchor="margin" w:tblpXSpec="center" w:tblpY="8476"/>
        <w:tblW w:w="4982" w:type="pct"/>
        <w:jc w:val="center"/>
        <w:tblLook w:val="04A0" w:firstRow="1" w:lastRow="0" w:firstColumn="1" w:lastColumn="0" w:noHBand="0" w:noVBand="1"/>
      </w:tblPr>
      <w:tblGrid>
        <w:gridCol w:w="3781"/>
        <w:gridCol w:w="5248"/>
      </w:tblGrid>
      <w:tr w:rsidR="00CC2BC5" w14:paraId="1AD8A8E8" w14:textId="77777777" w:rsidTr="00524AA5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pct"/>
          </w:tcPr>
          <w:p w14:paraId="404437AE" w14:textId="77777777" w:rsidR="009210A6" w:rsidRPr="009210A6" w:rsidRDefault="009210A6" w:rsidP="00253399">
            <w:pPr>
              <w:rPr>
                <w:rFonts w:ascii="Arial" w:hAnsi="Arial" w:cs="Arial"/>
                <w:b w:val="0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Entreprises dans la zone</w:t>
            </w:r>
          </w:p>
        </w:tc>
        <w:tc>
          <w:tcPr>
            <w:tcW w:w="2906" w:type="pct"/>
          </w:tcPr>
          <w:p w14:paraId="1418EA13" w14:textId="58745D95" w:rsidR="009210A6" w:rsidRPr="007532C8" w:rsidRDefault="009210A6" w:rsidP="00592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532C8">
              <w:rPr>
                <w:rFonts w:ascii="Arial" w:eastAsia="Times New Roman" w:hAnsi="Arial" w:cs="Arial"/>
                <w:lang w:eastAsia="fr-FR"/>
              </w:rPr>
              <w:t>479</w:t>
            </w:r>
            <w:r w:rsidR="00D33526" w:rsidRPr="00EA2321">
              <w:t> </w:t>
            </w:r>
            <w:r w:rsidRPr="007532C8">
              <w:rPr>
                <w:rFonts w:ascii="Arial" w:eastAsia="Times New Roman" w:hAnsi="Arial" w:cs="Arial"/>
                <w:lang w:eastAsia="fr-FR"/>
              </w:rPr>
              <w:t>458</w:t>
            </w:r>
          </w:p>
        </w:tc>
      </w:tr>
      <w:tr w:rsidR="007C106A" w14:paraId="011DB347" w14:textId="77777777" w:rsidTr="00524AA5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1" w:type="dxa"/>
          </w:tcPr>
          <w:p w14:paraId="04D48322" w14:textId="77777777" w:rsidR="007C106A" w:rsidRDefault="005B1667">
            <w:pPr>
              <w:jc w:val="center"/>
            </w:pPr>
            <w:r>
              <w:t>Camping</w:t>
            </w:r>
          </w:p>
        </w:tc>
        <w:tc>
          <w:tcPr>
            <w:tcW w:w="5248" w:type="dxa"/>
          </w:tcPr>
          <w:p w14:paraId="67B76154" w14:textId="77777777" w:rsidR="007C106A" w:rsidRDefault="005B16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387</w:t>
            </w:r>
          </w:p>
        </w:tc>
      </w:tr>
      <w:tr w:rsidR="007C106A" w14:paraId="35BE81F0" w14:textId="77777777" w:rsidTr="00524AA5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1" w:type="dxa"/>
          </w:tcPr>
          <w:p w14:paraId="6B736383" w14:textId="1B9EFAEE" w:rsidR="007C106A" w:rsidRDefault="00D33526">
            <w:pPr>
              <w:jc w:val="center"/>
            </w:pPr>
            <w:r>
              <w:t>Hô</w:t>
            </w:r>
            <w:r w:rsidR="005B1667">
              <w:t>tels</w:t>
            </w:r>
          </w:p>
        </w:tc>
        <w:tc>
          <w:tcPr>
            <w:tcW w:w="5248" w:type="dxa"/>
          </w:tcPr>
          <w:p w14:paraId="44BD85B0" w14:textId="59C32993" w:rsidR="007C106A" w:rsidRDefault="005B16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479</w:t>
            </w:r>
            <w:r w:rsidR="00D33526" w:rsidRPr="00EA2321">
              <w:t> </w:t>
            </w:r>
            <w:r>
              <w:t>487</w:t>
            </w:r>
          </w:p>
        </w:tc>
      </w:tr>
    </w:tbl>
    <w:p w14:paraId="688B9539" w14:textId="77777777" w:rsidR="009210A6" w:rsidRDefault="009210A6" w:rsidP="00892C44">
      <w:r>
        <w:br w:type="page"/>
      </w:r>
    </w:p>
    <w:p w14:paraId="4DE89F05" w14:textId="77777777" w:rsidR="005057F0" w:rsidRPr="009210A6" w:rsidRDefault="0026709B" w:rsidP="009210A6">
      <w:pPr>
        <w:pStyle w:val="Titre1"/>
        <w:rPr>
          <w:rFonts w:ascii="Arial" w:hAnsi="Arial" w:cs="Arial"/>
          <w:color w:val="3F468F"/>
        </w:rPr>
      </w:pPr>
      <w:r w:rsidRPr="009210A6">
        <w:rPr>
          <w:rFonts w:ascii="Arial" w:hAnsi="Arial" w:cs="Arial"/>
          <w:color w:val="3F468F"/>
        </w:rPr>
        <w:lastRenderedPageBreak/>
        <w:t>Données de population</w:t>
      </w:r>
    </w:p>
    <w:p w14:paraId="7029718F" w14:textId="77777777" w:rsidR="00C85D9D" w:rsidRPr="00C85D9D" w:rsidRDefault="00C85D9D" w:rsidP="00C85D9D"/>
    <w:p w14:paraId="00F666A0" w14:textId="77777777" w:rsidR="00304DE5" w:rsidRPr="009210A6" w:rsidRDefault="00C85D9D" w:rsidP="00285608">
      <w:pPr>
        <w:pStyle w:val="Titre2"/>
        <w:rPr>
          <w:rFonts w:ascii="Arial" w:hAnsi="Arial" w:cs="Arial"/>
          <w:color w:val="4DC0EF"/>
        </w:rPr>
      </w:pPr>
      <w:r w:rsidRPr="009210A6">
        <w:rPr>
          <w:rFonts w:ascii="Arial" w:hAnsi="Arial" w:cs="Arial"/>
          <w:color w:val="4DC0EF"/>
          <w:shd w:val="clear" w:color="auto" w:fill="FFFFFF"/>
        </w:rPr>
        <w:t>Â</w:t>
      </w:r>
      <w:r w:rsidR="0026709B" w:rsidRPr="009210A6">
        <w:rPr>
          <w:rFonts w:ascii="Arial" w:hAnsi="Arial" w:cs="Arial"/>
          <w:color w:val="4DC0EF"/>
        </w:rPr>
        <w:t xml:space="preserve">ge et sexe </w:t>
      </w:r>
    </w:p>
    <w:p w14:paraId="07CBBC5B" w14:textId="77777777" w:rsidR="002B316D" w:rsidRPr="002B316D" w:rsidRDefault="002B316D" w:rsidP="00CD2CCC">
      <w:pPr>
        <w:tabs>
          <w:tab w:val="left" w:pos="4500"/>
        </w:tabs>
      </w:pPr>
      <w:r>
        <w:rPr>
          <w:noProof/>
        </w:rPr>
        <w:drawing>
          <wp:inline distT="0" distB="0" distL="0" distR="0" wp14:anchorId="69C608B0" wp14:editId="6D483E19">
            <wp:extent cx="2859828" cy="3200400"/>
            <wp:effectExtent l="0" t="0" r="0" b="0"/>
            <wp:docPr id="12" name="Graphique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CD2CCC">
        <w:rPr>
          <w:noProof/>
        </w:rPr>
        <w:drawing>
          <wp:inline distT="0" distB="0" distL="0" distR="0" wp14:anchorId="07833015" wp14:editId="4ED857CA">
            <wp:extent cx="2859828" cy="3200400"/>
            <wp:effectExtent l="0" t="0" r="0" b="0"/>
            <wp:docPr id="22" name="Graphique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E059354" w14:textId="77777777" w:rsidR="002E1338" w:rsidRDefault="002E1338" w:rsidP="005057F0"/>
    <w:p w14:paraId="26F1B933" w14:textId="77777777" w:rsidR="002E1338" w:rsidRDefault="00D84022" w:rsidP="005057F0">
      <w:r>
        <w:rPr>
          <w:noProof/>
        </w:rPr>
        <w:drawing>
          <wp:inline distT="0" distB="0" distL="0" distR="0" wp14:anchorId="5CACC922" wp14:editId="6BACF4A4">
            <wp:extent cx="5762847" cy="3200400"/>
            <wp:effectExtent l="0" t="0" r="0" b="0"/>
            <wp:docPr id="7" name="Graphique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25A93C9" w14:textId="77777777" w:rsidR="00732DDA" w:rsidRDefault="00DF3CD6">
      <w:r>
        <w:br w:type="page"/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2"/>
        <w:gridCol w:w="1353"/>
        <w:gridCol w:w="1409"/>
        <w:gridCol w:w="2102"/>
        <w:gridCol w:w="1854"/>
        <w:gridCol w:w="1122"/>
      </w:tblGrid>
      <w:tr w:rsidR="002F739D" w:rsidRPr="00732DDA" w14:paraId="2D9EAAEA" w14:textId="77777777" w:rsidTr="0085529E">
        <w:trPr>
          <w:trHeight w:val="454"/>
        </w:trPr>
        <w:tc>
          <w:tcPr>
            <w:tcW w:w="1232" w:type="dxa"/>
            <w:shd w:val="clear" w:color="auto" w:fill="3F468F" w:themeFill="text1"/>
            <w:noWrap/>
            <w:vAlign w:val="center"/>
            <w:hideMark/>
          </w:tcPr>
          <w:p w14:paraId="07E45556" w14:textId="77777777" w:rsidR="005639D2" w:rsidRPr="00732DDA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</w:p>
        </w:tc>
        <w:tc>
          <w:tcPr>
            <w:tcW w:w="1353" w:type="dxa"/>
            <w:shd w:val="clear" w:color="auto" w:fill="3F468F" w:themeFill="text1"/>
            <w:noWrap/>
            <w:vAlign w:val="center"/>
            <w:hideMark/>
          </w:tcPr>
          <w:p w14:paraId="5DAA6EC3" w14:textId="77777777" w:rsidR="005639D2" w:rsidRPr="00732DDA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Femme</w:t>
            </w:r>
            <w:r w:rsidR="00942BA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s</w:t>
            </w:r>
          </w:p>
        </w:tc>
        <w:tc>
          <w:tcPr>
            <w:tcW w:w="1409" w:type="dxa"/>
            <w:shd w:val="clear" w:color="auto" w:fill="3F468F" w:themeFill="text1"/>
            <w:noWrap/>
            <w:vAlign w:val="center"/>
            <w:hideMark/>
          </w:tcPr>
          <w:p w14:paraId="6E681EF8" w14:textId="77777777" w:rsidR="005639D2" w:rsidRPr="00732DDA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Homme</w:t>
            </w:r>
            <w:r w:rsidR="00942BA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s</w:t>
            </w:r>
          </w:p>
        </w:tc>
        <w:tc>
          <w:tcPr>
            <w:tcW w:w="2102" w:type="dxa"/>
            <w:shd w:val="clear" w:color="auto" w:fill="3F468F" w:themeFill="text1"/>
            <w:noWrap/>
            <w:vAlign w:val="center"/>
            <w:hideMark/>
          </w:tcPr>
          <w:p w14:paraId="2B78F673" w14:textId="77777777" w:rsidR="005639D2" w:rsidRPr="00732DDA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854" w:type="dxa"/>
            <w:shd w:val="clear" w:color="auto" w:fill="3F468F" w:themeFill="text1"/>
            <w:vAlign w:val="center"/>
          </w:tcPr>
          <w:p w14:paraId="5A93520C" w14:textId="77777777" w:rsidR="005639D2" w:rsidRPr="00732DDA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Zone</w:t>
            </w:r>
          </w:p>
        </w:tc>
        <w:tc>
          <w:tcPr>
            <w:tcW w:w="1122" w:type="dxa"/>
            <w:shd w:val="clear" w:color="auto" w:fill="3F468F" w:themeFill="text1"/>
            <w:vAlign w:val="center"/>
          </w:tcPr>
          <w:p w14:paraId="60BF8002" w14:textId="77777777" w:rsidR="005639D2" w:rsidRPr="00732DDA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France</w:t>
            </w:r>
          </w:p>
        </w:tc>
      </w:tr>
      <w:tr w:rsidR="005639D2" w:rsidRPr="00732DDA" w14:paraId="5F815F61" w14:textId="77777777" w:rsidTr="0085529E">
        <w:trPr>
          <w:trHeight w:val="454"/>
        </w:trPr>
        <w:tc>
          <w:tcPr>
            <w:tcW w:w="9072" w:type="dxa"/>
            <w:gridSpan w:val="6"/>
            <w:shd w:val="clear" w:color="auto" w:fill="4DC0EF" w:themeFill="accent1"/>
            <w:noWrap/>
            <w:vAlign w:val="center"/>
            <w:hideMark/>
          </w:tcPr>
          <w:p w14:paraId="3B0F92D9" w14:textId="77777777" w:rsidR="005639D2" w:rsidRPr="00732DDA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732DDA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Sexe</w:t>
            </w:r>
          </w:p>
        </w:tc>
      </w:tr>
      <w:tr w:rsidR="002F739D" w:rsidRPr="00732DDA" w14:paraId="1DE1E3F2" w14:textId="77777777" w:rsidTr="0085529E">
        <w:trPr>
          <w:trHeight w:val="454"/>
        </w:trPr>
        <w:tc>
          <w:tcPr>
            <w:tcW w:w="1232" w:type="dxa"/>
            <w:shd w:val="clear" w:color="auto" w:fill="FFFFFF" w:themeFill="background1"/>
            <w:noWrap/>
            <w:vAlign w:val="center"/>
            <w:hideMark/>
          </w:tcPr>
          <w:p w14:paraId="0134F032" w14:textId="77777777" w:rsidR="005639D2" w:rsidRPr="0085529E" w:rsidRDefault="005639D2" w:rsidP="008552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b/>
                <w:bCs/>
                <w:color w:val="3F468F" w:themeColor="text1"/>
                <w:lang w:eastAsia="fr-FR"/>
              </w:rPr>
              <w:t>Total</w:t>
            </w:r>
          </w:p>
        </w:tc>
        <w:tc>
          <w:tcPr>
            <w:tcW w:w="1353" w:type="dxa"/>
            <w:shd w:val="clear" w:color="auto" w:fill="FFFFFF" w:themeFill="background1"/>
            <w:noWrap/>
            <w:vAlign w:val="center"/>
            <w:hideMark/>
          </w:tcPr>
          <w:p w14:paraId="66EF6D7A" w14:textId="560ACA1B" w:rsidR="005639D2" w:rsidRPr="0085529E" w:rsidRDefault="005639D2" w:rsidP="008552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1</w:t>
            </w:r>
            <w:r w:rsidR="00D33526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539</w:t>
            </w:r>
            <w:r w:rsidR="00D33526" w:rsidRPr="00EA2321"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010</w:t>
            </w:r>
          </w:p>
        </w:tc>
        <w:tc>
          <w:tcPr>
            <w:tcW w:w="1409" w:type="dxa"/>
            <w:shd w:val="clear" w:color="auto" w:fill="FFFFFF" w:themeFill="background1"/>
            <w:noWrap/>
            <w:vAlign w:val="center"/>
            <w:hideMark/>
          </w:tcPr>
          <w:p w14:paraId="0A47CDD2" w14:textId="16034677" w:rsidR="005639D2" w:rsidRPr="0085529E" w:rsidRDefault="005639D2" w:rsidP="008552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1</w:t>
            </w:r>
            <w:r w:rsidR="00D33526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443</w:t>
            </w:r>
            <w:r w:rsidR="00D33526" w:rsidRPr="00EA2321"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601</w:t>
            </w:r>
          </w:p>
        </w:tc>
        <w:tc>
          <w:tcPr>
            <w:tcW w:w="2102" w:type="dxa"/>
            <w:shd w:val="clear" w:color="auto" w:fill="FFFFFF" w:themeFill="background1"/>
            <w:noWrap/>
            <w:vAlign w:val="center"/>
            <w:hideMark/>
          </w:tcPr>
          <w:p w14:paraId="7FAFB0D3" w14:textId="3E7497A1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2</w:t>
            </w:r>
            <w:r w:rsidR="00D33526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982</w:t>
            </w:r>
            <w:r w:rsidR="00D33526" w:rsidRPr="00EA2321">
              <w:t> </w:t>
            </w: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616</w:t>
            </w:r>
          </w:p>
        </w:tc>
        <w:tc>
          <w:tcPr>
            <w:tcW w:w="1854" w:type="dxa"/>
            <w:shd w:val="clear" w:color="auto" w:fill="FFFFFF" w:themeFill="background1"/>
            <w:vAlign w:val="center"/>
          </w:tcPr>
          <w:p w14:paraId="121F900E" w14:textId="77777777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-</w:t>
            </w:r>
          </w:p>
        </w:tc>
        <w:tc>
          <w:tcPr>
            <w:tcW w:w="1122" w:type="dxa"/>
            <w:shd w:val="clear" w:color="auto" w:fill="FFFFFF" w:themeFill="background1"/>
            <w:vAlign w:val="center"/>
          </w:tcPr>
          <w:p w14:paraId="5FE6373C" w14:textId="77777777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3F468F" w:themeColor="text1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color w:val="3F468F" w:themeColor="text1"/>
                <w:lang w:eastAsia="fr-FR"/>
              </w:rPr>
              <w:t>-</w:t>
            </w:r>
          </w:p>
        </w:tc>
      </w:tr>
      <w:tr w:rsidR="005639D2" w:rsidRPr="00732DDA" w14:paraId="5CCBD299" w14:textId="77777777" w:rsidTr="0085529E">
        <w:trPr>
          <w:trHeight w:val="454"/>
        </w:trPr>
        <w:tc>
          <w:tcPr>
            <w:tcW w:w="9072" w:type="dxa"/>
            <w:gridSpan w:val="6"/>
            <w:shd w:val="clear" w:color="auto" w:fill="4DC0EF" w:themeFill="accent1"/>
            <w:noWrap/>
            <w:vAlign w:val="center"/>
            <w:hideMark/>
          </w:tcPr>
          <w:p w14:paraId="7DF28B02" w14:textId="77777777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Tranche</w:t>
            </w:r>
            <w:r w:rsidR="007532C8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</w:t>
            </w:r>
            <w:r w:rsidRPr="0085529E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 d’âge</w:t>
            </w:r>
          </w:p>
        </w:tc>
      </w:tr>
      <w:tr w:rsidR="002F739D" w:rsidRPr="00732DDA" w14:paraId="080C57F6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125B0FA0" w14:textId="573B8E30" w:rsidR="005639D2" w:rsidRPr="0085529E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0-14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4A733102" w14:textId="344AE408" w:rsidR="005639D2" w:rsidRPr="0085529E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247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533</w:t>
            </w: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402C094C" w14:textId="00B69B2A" w:rsidR="005639D2" w:rsidRPr="0085529E" w:rsidRDefault="005639D2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746D6DD7" w14:textId="3AA9ADB6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506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692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251BCB04" w14:textId="4DDD6B14" w:rsidR="005639D2" w:rsidRPr="0085529E" w:rsidRDefault="00A81B60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3648204F" w14:textId="3B909248" w:rsidR="005639D2" w:rsidRPr="0085529E" w:rsidRDefault="005639D2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35E01DFC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C972300" w14:textId="473829AB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15-29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2D269E67" w14:textId="151DCCFB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229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675</w:t>
            </w: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3D97A25F" w14:textId="3AAE222E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242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699</w:t>
            </w: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7D3CDEE4" w14:textId="50516817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472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363</w:t>
            </w:r>
          </w:p>
        </w:tc>
        <w:tc>
          <w:tcPr>
            <w:tcW w:w="1854" w:type="dxa"/>
            <w:vAlign w:val="center"/>
          </w:tcPr>
          <w:p w14:paraId="233FBC81" w14:textId="311C2809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5F2F5516" w14:textId="0F268A36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17D76BD0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71EB2316" w14:textId="5E42BC51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30-44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64ADFB53" w14:textId="3A18590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260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119</w:t>
            </w: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018F9492" w14:textId="6282516A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255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496</w:t>
            </w: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7C434A5A" w14:textId="0598DF96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515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566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3C884A12" w14:textId="2EBA153D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538E5ECB" w14:textId="731D8804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7AFE517A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E4FCAC7" w14:textId="15FC80F5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45-59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16230152" w14:textId="5758AB0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306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243</w:t>
            </w: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57F67623" w14:textId="3BD132BF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297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439</w:t>
            </w: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251F0445" w14:textId="749BFC44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603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648</w:t>
            </w:r>
          </w:p>
        </w:tc>
        <w:tc>
          <w:tcPr>
            <w:tcW w:w="1854" w:type="dxa"/>
            <w:vAlign w:val="center"/>
          </w:tcPr>
          <w:p w14:paraId="31F37F98" w14:textId="3E1922C4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6572AA5B" w14:textId="2A92EC1D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77305B03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0988AF28" w14:textId="36B4EC78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60-74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5BB4527E" w14:textId="3D9E7FFD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287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883</w:t>
            </w: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2FCD981F" w14:textId="0CF002F6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261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897</w:t>
            </w: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7D51A9C3" w14:textId="3E7E68AD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549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782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40EA8923" w14:textId="04D3239D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009BE1C1" w14:textId="6B021762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359BB1E8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520813F" w14:textId="64A4C85A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75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  <w:r w:rsidR="00D33526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 xml:space="preserve"> et 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+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1B0B1658" w14:textId="28D85271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207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583</w:t>
            </w: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1364FA40" w14:textId="31611470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126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907</w:t>
            </w: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23E11948" w14:textId="5A5F2984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334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541</w:t>
            </w:r>
          </w:p>
        </w:tc>
        <w:tc>
          <w:tcPr>
            <w:tcW w:w="1854" w:type="dxa"/>
            <w:vAlign w:val="center"/>
          </w:tcPr>
          <w:p w14:paraId="0D93A332" w14:textId="394DC1E6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11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73E865F1" w14:textId="295FAB44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23EDDF3F" w14:textId="77777777" w:rsidTr="0085529E">
        <w:trPr>
          <w:trHeight w:val="454"/>
        </w:trPr>
        <w:tc>
          <w:tcPr>
            <w:tcW w:w="9072" w:type="dxa"/>
            <w:gridSpan w:val="6"/>
            <w:shd w:val="clear" w:color="auto" w:fill="4DC0EF" w:themeFill="accent1"/>
            <w:noWrap/>
            <w:vAlign w:val="center"/>
            <w:hideMark/>
          </w:tcPr>
          <w:p w14:paraId="3104E5BA" w14:textId="77777777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85529E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Tranche</w:t>
            </w:r>
            <w:r w:rsidR="007532C8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</w:t>
            </w:r>
            <w:r w:rsidRPr="0085529E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 d’âge détaillée</w:t>
            </w:r>
            <w:r w:rsidR="00942BA3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s</w:t>
            </w:r>
          </w:p>
        </w:tc>
      </w:tr>
      <w:tr w:rsidR="0078385F" w:rsidRPr="00732DDA" w14:paraId="107779AF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779A4315" w14:textId="31CF2DA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0-2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740C7C9B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1E152971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2CE39384" w14:textId="7D44BEC2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905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319F0306" w14:textId="559D08B9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3C43CF60" w14:textId="1568187E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38DAA731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283DFF3" w14:textId="5918ACEF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3-5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28336204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56440D24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0BB9082E" w14:textId="7CD23089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545</w:t>
            </w:r>
          </w:p>
        </w:tc>
        <w:tc>
          <w:tcPr>
            <w:tcW w:w="1854" w:type="dxa"/>
            <w:vAlign w:val="center"/>
          </w:tcPr>
          <w:p w14:paraId="547B87FA" w14:textId="5871ADE4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 xml:space="preserve"> %</w:t>
            </w:r>
          </w:p>
        </w:tc>
        <w:tc>
          <w:tcPr>
            <w:tcW w:w="1122" w:type="dxa"/>
            <w:vAlign w:val="center"/>
          </w:tcPr>
          <w:p w14:paraId="221C75A9" w14:textId="2E21176F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8385F" w:rsidRPr="00732DDA" w14:paraId="2BF465C3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374CD1A0" w14:textId="2E802471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6-10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1912C443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00000FB7" w14:textId="77777777" w:rsidR="0078385F" w:rsidRPr="0085529E" w:rsidRDefault="0078385F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1D679D00" w14:textId="0BC3C8B5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174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600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2AFEC159" w14:textId="2214B53D" w:rsidR="0078385F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0A4C4B60" w14:textId="3565590F" w:rsidR="0078385F" w:rsidRPr="0085529E" w:rsidRDefault="0078385F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55724846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9F0B30B" w14:textId="7007E2A0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11-17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02119899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7817D2C3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44FD70FD" w14:textId="552FC4F8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250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984</w:t>
            </w:r>
          </w:p>
        </w:tc>
        <w:tc>
          <w:tcPr>
            <w:tcW w:w="1854" w:type="dxa"/>
            <w:vAlign w:val="center"/>
          </w:tcPr>
          <w:p w14:paraId="49E464EA" w14:textId="2F7DFEB3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5A003807" w14:textId="1C83555D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22EDFD22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1C4B7634" w14:textId="4916E1C4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18-24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16027B64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78445E47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71E1B769" w14:textId="62FAEE9D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214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195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7B462D74" w14:textId="59ACB6A2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4E4AB426" w14:textId="08F982C6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1934C0FE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F14C756" w14:textId="42D940B9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25-39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7B2FFABE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7AB33651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4837C5D3" w14:textId="0598B35A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481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456</w:t>
            </w:r>
          </w:p>
        </w:tc>
        <w:tc>
          <w:tcPr>
            <w:tcW w:w="1854" w:type="dxa"/>
            <w:vAlign w:val="center"/>
          </w:tcPr>
          <w:p w14:paraId="1EAD07FF" w14:textId="622546E0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6F187B07" w14:textId="5F1F3128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29146DB8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17DC9715" w14:textId="51572A6E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40-54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049CCD0F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0E73766B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7E92A2A9" w14:textId="196D6FEC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588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001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5A772BA6" w14:textId="4C3EA764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28D25BB1" w14:textId="153BBC25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4ABF91D2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FC1EC36" w14:textId="57A54D63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55-64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1D8F8838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26699374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3B4A8B14" w14:textId="1B566534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400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634</w:t>
            </w:r>
          </w:p>
        </w:tc>
        <w:tc>
          <w:tcPr>
            <w:tcW w:w="1854" w:type="dxa"/>
            <w:vAlign w:val="center"/>
          </w:tcPr>
          <w:p w14:paraId="35C6521D" w14:textId="7ACB3354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1448DFD4" w14:textId="13CEAAF8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4E46E5B7" w14:textId="77777777" w:rsidTr="0085529E">
        <w:trPr>
          <w:trHeight w:val="454"/>
        </w:trPr>
        <w:tc>
          <w:tcPr>
            <w:tcW w:w="1232" w:type="dxa"/>
            <w:shd w:val="clear" w:color="auto" w:fill="E9E9E9" w:themeFill="accent6" w:themeFillTint="66"/>
            <w:noWrap/>
            <w:vAlign w:val="center"/>
            <w:hideMark/>
          </w:tcPr>
          <w:p w14:paraId="3249FBE8" w14:textId="6D3C0A04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65-79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1353" w:type="dxa"/>
            <w:shd w:val="clear" w:color="auto" w:fill="E9E9E9" w:themeFill="accent6" w:themeFillTint="66"/>
            <w:noWrap/>
            <w:vAlign w:val="center"/>
            <w:hideMark/>
          </w:tcPr>
          <w:p w14:paraId="5B51CC38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E9E9E9" w:themeFill="accent6" w:themeFillTint="66"/>
            <w:noWrap/>
            <w:vAlign w:val="center"/>
            <w:hideMark/>
          </w:tcPr>
          <w:p w14:paraId="6C14717C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E9E9E9" w:themeFill="accent6" w:themeFillTint="66"/>
            <w:noWrap/>
            <w:vAlign w:val="center"/>
            <w:hideMark/>
          </w:tcPr>
          <w:p w14:paraId="67528686" w14:textId="630620C0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463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609</w:t>
            </w:r>
          </w:p>
        </w:tc>
        <w:tc>
          <w:tcPr>
            <w:tcW w:w="1854" w:type="dxa"/>
            <w:shd w:val="clear" w:color="auto" w:fill="E9E9E9" w:themeFill="accent6" w:themeFillTint="66"/>
            <w:vAlign w:val="center"/>
          </w:tcPr>
          <w:p w14:paraId="63FFB2D8" w14:textId="45DD978A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shd w:val="clear" w:color="auto" w:fill="E9E9E9" w:themeFill="accent6" w:themeFillTint="66"/>
            <w:vAlign w:val="center"/>
          </w:tcPr>
          <w:p w14:paraId="637D0573" w14:textId="7A67BA72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2215B7" w:rsidRPr="00732DDA" w14:paraId="3F2FBF4A" w14:textId="77777777" w:rsidTr="0085529E">
        <w:trPr>
          <w:trHeight w:val="454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0E78EA0" w14:textId="55D79E5C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80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  <w:r w:rsidR="00D33526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 xml:space="preserve"> et 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+</w:t>
            </w:r>
          </w:p>
        </w:tc>
        <w:tc>
          <w:tcPr>
            <w:tcW w:w="1353" w:type="dxa"/>
            <w:shd w:val="clear" w:color="auto" w:fill="auto"/>
            <w:noWrap/>
            <w:vAlign w:val="center"/>
            <w:hideMark/>
          </w:tcPr>
          <w:p w14:paraId="1E574E3E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1409" w:type="dxa"/>
            <w:shd w:val="clear" w:color="auto" w:fill="auto"/>
            <w:noWrap/>
            <w:vAlign w:val="center"/>
            <w:hideMark/>
          </w:tcPr>
          <w:p w14:paraId="16616A41" w14:textId="77777777" w:rsidR="002215B7" w:rsidRPr="0085529E" w:rsidRDefault="002215B7" w:rsidP="008552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shd w:val="clear" w:color="auto" w:fill="auto"/>
            <w:noWrap/>
            <w:vAlign w:val="center"/>
            <w:hideMark/>
          </w:tcPr>
          <w:p w14:paraId="32360F43" w14:textId="5BA21F75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219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681</w:t>
            </w:r>
          </w:p>
        </w:tc>
        <w:tc>
          <w:tcPr>
            <w:tcW w:w="1854" w:type="dxa"/>
            <w:vAlign w:val="center"/>
          </w:tcPr>
          <w:p w14:paraId="5EF45A66" w14:textId="5EAFBAB4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22" w:type="dxa"/>
            <w:vAlign w:val="center"/>
          </w:tcPr>
          <w:p w14:paraId="5F3CEBD2" w14:textId="6CD0C38A" w:rsidR="002215B7" w:rsidRPr="0085529E" w:rsidRDefault="002215B7" w:rsidP="0085529E">
            <w:pPr>
              <w:tabs>
                <w:tab w:val="left" w:pos="489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25CA5838" w14:textId="77777777" w:rsidR="00732DDA" w:rsidRDefault="00732DDA">
      <w:pPr>
        <w:rPr>
          <w:rFonts w:asciiTheme="majorHAnsi" w:eastAsiaTheme="majorEastAsia" w:hAnsiTheme="majorHAnsi" w:cstheme="majorBidi"/>
          <w:color w:val="0D6A90" w:themeColor="accent1" w:themeShade="7F"/>
          <w:sz w:val="24"/>
          <w:szCs w:val="24"/>
        </w:rPr>
      </w:pPr>
      <w:r>
        <w:br w:type="page"/>
      </w:r>
    </w:p>
    <w:p w14:paraId="5EA72A1E" w14:textId="77777777" w:rsidR="00BA54DE" w:rsidRPr="009B302E" w:rsidRDefault="00DF3CD6" w:rsidP="00DF3CD6">
      <w:pPr>
        <w:pStyle w:val="Titre2"/>
        <w:rPr>
          <w:rFonts w:ascii="Arial" w:hAnsi="Arial" w:cs="Arial"/>
          <w:color w:val="4DC0EF"/>
        </w:rPr>
      </w:pPr>
      <w:bookmarkStart w:id="2" w:name="_Toc40886201"/>
      <w:bookmarkStart w:id="3" w:name="_Toc40886681"/>
      <w:r w:rsidRPr="009B302E">
        <w:rPr>
          <w:rFonts w:ascii="Arial" w:hAnsi="Arial" w:cs="Arial"/>
          <w:color w:val="4DC0EF"/>
        </w:rPr>
        <w:lastRenderedPageBreak/>
        <w:t>Emploi</w:t>
      </w:r>
      <w:bookmarkEnd w:id="2"/>
      <w:bookmarkEnd w:id="3"/>
    </w:p>
    <w:p w14:paraId="4E07AF91" w14:textId="77777777" w:rsidR="00C85D9D" w:rsidRPr="00C85D9D" w:rsidRDefault="00C85D9D" w:rsidP="00C85D9D"/>
    <w:p w14:paraId="17E73262" w14:textId="77777777" w:rsidR="0081721B" w:rsidRPr="0081721B" w:rsidRDefault="000D3170" w:rsidP="0081721B">
      <w:r>
        <w:rPr>
          <w:noProof/>
        </w:rPr>
        <w:drawing>
          <wp:inline distT="0" distB="0" distL="0" distR="0" wp14:anchorId="653228DE" wp14:editId="5056BF10">
            <wp:extent cx="2861945" cy="3200400"/>
            <wp:effectExtent l="0" t="0" r="0" b="0"/>
            <wp:docPr id="13" name="Graphique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="00F00B53">
        <w:rPr>
          <w:noProof/>
        </w:rPr>
        <w:drawing>
          <wp:inline distT="0" distB="0" distL="0" distR="0" wp14:anchorId="2AECB0AA" wp14:editId="55423A28">
            <wp:extent cx="2861945" cy="3200400"/>
            <wp:effectExtent l="0" t="0" r="0" b="0"/>
            <wp:docPr id="15" name="Graphique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B8491E0" w14:textId="77777777" w:rsidR="00E14693" w:rsidRDefault="00620B5D" w:rsidP="0093647C">
      <w:r>
        <w:rPr>
          <w:noProof/>
        </w:rPr>
        <w:drawing>
          <wp:inline distT="0" distB="0" distL="0" distR="0" wp14:anchorId="68BDE68C" wp14:editId="584276C7">
            <wp:extent cx="5486400" cy="3900170"/>
            <wp:effectExtent l="0" t="0" r="0" b="5080"/>
            <wp:docPr id="16" name="Graphique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7DD01A9" w14:textId="77777777" w:rsidR="00E14693" w:rsidRDefault="00E14693" w:rsidP="00DF3CD6">
      <w:pPr>
        <w:pStyle w:val="Titre2"/>
      </w:pPr>
    </w:p>
    <w:p w14:paraId="04958E95" w14:textId="77777777" w:rsidR="00E14693" w:rsidRPr="0081721B" w:rsidRDefault="00E14693" w:rsidP="0081721B">
      <w:pPr>
        <w:rPr>
          <w:rFonts w:asciiTheme="majorHAnsi" w:eastAsiaTheme="majorEastAsia" w:hAnsiTheme="majorHAnsi" w:cstheme="majorBidi"/>
          <w:color w:val="0D6A90" w:themeColor="accent1" w:themeShade="7F"/>
          <w:sz w:val="24"/>
          <w:szCs w:val="24"/>
        </w:rPr>
      </w:pPr>
      <w:r>
        <w:br w:type="page"/>
      </w:r>
    </w:p>
    <w:p w14:paraId="788BA9F7" w14:textId="77777777" w:rsidR="00E14693" w:rsidRDefault="00E14693"/>
    <w:tbl>
      <w:tblPr>
        <w:tblW w:w="9356" w:type="dxa"/>
        <w:tblInd w:w="-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7"/>
        <w:gridCol w:w="2136"/>
        <w:gridCol w:w="2198"/>
        <w:gridCol w:w="1345"/>
      </w:tblGrid>
      <w:tr w:rsidR="00750B16" w:rsidRPr="00750B16" w14:paraId="3FD5FA9C" w14:textId="77777777" w:rsidTr="00750B16">
        <w:trPr>
          <w:trHeight w:val="397"/>
        </w:trPr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21045FA5" w14:textId="77777777" w:rsidR="00750B16" w:rsidRPr="00750B16" w:rsidRDefault="00750B16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750B16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Actifs occupés par tranche d’âge</w:t>
            </w:r>
          </w:p>
        </w:tc>
      </w:tr>
      <w:tr w:rsidR="00750B16" w:rsidRPr="00732DDA" w14:paraId="1D07A757" w14:textId="77777777" w:rsidTr="00750B16">
        <w:trPr>
          <w:trHeight w:val="397"/>
        </w:trPr>
        <w:tc>
          <w:tcPr>
            <w:tcW w:w="3677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0EFBF8F5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Tranche d’âge</w:t>
            </w:r>
          </w:p>
        </w:tc>
        <w:tc>
          <w:tcPr>
            <w:tcW w:w="2136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738A9103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98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25EA2145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Zone</w:t>
            </w:r>
          </w:p>
        </w:tc>
        <w:tc>
          <w:tcPr>
            <w:tcW w:w="1345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220B0D3D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France</w:t>
            </w:r>
          </w:p>
        </w:tc>
      </w:tr>
      <w:tr w:rsidR="00750B16" w:rsidRPr="00750B16" w14:paraId="2E67C08F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49AB87B3" w14:textId="64AFC834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15-24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5481C8B9" w14:textId="1D22189E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139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424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11FE543A" w14:textId="61CA3EE7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11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64F1E193" w14:textId="73E9676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10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50B16" w14:paraId="3E96AFA1" w14:textId="77777777" w:rsidTr="00750B16">
        <w:trPr>
          <w:trHeight w:val="397"/>
        </w:trPr>
        <w:tc>
          <w:tcPr>
            <w:tcW w:w="3677" w:type="dxa"/>
            <w:shd w:val="clear" w:color="auto" w:fill="auto"/>
            <w:noWrap/>
            <w:vAlign w:val="center"/>
            <w:hideMark/>
          </w:tcPr>
          <w:p w14:paraId="5D5306F6" w14:textId="3DE97FEB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25-54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136" w:type="dxa"/>
            <w:shd w:val="clear" w:color="auto" w:fill="auto"/>
            <w:noWrap/>
            <w:vAlign w:val="center"/>
            <w:hideMark/>
          </w:tcPr>
          <w:p w14:paraId="553F037A" w14:textId="09626D82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975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831</w:t>
            </w:r>
          </w:p>
        </w:tc>
        <w:tc>
          <w:tcPr>
            <w:tcW w:w="2198" w:type="dxa"/>
            <w:vAlign w:val="center"/>
          </w:tcPr>
          <w:p w14:paraId="6D753FAD" w14:textId="1F9DC62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74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vAlign w:val="center"/>
          </w:tcPr>
          <w:p w14:paraId="4618C051" w14:textId="0C8D1817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50B16" w14:paraId="716B8BFC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35DC82EA" w14:textId="22FA8654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55-64</w:t>
            </w:r>
            <w:r w:rsidR="00D33526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67971329" w14:textId="74ACAB7A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211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547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29C70907" w14:textId="544A81C7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53B2120E" w14:textId="0C909783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45E627C6" w14:textId="77777777" w:rsidR="00750B16" w:rsidRDefault="00750B16">
      <w:pPr>
        <w:rPr>
          <w:rFonts w:asciiTheme="majorHAnsi" w:eastAsiaTheme="majorEastAsia" w:hAnsiTheme="majorHAnsi" w:cstheme="majorBidi"/>
          <w:color w:val="0D6A90" w:themeColor="accent1" w:themeShade="7F"/>
          <w:sz w:val="24"/>
          <w:szCs w:val="24"/>
        </w:rPr>
      </w:pPr>
    </w:p>
    <w:tbl>
      <w:tblPr>
        <w:tblW w:w="9356" w:type="dxa"/>
        <w:tblInd w:w="-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7"/>
        <w:gridCol w:w="2136"/>
        <w:gridCol w:w="2198"/>
        <w:gridCol w:w="1345"/>
      </w:tblGrid>
      <w:tr w:rsidR="00750B16" w:rsidRPr="00750B16" w14:paraId="3124ACDB" w14:textId="77777777" w:rsidTr="00750B16">
        <w:trPr>
          <w:trHeight w:val="397"/>
        </w:trPr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2990C00E" w14:textId="4FBBB141" w:rsidR="00750B16" w:rsidRPr="00750B16" w:rsidRDefault="00750B16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750B16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Chômeurs et inactifs (15</w:t>
            </w:r>
            <w:r w:rsidR="00D33526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-</w:t>
            </w:r>
            <w:r w:rsidRPr="00750B16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64 ans)</w:t>
            </w:r>
          </w:p>
        </w:tc>
      </w:tr>
      <w:tr w:rsidR="00750B16" w:rsidRPr="00732DDA" w14:paraId="31767AFF" w14:textId="77777777" w:rsidTr="00750B16">
        <w:trPr>
          <w:trHeight w:val="397"/>
        </w:trPr>
        <w:tc>
          <w:tcPr>
            <w:tcW w:w="3677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/>
            <w:noWrap/>
            <w:vAlign w:val="center"/>
            <w:hideMark/>
          </w:tcPr>
          <w:p w14:paraId="67082A3E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136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/>
            <w:noWrap/>
            <w:vAlign w:val="center"/>
            <w:hideMark/>
          </w:tcPr>
          <w:p w14:paraId="3F4980D0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98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/>
            <w:vAlign w:val="center"/>
          </w:tcPr>
          <w:p w14:paraId="01DF81CF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Zone</w:t>
            </w:r>
          </w:p>
        </w:tc>
        <w:tc>
          <w:tcPr>
            <w:tcW w:w="1345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/>
            <w:vAlign w:val="center"/>
          </w:tcPr>
          <w:p w14:paraId="7683984B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France</w:t>
            </w:r>
          </w:p>
        </w:tc>
      </w:tr>
      <w:tr w:rsidR="00750B16" w:rsidRPr="00732DDA" w14:paraId="0DE2C1D5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29595BE2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Chômeurs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6426BF5F" w14:textId="21A53DB8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163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871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3D888A49" w14:textId="06079BFE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34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3A2DE624" w14:textId="21F168C8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5E6B9069" w14:textId="77777777" w:rsidTr="00750B16">
        <w:trPr>
          <w:trHeight w:val="397"/>
        </w:trPr>
        <w:tc>
          <w:tcPr>
            <w:tcW w:w="3677" w:type="dxa"/>
            <w:shd w:val="clear" w:color="auto" w:fill="auto"/>
            <w:noWrap/>
            <w:vAlign w:val="center"/>
            <w:hideMark/>
          </w:tcPr>
          <w:p w14:paraId="4F32B82F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Élèves/étudiants/stagiaires non rémunérés</w:t>
            </w:r>
          </w:p>
        </w:tc>
        <w:tc>
          <w:tcPr>
            <w:tcW w:w="2136" w:type="dxa"/>
            <w:shd w:val="clear" w:color="auto" w:fill="auto"/>
            <w:noWrap/>
            <w:vAlign w:val="center"/>
            <w:hideMark/>
          </w:tcPr>
          <w:p w14:paraId="67D0B891" w14:textId="44D52813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170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787</w:t>
            </w:r>
          </w:p>
        </w:tc>
        <w:tc>
          <w:tcPr>
            <w:tcW w:w="2198" w:type="dxa"/>
            <w:vAlign w:val="center"/>
          </w:tcPr>
          <w:p w14:paraId="4D45762E" w14:textId="13C93F25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vAlign w:val="center"/>
          </w:tcPr>
          <w:p w14:paraId="7CD3A4F0" w14:textId="49F7CE6E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EC6B78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6346A20D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5F8FE47C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Retraités/préretraité</w:t>
            </w:r>
            <w:r w:rsidR="004F655F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2E3D48CF" w14:textId="729E63E8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148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136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001EE5ED" w14:textId="758D350F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31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3C675578" w14:textId="0DC918D6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</w:t>
            </w:r>
            <w:r w:rsidR="00EC6B78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27C3C390" w14:textId="77777777" w:rsidR="00750B16" w:rsidRDefault="00750B16">
      <w:pPr>
        <w:rPr>
          <w:rFonts w:asciiTheme="majorHAnsi" w:eastAsiaTheme="majorEastAsia" w:hAnsiTheme="majorHAnsi" w:cstheme="majorBidi"/>
          <w:color w:val="0D6A90" w:themeColor="accent1" w:themeShade="7F"/>
          <w:sz w:val="24"/>
          <w:szCs w:val="24"/>
        </w:rPr>
      </w:pPr>
    </w:p>
    <w:tbl>
      <w:tblPr>
        <w:tblW w:w="9356" w:type="dxa"/>
        <w:tblInd w:w="-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7"/>
        <w:gridCol w:w="2136"/>
        <w:gridCol w:w="2198"/>
        <w:gridCol w:w="1345"/>
      </w:tblGrid>
      <w:tr w:rsidR="00750B16" w:rsidRPr="00750B16" w14:paraId="4A4CB79F" w14:textId="77777777" w:rsidTr="00750B16">
        <w:trPr>
          <w:trHeight w:val="397"/>
        </w:trPr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1C3221F0" w14:textId="77777777" w:rsidR="00750B16" w:rsidRPr="00750B16" w:rsidRDefault="00750B16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750B16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Catégories socioprofessionnelles</w:t>
            </w:r>
          </w:p>
        </w:tc>
      </w:tr>
      <w:tr w:rsidR="00750B16" w:rsidRPr="00732DDA" w14:paraId="2AA5641D" w14:textId="77777777" w:rsidTr="00750B16">
        <w:trPr>
          <w:trHeight w:val="397"/>
        </w:trPr>
        <w:tc>
          <w:tcPr>
            <w:tcW w:w="3677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/>
            <w:noWrap/>
            <w:vAlign w:val="center"/>
            <w:hideMark/>
          </w:tcPr>
          <w:p w14:paraId="7C2D3AE1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136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/>
            <w:noWrap/>
            <w:vAlign w:val="center"/>
            <w:hideMark/>
          </w:tcPr>
          <w:p w14:paraId="6E38CE0F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98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/>
            <w:vAlign w:val="center"/>
          </w:tcPr>
          <w:p w14:paraId="14460D43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Zone</w:t>
            </w:r>
          </w:p>
        </w:tc>
        <w:tc>
          <w:tcPr>
            <w:tcW w:w="1345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/>
            <w:vAlign w:val="center"/>
          </w:tcPr>
          <w:p w14:paraId="5E7787E6" w14:textId="77777777" w:rsidR="00750B16" w:rsidRPr="00732DDA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% France</w:t>
            </w:r>
          </w:p>
        </w:tc>
      </w:tr>
      <w:tr w:rsidR="00750B16" w:rsidRPr="00732DDA" w14:paraId="5B1795DF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25FE730B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Agriculteurs exploitants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2D9043EA" w14:textId="0277674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29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855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128A3676" w14:textId="40F3C9D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5B580729" w14:textId="2CAA6611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25D09EB7" w14:textId="77777777" w:rsidTr="00750B16">
        <w:trPr>
          <w:trHeight w:val="397"/>
        </w:trPr>
        <w:tc>
          <w:tcPr>
            <w:tcW w:w="3677" w:type="dxa"/>
            <w:shd w:val="clear" w:color="auto" w:fill="auto"/>
            <w:noWrap/>
            <w:vAlign w:val="center"/>
            <w:hideMark/>
          </w:tcPr>
          <w:p w14:paraId="32DD6E05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Artisans/Commerçants/Chefs entreprise</w:t>
            </w:r>
          </w:p>
        </w:tc>
        <w:tc>
          <w:tcPr>
            <w:tcW w:w="2136" w:type="dxa"/>
            <w:shd w:val="clear" w:color="auto" w:fill="auto"/>
            <w:noWrap/>
            <w:vAlign w:val="center"/>
            <w:hideMark/>
          </w:tcPr>
          <w:p w14:paraId="73D27FC5" w14:textId="76211F2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85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041</w:t>
            </w:r>
          </w:p>
        </w:tc>
        <w:tc>
          <w:tcPr>
            <w:tcW w:w="2198" w:type="dxa"/>
            <w:vAlign w:val="center"/>
          </w:tcPr>
          <w:p w14:paraId="6D7C8D1E" w14:textId="2F47D5A8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vAlign w:val="center"/>
          </w:tcPr>
          <w:p w14:paraId="5E3EAF1C" w14:textId="76C440D6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49B65328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4F658847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Cadres/professions intellectuelles supérieures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0529F5AC" w14:textId="4170D00D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161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815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35C26DD9" w14:textId="7C5A60CC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12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7EFCF7AB" w14:textId="731B8FC2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EC6B78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41ED7A90" w14:textId="77777777" w:rsidTr="00750B16">
        <w:trPr>
          <w:trHeight w:val="397"/>
        </w:trPr>
        <w:tc>
          <w:tcPr>
            <w:tcW w:w="3677" w:type="dxa"/>
            <w:shd w:val="clear" w:color="auto" w:fill="auto"/>
            <w:noWrap/>
            <w:vAlign w:val="center"/>
            <w:hideMark/>
          </w:tcPr>
          <w:p w14:paraId="72A0FF11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Prof. intermédiaires</w:t>
            </w:r>
          </w:p>
        </w:tc>
        <w:tc>
          <w:tcPr>
            <w:tcW w:w="2136" w:type="dxa"/>
            <w:shd w:val="clear" w:color="auto" w:fill="auto"/>
            <w:noWrap/>
            <w:vAlign w:val="center"/>
            <w:hideMark/>
          </w:tcPr>
          <w:p w14:paraId="256631B4" w14:textId="666517BC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322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849</w:t>
            </w:r>
          </w:p>
        </w:tc>
        <w:tc>
          <w:tcPr>
            <w:tcW w:w="2198" w:type="dxa"/>
            <w:vAlign w:val="center"/>
          </w:tcPr>
          <w:p w14:paraId="5C8D8A0D" w14:textId="56A0B1DC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vAlign w:val="center"/>
          </w:tcPr>
          <w:p w14:paraId="3CF5EF63" w14:textId="698383A3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6C609601" w14:textId="77777777" w:rsidTr="00750B16">
        <w:trPr>
          <w:trHeight w:val="397"/>
        </w:trPr>
        <w:tc>
          <w:tcPr>
            <w:tcW w:w="3677" w:type="dxa"/>
            <w:shd w:val="clear" w:color="auto" w:fill="E9E9E9" w:themeFill="accent6" w:themeFillTint="66"/>
            <w:noWrap/>
            <w:vAlign w:val="center"/>
            <w:hideMark/>
          </w:tcPr>
          <w:p w14:paraId="4E83B8BC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Employés</w:t>
            </w:r>
          </w:p>
        </w:tc>
        <w:tc>
          <w:tcPr>
            <w:tcW w:w="2136" w:type="dxa"/>
            <w:shd w:val="clear" w:color="auto" w:fill="E9E9E9" w:themeFill="accent6" w:themeFillTint="66"/>
            <w:noWrap/>
            <w:vAlign w:val="center"/>
            <w:hideMark/>
          </w:tcPr>
          <w:p w14:paraId="2E52D6A5" w14:textId="70FBC966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382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396</w:t>
            </w:r>
          </w:p>
        </w:tc>
        <w:tc>
          <w:tcPr>
            <w:tcW w:w="2198" w:type="dxa"/>
            <w:shd w:val="clear" w:color="auto" w:fill="E9E9E9" w:themeFill="accent6" w:themeFillTint="66"/>
            <w:vAlign w:val="center"/>
          </w:tcPr>
          <w:p w14:paraId="3B014352" w14:textId="6E804EFD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shd w:val="clear" w:color="auto" w:fill="E9E9E9" w:themeFill="accent6" w:themeFillTint="66"/>
            <w:vAlign w:val="center"/>
          </w:tcPr>
          <w:p w14:paraId="3A80704A" w14:textId="10C3E480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29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750B16" w:rsidRPr="00732DDA" w14:paraId="71C38CDA" w14:textId="77777777" w:rsidTr="00750B16">
        <w:trPr>
          <w:trHeight w:val="397"/>
        </w:trPr>
        <w:tc>
          <w:tcPr>
            <w:tcW w:w="3677" w:type="dxa"/>
            <w:shd w:val="clear" w:color="auto" w:fill="auto"/>
            <w:noWrap/>
            <w:vAlign w:val="center"/>
            <w:hideMark/>
          </w:tcPr>
          <w:p w14:paraId="50679D5F" w14:textId="77777777" w:rsidR="00750B16" w:rsidRPr="0085529E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Ouvriers</w:t>
            </w:r>
          </w:p>
        </w:tc>
        <w:tc>
          <w:tcPr>
            <w:tcW w:w="2136" w:type="dxa"/>
            <w:shd w:val="clear" w:color="auto" w:fill="auto"/>
            <w:noWrap/>
            <w:vAlign w:val="center"/>
            <w:hideMark/>
          </w:tcPr>
          <w:p w14:paraId="320D2CD7" w14:textId="016E0E0F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328</w:t>
            </w:r>
            <w:r w:rsidR="00D33526" w:rsidRPr="00EA2321">
              <w:t> </w:t>
            </w: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371</w:t>
            </w:r>
          </w:p>
        </w:tc>
        <w:tc>
          <w:tcPr>
            <w:tcW w:w="2198" w:type="dxa"/>
            <w:vAlign w:val="center"/>
          </w:tcPr>
          <w:p w14:paraId="3E7DFA17" w14:textId="264B5CBE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345" w:type="dxa"/>
            <w:vAlign w:val="center"/>
          </w:tcPr>
          <w:p w14:paraId="01F010DD" w14:textId="715900B7" w:rsidR="00750B16" w:rsidRPr="00750B16" w:rsidRDefault="00750B16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750B1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22</w:t>
            </w:r>
            <w:r w:rsidR="00D33526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75FF8B98" w14:textId="77777777" w:rsidR="00750B16" w:rsidRDefault="00750B16">
      <w:pPr>
        <w:rPr>
          <w:rFonts w:asciiTheme="majorHAnsi" w:eastAsiaTheme="majorEastAsia" w:hAnsiTheme="majorHAnsi" w:cstheme="majorBidi"/>
          <w:color w:val="0D6A90" w:themeColor="accent1" w:themeShade="7F"/>
          <w:sz w:val="24"/>
          <w:szCs w:val="24"/>
        </w:rPr>
      </w:pPr>
    </w:p>
    <w:p w14:paraId="679B357C" w14:textId="77777777" w:rsidR="00750B16" w:rsidRDefault="00750B16">
      <w:pPr>
        <w:rPr>
          <w:rFonts w:ascii="Arial" w:eastAsiaTheme="majorEastAsia" w:hAnsi="Arial" w:cs="Arial"/>
          <w:bCs/>
          <w:color w:val="4DC0EF"/>
          <w:sz w:val="36"/>
          <w:szCs w:val="26"/>
        </w:rPr>
      </w:pPr>
      <w:bookmarkStart w:id="4" w:name="_Toc40886205"/>
      <w:bookmarkStart w:id="5" w:name="_Toc40886684"/>
      <w:r>
        <w:rPr>
          <w:rFonts w:ascii="Arial" w:hAnsi="Arial" w:cs="Arial"/>
          <w:b/>
          <w:bCs/>
          <w:color w:val="4DC0EF"/>
        </w:rPr>
        <w:br w:type="page"/>
      </w:r>
    </w:p>
    <w:p w14:paraId="485FCC35" w14:textId="77777777" w:rsidR="00D519D7" w:rsidRPr="009B302E" w:rsidRDefault="00D519D7" w:rsidP="0081721B">
      <w:pPr>
        <w:pStyle w:val="Titre2"/>
        <w:rPr>
          <w:rFonts w:ascii="Arial" w:hAnsi="Arial" w:cs="Arial"/>
          <w:color w:val="4DC0EF"/>
        </w:rPr>
      </w:pPr>
      <w:r w:rsidRPr="009B302E">
        <w:rPr>
          <w:rFonts w:ascii="Arial" w:hAnsi="Arial" w:cs="Arial"/>
          <w:color w:val="4DC0EF"/>
        </w:rPr>
        <w:lastRenderedPageBreak/>
        <w:t>Logement</w:t>
      </w:r>
      <w:bookmarkEnd w:id="4"/>
      <w:bookmarkEnd w:id="5"/>
      <w:r w:rsidRPr="009B302E">
        <w:rPr>
          <w:rFonts w:ascii="Arial" w:hAnsi="Arial" w:cs="Arial"/>
          <w:color w:val="4DC0EF"/>
        </w:rPr>
        <w:t xml:space="preserve"> </w:t>
      </w:r>
    </w:p>
    <w:p w14:paraId="1E29F841" w14:textId="77777777" w:rsidR="00C85D9D" w:rsidRPr="00C85D9D" w:rsidRDefault="00C85D9D" w:rsidP="00C85D9D"/>
    <w:p w14:paraId="4B2597C6" w14:textId="77777777" w:rsidR="00D519D7" w:rsidRDefault="004567DA" w:rsidP="00C77D94">
      <w:r>
        <w:rPr>
          <w:noProof/>
        </w:rPr>
        <w:drawing>
          <wp:inline distT="0" distB="0" distL="0" distR="0" wp14:anchorId="08D39C0B" wp14:editId="39160D1E">
            <wp:extent cx="2861945" cy="3200400"/>
            <wp:effectExtent l="0" t="0" r="0" b="0"/>
            <wp:docPr id="21" name="Graphique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 w:rsidR="003A5554">
        <w:rPr>
          <w:noProof/>
        </w:rPr>
        <w:drawing>
          <wp:inline distT="0" distB="0" distL="0" distR="0" wp14:anchorId="1E01F771" wp14:editId="4C7E5EBA">
            <wp:extent cx="2861945" cy="3200400"/>
            <wp:effectExtent l="0" t="0" r="0" b="0"/>
            <wp:docPr id="23" name="Graphique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C3C6FAD" w14:textId="77777777" w:rsidR="004240F7" w:rsidRDefault="003219A9" w:rsidP="00D57042">
      <w:pPr>
        <w:pStyle w:val="Titre2"/>
      </w:pPr>
      <w:r>
        <w:rPr>
          <w:noProof/>
        </w:rPr>
        <w:drawing>
          <wp:inline distT="0" distB="0" distL="0" distR="0" wp14:anchorId="2704D3A6" wp14:editId="7F38451E">
            <wp:extent cx="2861945" cy="3200400"/>
            <wp:effectExtent l="0" t="0" r="0" b="0"/>
            <wp:docPr id="24" name="Graphique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 w:rsidR="00D57042">
        <w:rPr>
          <w:noProof/>
        </w:rPr>
        <w:drawing>
          <wp:inline distT="0" distB="0" distL="0" distR="0" wp14:anchorId="2CC08A7C" wp14:editId="718D70D0">
            <wp:extent cx="2861945" cy="3200400"/>
            <wp:effectExtent l="0" t="0" r="0" b="0"/>
            <wp:docPr id="25" name="Graphique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5953D81" w14:textId="77777777" w:rsidR="00DF3CD6" w:rsidRDefault="00DF3CD6" w:rsidP="000458C6">
      <w:r>
        <w:br w:type="page"/>
      </w:r>
    </w:p>
    <w:p w14:paraId="396548DE" w14:textId="77777777" w:rsidR="00D519D7" w:rsidRPr="00D519D7" w:rsidRDefault="00DE7A79" w:rsidP="00D519D7">
      <w:r>
        <w:rPr>
          <w:noProof/>
        </w:rPr>
        <w:lastRenderedPageBreak/>
        <w:drawing>
          <wp:inline distT="0" distB="0" distL="0" distR="0" wp14:anchorId="5A2DDD7D" wp14:editId="2C96DD0D">
            <wp:extent cx="2861945" cy="3200400"/>
            <wp:effectExtent l="0" t="0" r="0" b="0"/>
            <wp:docPr id="26" name="Graphique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 w:rsidR="00184203">
        <w:rPr>
          <w:noProof/>
        </w:rPr>
        <w:drawing>
          <wp:inline distT="0" distB="0" distL="0" distR="0" wp14:anchorId="32AB10FE" wp14:editId="67B7AEDF">
            <wp:extent cx="2861945" cy="3200400"/>
            <wp:effectExtent l="0" t="0" r="0" b="0"/>
            <wp:docPr id="27" name="Graphique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DA93FAA" w14:textId="77777777" w:rsidR="000341A2" w:rsidRDefault="000341A2" w:rsidP="000341A2">
      <w:pPr>
        <w:pStyle w:val="Titre3"/>
      </w:pPr>
    </w:p>
    <w:p w14:paraId="60FC66D9" w14:textId="77777777" w:rsidR="0085529E" w:rsidRPr="0085529E" w:rsidRDefault="0085529E" w:rsidP="0085529E"/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CC14A5" w:rsidRPr="00CC14A5" w14:paraId="5276A176" w14:textId="77777777" w:rsidTr="009F023A">
        <w:trPr>
          <w:trHeight w:val="397"/>
        </w:trPr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4E028A0B" w14:textId="77777777" w:rsidR="00CC14A5" w:rsidRPr="00CC14A5" w:rsidRDefault="00CC14A5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CC14A5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Répartition des logements</w:t>
            </w:r>
          </w:p>
        </w:tc>
      </w:tr>
      <w:tr w:rsidR="00CC14A5" w:rsidRPr="00732DDA" w14:paraId="3F808189" w14:textId="77777777" w:rsidTr="009F023A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2C1D0110" w14:textId="77777777" w:rsidR="00CC14A5" w:rsidRPr="00732DDA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6FBE8A71" w14:textId="77777777" w:rsidR="00CC14A5" w:rsidRPr="00732DDA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7BD203C3" w14:textId="77777777" w:rsidR="00CC14A5" w:rsidRPr="00732DDA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42E753A4" w14:textId="77777777" w:rsidR="00CC14A5" w:rsidRPr="00732DDA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CC14A5" w:rsidRPr="00CC14A5" w14:paraId="5B7413A4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3FF63F22" w14:textId="77777777" w:rsidR="00CC14A5" w:rsidRPr="0085529E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Résidences principales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64E0D770" w14:textId="31EFEE56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365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645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20B5C698" w14:textId="09589A17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82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78908610" w14:textId="78A7A6D7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82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CC14A5" w:rsidRPr="00CC14A5" w14:paraId="087FCCEB" w14:textId="77777777" w:rsidTr="009F023A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0F224FED" w14:textId="77777777" w:rsidR="00CC14A5" w:rsidRPr="0085529E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Résidences secondaires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3260E64E" w14:textId="1DB32B68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108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786</w:t>
            </w:r>
          </w:p>
        </w:tc>
        <w:tc>
          <w:tcPr>
            <w:tcW w:w="1954" w:type="dxa"/>
            <w:vAlign w:val="center"/>
          </w:tcPr>
          <w:p w14:paraId="4A700272" w14:textId="33548294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461AAD86" w14:textId="09FF09C0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CC14A5" w:rsidRPr="00CC14A5" w14:paraId="50562879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29E501AE" w14:textId="77777777" w:rsidR="00CC14A5" w:rsidRPr="0085529E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Logements vacants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517E2D6D" w14:textId="300DF89D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183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137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70A197CB" w14:textId="49A01254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11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024947DA" w14:textId="21CE1F4E" w:rsidR="00CC14A5" w:rsidRPr="00CC14A5" w:rsidRDefault="00CC14A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145B7F3B" w14:textId="77777777" w:rsidR="00CC14A5" w:rsidRDefault="00CC14A5"/>
    <w:p w14:paraId="152CB9AD" w14:textId="77777777" w:rsidR="0085529E" w:rsidRDefault="0085529E"/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85529E" w:rsidRPr="00CC14A5" w14:paraId="61540EA6" w14:textId="77777777" w:rsidTr="009F023A">
        <w:trPr>
          <w:trHeight w:val="397"/>
        </w:trPr>
        <w:tc>
          <w:tcPr>
            <w:tcW w:w="9072" w:type="dxa"/>
            <w:gridSpan w:val="4"/>
            <w:tcBorders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6FDBE102" w14:textId="77777777" w:rsidR="0085529E" w:rsidRPr="00CC14A5" w:rsidRDefault="0085529E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CC14A5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Types de logement</w:t>
            </w:r>
          </w:p>
        </w:tc>
      </w:tr>
      <w:tr w:rsidR="0085529E" w:rsidRPr="00732DDA" w14:paraId="1833C7D7" w14:textId="77777777" w:rsidTr="009F023A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70C2D922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7E10DD97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6811EDF4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12E28C79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85529E" w:rsidRPr="00CC14A5" w14:paraId="1366E1F2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15863A55" w14:textId="77777777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Maisons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59787D55" w14:textId="4939669A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088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398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7E6D1764" w14:textId="646A8D98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3A275EA6" w14:textId="1DC5AC59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563752E7" w14:textId="77777777" w:rsidTr="009F023A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6CF6BA02" w14:textId="77777777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Appartements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504AC84D" w14:textId="42721A76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556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166</w:t>
            </w:r>
          </w:p>
        </w:tc>
        <w:tc>
          <w:tcPr>
            <w:tcW w:w="1954" w:type="dxa"/>
            <w:vAlign w:val="center"/>
          </w:tcPr>
          <w:p w14:paraId="5FF30943" w14:textId="2A8CF439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34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09B740A3" w14:textId="02C14A40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44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23744FC5" w14:textId="77777777" w:rsidR="0085529E" w:rsidRDefault="0085529E"/>
    <w:p w14:paraId="402508F7" w14:textId="77777777" w:rsidR="00C91405" w:rsidRDefault="00C91405"/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85529E" w:rsidRPr="00CC14A5" w14:paraId="0E76AA4F" w14:textId="77777777" w:rsidTr="009F023A">
        <w:trPr>
          <w:trHeight w:val="397"/>
        </w:trPr>
        <w:tc>
          <w:tcPr>
            <w:tcW w:w="9072" w:type="dxa"/>
            <w:gridSpan w:val="4"/>
            <w:tcBorders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67D5C1BF" w14:textId="77777777" w:rsidR="0085529E" w:rsidRPr="00CC14A5" w:rsidRDefault="0085529E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CC14A5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Locataires/Propriétaires</w:t>
            </w:r>
          </w:p>
        </w:tc>
      </w:tr>
      <w:tr w:rsidR="0085529E" w:rsidRPr="00732DDA" w14:paraId="66381584" w14:textId="77777777" w:rsidTr="009F023A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79705E14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66D62D1C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418D7126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6A3AA0CF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85529E" w:rsidRPr="00CC14A5" w14:paraId="5920D132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109E4D83" w14:textId="77777777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Propriétaires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241044ED" w14:textId="44A79074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852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961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1F3103A1" w14:textId="7BBE8A8B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64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3664EE90" w14:textId="4669F21F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59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74CDB1C7" w14:textId="77777777" w:rsidTr="009F023A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5B063E8F" w14:textId="77777777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Locataires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199AD429" w14:textId="28E1275C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485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702</w:t>
            </w:r>
          </w:p>
        </w:tc>
        <w:tc>
          <w:tcPr>
            <w:tcW w:w="1954" w:type="dxa"/>
            <w:vAlign w:val="center"/>
          </w:tcPr>
          <w:p w14:paraId="63C9E50F" w14:textId="75B99045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53656B2E" w14:textId="5526B525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41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122A18FB" w14:textId="77777777" w:rsidR="0085529E" w:rsidRDefault="0085529E"/>
    <w:p w14:paraId="740D080F" w14:textId="77777777" w:rsidR="009B7052" w:rsidRDefault="009B7052"/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85529E" w:rsidRPr="00CC14A5" w14:paraId="6458CF97" w14:textId="77777777" w:rsidTr="009F023A">
        <w:trPr>
          <w:trHeight w:val="397"/>
        </w:trPr>
        <w:tc>
          <w:tcPr>
            <w:tcW w:w="9072" w:type="dxa"/>
            <w:gridSpan w:val="4"/>
            <w:tcBorders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32FB0E1A" w14:textId="77777777" w:rsidR="0085529E" w:rsidRPr="00CC14A5" w:rsidRDefault="0085529E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CC14A5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lastRenderedPageBreak/>
              <w:t>Nombre de pièces des résidences principales</w:t>
            </w:r>
          </w:p>
        </w:tc>
      </w:tr>
      <w:tr w:rsidR="0085529E" w:rsidRPr="00732DDA" w14:paraId="027D28C7" w14:textId="77777777" w:rsidTr="009F023A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3E20AD05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 de pièces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069A7881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6F0D9E9D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788ADE40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85529E" w:rsidRPr="00CC14A5" w14:paraId="1418BB06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16920096" w14:textId="6BB7B3C4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pièce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7A2D2700" w14:textId="07739886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47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301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313E17CC" w14:textId="7534A4F8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3623BD0F" w14:textId="7E0D69B1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1082E8AB" w14:textId="77777777" w:rsidTr="009F023A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13CB8F1A" w14:textId="0D10F783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2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pièces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033D9B96" w14:textId="711A727A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129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944</w:t>
            </w:r>
          </w:p>
        </w:tc>
        <w:tc>
          <w:tcPr>
            <w:tcW w:w="1954" w:type="dxa"/>
            <w:vAlign w:val="center"/>
          </w:tcPr>
          <w:p w14:paraId="6D867360" w14:textId="6357042D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5A051852" w14:textId="1203288E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1DBAFEC7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0924AAA9" w14:textId="0AB19C4C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3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pièces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5EB3D442" w14:textId="7788BFFA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275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721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33E2D107" w14:textId="7A70D2C3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1F79C659" w14:textId="5ACE559C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21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7C47B1F0" w14:textId="77777777" w:rsidTr="009F023A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29CCE5D8" w14:textId="5F42E2D4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4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pièces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349A693C" w14:textId="0B233B5D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384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399</w:t>
            </w:r>
          </w:p>
        </w:tc>
        <w:tc>
          <w:tcPr>
            <w:tcW w:w="1954" w:type="dxa"/>
            <w:vAlign w:val="center"/>
          </w:tcPr>
          <w:p w14:paraId="22C3ED81" w14:textId="3ED78B49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28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517B2503" w14:textId="4F2C93E8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CC14A5" w14:paraId="67B461CA" w14:textId="77777777" w:rsidTr="009F023A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658239D3" w14:textId="494678F9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5</w:t>
            </w:r>
            <w:r w:rsidR="00A569A0" w:rsidRPr="00EA2321">
              <w:t> </w:t>
            </w:r>
            <w:proofErr w:type="spellStart"/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pièces</w:t>
            </w:r>
            <w:r w:rsidR="00A569A0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et</w:t>
            </w:r>
            <w:proofErr w:type="spellEnd"/>
            <w:r w:rsidR="00A569A0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 xml:space="preserve"> +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4FF13462" w14:textId="14B69074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528</w:t>
            </w:r>
            <w:r w:rsidR="00A569A0" w:rsidRPr="00EA2321">
              <w:t> </w:t>
            </w: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199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7373808B" w14:textId="67954498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39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311758BF" w14:textId="785B0EBB" w:rsidR="0085529E" w:rsidRPr="00CC14A5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CC14A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35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0E186A63" w14:textId="77777777" w:rsidR="0085529E" w:rsidRDefault="0085529E"/>
    <w:p w14:paraId="59B60FEF" w14:textId="77777777" w:rsidR="0085529E" w:rsidRDefault="0085529E"/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85529E" w:rsidRPr="00CC14A5" w14:paraId="4305C709" w14:textId="77777777" w:rsidTr="00337C04">
        <w:trPr>
          <w:trHeight w:val="397"/>
        </w:trPr>
        <w:tc>
          <w:tcPr>
            <w:tcW w:w="9072" w:type="dxa"/>
            <w:gridSpan w:val="4"/>
            <w:tcBorders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388E37F7" w14:textId="77777777" w:rsidR="0085529E" w:rsidRPr="00CC14A5" w:rsidRDefault="0085529E" w:rsidP="009F023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CC14A5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Nombre d'années d'emménagement des ménages</w:t>
            </w:r>
          </w:p>
        </w:tc>
      </w:tr>
      <w:tr w:rsidR="0085529E" w:rsidRPr="00732DDA" w14:paraId="4C938410" w14:textId="77777777" w:rsidTr="00337C04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4FB188F9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Tranche d'années d'emménagement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68E09717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0B113702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2E77FF8D" w14:textId="77777777" w:rsidR="0085529E" w:rsidRPr="00732DDA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85529E" w:rsidRPr="00732DDA" w14:paraId="065C5949" w14:textId="77777777" w:rsidTr="00337C04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523E2A5C" w14:textId="186F3B41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Moins de 2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35EBEF61" w14:textId="6E0CDC0A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166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374B1B8E" w14:textId="34734EA7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  <w:t>12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576CDCB8" w14:textId="39D83A12" w:rsidR="0085529E" w:rsidRPr="0085529E" w:rsidRDefault="004C491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13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732DDA" w14:paraId="0B1EAA46" w14:textId="77777777" w:rsidTr="00337C04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1FDA0237" w14:textId="5C752CEF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2-4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0993B068" w14:textId="1D2C3575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252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939</w:t>
            </w:r>
          </w:p>
        </w:tc>
        <w:tc>
          <w:tcPr>
            <w:tcW w:w="1954" w:type="dxa"/>
            <w:vAlign w:val="center"/>
          </w:tcPr>
          <w:p w14:paraId="01E330A5" w14:textId="5B7648B6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19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03CDD986" w14:textId="530D4CEA" w:rsidR="0085529E" w:rsidRPr="0085529E" w:rsidRDefault="004C491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732DDA" w14:paraId="3B0B8843" w14:textId="77777777" w:rsidTr="00337C04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3276F991" w14:textId="614DF092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5-9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1950F876" w14:textId="3959B233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223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935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52589012" w14:textId="6973A54D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2A9BEE23" w14:textId="2162D4D4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4C491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85529E" w:rsidRPr="00732DDA" w14:paraId="34B54253" w14:textId="77777777" w:rsidTr="00337C04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44773A1F" w14:textId="062880DA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10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ans</w:t>
            </w:r>
            <w:r w:rsidR="00A569A0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 xml:space="preserve"> et </w:t>
            </w:r>
            <w:r w:rsidRPr="0085529E"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+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2CFD918D" w14:textId="62C4764E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466</w:t>
            </w:r>
            <w:r w:rsidR="00A569A0" w:rsidRPr="00EA2321">
              <w:t> </w:t>
            </w: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422</w:t>
            </w:r>
          </w:p>
        </w:tc>
        <w:tc>
          <w:tcPr>
            <w:tcW w:w="1954" w:type="dxa"/>
            <w:vAlign w:val="center"/>
          </w:tcPr>
          <w:p w14:paraId="16C5A358" w14:textId="39304BEA" w:rsidR="0085529E" w:rsidRPr="0085529E" w:rsidRDefault="0085529E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85529E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53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371827A2" w14:textId="3276D01A" w:rsidR="0085529E" w:rsidRPr="0085529E" w:rsidRDefault="004C4915" w:rsidP="009F02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28BE4724" w14:textId="77777777" w:rsidR="00337C04" w:rsidRDefault="00337C04">
      <w:pPr>
        <w:rPr>
          <w:color w:val="3F468F" w:themeColor="text1"/>
        </w:rPr>
      </w:pPr>
    </w:p>
    <w:p w14:paraId="26BBF384" w14:textId="77777777" w:rsidR="00337C04" w:rsidRDefault="00337C04">
      <w:pPr>
        <w:rPr>
          <w:color w:val="3F468F" w:themeColor="text1"/>
        </w:rPr>
      </w:pPr>
    </w:p>
    <w:tbl>
      <w:tblPr>
        <w:tblW w:w="90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2298"/>
        <w:gridCol w:w="1954"/>
        <w:gridCol w:w="1134"/>
      </w:tblGrid>
      <w:tr w:rsidR="00337C04" w:rsidRPr="00CC14A5" w14:paraId="43E22814" w14:textId="77777777" w:rsidTr="00C46CB3">
        <w:trPr>
          <w:trHeight w:val="397"/>
        </w:trPr>
        <w:tc>
          <w:tcPr>
            <w:tcW w:w="9072" w:type="dxa"/>
            <w:gridSpan w:val="4"/>
            <w:tcBorders>
              <w:left w:val="nil"/>
              <w:bottom w:val="nil"/>
              <w:right w:val="nil"/>
            </w:tcBorders>
            <w:shd w:val="clear" w:color="auto" w:fill="3F468F" w:themeFill="text1"/>
            <w:noWrap/>
            <w:vAlign w:val="center"/>
            <w:hideMark/>
          </w:tcPr>
          <w:p w14:paraId="1379D4B7" w14:textId="77777777" w:rsidR="00337C04" w:rsidRPr="00CC14A5" w:rsidRDefault="00337C04" w:rsidP="00C46C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</w:pPr>
            <w:r w:rsidRPr="00D90EE0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fr-FR"/>
              </w:rPr>
              <w:t>Emplacements de stationnement et voitures des ménages</w:t>
            </w:r>
          </w:p>
        </w:tc>
      </w:tr>
      <w:tr w:rsidR="00337C04" w:rsidRPr="00732DDA" w14:paraId="7B9D8AAC" w14:textId="77777777" w:rsidTr="00C46CB3">
        <w:trPr>
          <w:trHeight w:val="397"/>
        </w:trPr>
        <w:tc>
          <w:tcPr>
            <w:tcW w:w="3686" w:type="dxa"/>
            <w:tcBorders>
              <w:top w:val="single" w:sz="4" w:space="0" w:color="8EA9DB"/>
              <w:left w:val="single" w:sz="4" w:space="0" w:color="8EA9DB"/>
              <w:right w:val="nil"/>
            </w:tcBorders>
            <w:shd w:val="clear" w:color="auto" w:fill="4DC0EF" w:themeFill="accent1"/>
            <w:noWrap/>
            <w:vAlign w:val="center"/>
            <w:hideMark/>
          </w:tcPr>
          <w:p w14:paraId="56285890" w14:textId="77777777" w:rsidR="00337C04" w:rsidRPr="00732DDA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Type</w:t>
            </w:r>
          </w:p>
        </w:tc>
        <w:tc>
          <w:tcPr>
            <w:tcW w:w="2298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noWrap/>
            <w:vAlign w:val="center"/>
            <w:hideMark/>
          </w:tcPr>
          <w:p w14:paraId="64DA6939" w14:textId="77777777" w:rsidR="00337C04" w:rsidRPr="00732DDA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732DD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Nombre</w:t>
            </w:r>
          </w:p>
        </w:tc>
        <w:tc>
          <w:tcPr>
            <w:tcW w:w="1954" w:type="dxa"/>
            <w:tcBorders>
              <w:top w:val="single" w:sz="4" w:space="0" w:color="8EA9DB"/>
              <w:left w:val="nil"/>
              <w:right w:val="nil"/>
            </w:tcBorders>
            <w:shd w:val="clear" w:color="auto" w:fill="4DC0EF" w:themeFill="accent1"/>
            <w:vAlign w:val="center"/>
          </w:tcPr>
          <w:p w14:paraId="2A03928A" w14:textId="77777777" w:rsidR="00337C04" w:rsidRPr="00732DDA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Zone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right w:val="single" w:sz="4" w:space="0" w:color="8EA9DB"/>
            </w:tcBorders>
            <w:shd w:val="clear" w:color="auto" w:fill="4DC0EF" w:themeFill="accent1"/>
            <w:vAlign w:val="center"/>
          </w:tcPr>
          <w:p w14:paraId="66198203" w14:textId="77777777" w:rsidR="00337C04" w:rsidRPr="00732DDA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% France</w:t>
            </w:r>
          </w:p>
        </w:tc>
      </w:tr>
      <w:tr w:rsidR="00337C04" w:rsidRPr="0085529E" w14:paraId="4505B8AA" w14:textId="77777777" w:rsidTr="00C46CB3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65DDE3AA" w14:textId="6EC1BBB2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 w:rsidRPr="00EA2321">
              <w:t> </w:t>
            </w: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parking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0C73E247" w14:textId="3BE46BD0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929</w:t>
            </w:r>
            <w:r w:rsidR="00A569A0" w:rsidRPr="00EA2321">
              <w:t> </w:t>
            </w: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782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54BC7863" w14:textId="109ABAFA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  <w:t xml:space="preserve"> 68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val="en-US"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5D634973" w14:textId="37B5185F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337C04" w:rsidRPr="0085529E" w14:paraId="7EAAEEC2" w14:textId="77777777" w:rsidTr="00C46CB3">
        <w:trPr>
          <w:trHeight w:val="397"/>
        </w:trPr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078A1D37" w14:textId="3ADC1FA2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1</w:t>
            </w:r>
            <w:r w:rsidR="00A569A0" w:rsidRPr="00EA2321">
              <w:t> </w:t>
            </w: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voiture</w:t>
            </w:r>
          </w:p>
        </w:tc>
        <w:tc>
          <w:tcPr>
            <w:tcW w:w="2298" w:type="dxa"/>
            <w:shd w:val="clear" w:color="auto" w:fill="auto"/>
            <w:noWrap/>
            <w:vAlign w:val="center"/>
            <w:hideMark/>
          </w:tcPr>
          <w:p w14:paraId="588F7715" w14:textId="21D01152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629</w:t>
            </w:r>
            <w:r w:rsidR="00A569A0" w:rsidRPr="00EA2321">
              <w:t> </w:t>
            </w: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280</w:t>
            </w:r>
          </w:p>
        </w:tc>
        <w:tc>
          <w:tcPr>
            <w:tcW w:w="1954" w:type="dxa"/>
            <w:vAlign w:val="center"/>
          </w:tcPr>
          <w:p w14:paraId="12D85200" w14:textId="46D1EBFB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46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vAlign w:val="center"/>
          </w:tcPr>
          <w:p w14:paraId="0FCE76A9" w14:textId="544ED4E7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47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  <w:tr w:rsidR="00337C04" w:rsidRPr="0085529E" w14:paraId="19D40546" w14:textId="77777777" w:rsidTr="00C46CB3">
        <w:trPr>
          <w:trHeight w:val="397"/>
        </w:trPr>
        <w:tc>
          <w:tcPr>
            <w:tcW w:w="3686" w:type="dxa"/>
            <w:shd w:val="clear" w:color="auto" w:fill="E9E9E9" w:themeFill="accent6" w:themeFillTint="66"/>
            <w:noWrap/>
            <w:vAlign w:val="center"/>
            <w:hideMark/>
          </w:tcPr>
          <w:p w14:paraId="7E967F9C" w14:textId="3E8377F8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2</w:t>
            </w:r>
            <w:r w:rsidR="00A569A0" w:rsidRPr="00EA2321">
              <w:t> </w:t>
            </w:r>
            <w:r>
              <w:rPr>
                <w:rFonts w:ascii="Arial" w:eastAsia="Times New Roman" w:hAnsi="Arial" w:cs="Arial"/>
                <w:b/>
                <w:bCs/>
                <w:color w:val="3F468F" w:themeColor="text1"/>
                <w:sz w:val="20"/>
                <w:szCs w:val="20"/>
                <w:lang w:eastAsia="fr-FR"/>
              </w:rPr>
              <w:t>voitures et +</w:t>
            </w:r>
          </w:p>
        </w:tc>
        <w:tc>
          <w:tcPr>
            <w:tcW w:w="2298" w:type="dxa"/>
            <w:shd w:val="clear" w:color="auto" w:fill="E9E9E9" w:themeFill="accent6" w:themeFillTint="66"/>
            <w:noWrap/>
            <w:vAlign w:val="center"/>
            <w:hideMark/>
          </w:tcPr>
          <w:p w14:paraId="6EAA7CAE" w14:textId="7841C19A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542</w:t>
            </w:r>
            <w:r w:rsidR="00A569A0" w:rsidRPr="00EA2321">
              <w:t> </w:t>
            </w:r>
            <w:r w:rsidRPr="00F26C75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554</w:t>
            </w:r>
          </w:p>
        </w:tc>
        <w:tc>
          <w:tcPr>
            <w:tcW w:w="1954" w:type="dxa"/>
            <w:shd w:val="clear" w:color="auto" w:fill="E9E9E9" w:themeFill="accent6" w:themeFillTint="66"/>
            <w:vAlign w:val="center"/>
          </w:tcPr>
          <w:p w14:paraId="1D7E068A" w14:textId="22BB7F36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 w:rsidRPr="00220412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40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  <w:tc>
          <w:tcPr>
            <w:tcW w:w="1134" w:type="dxa"/>
            <w:shd w:val="clear" w:color="auto" w:fill="E9E9E9" w:themeFill="accent6" w:themeFillTint="66"/>
            <w:vAlign w:val="center"/>
          </w:tcPr>
          <w:p w14:paraId="06CDA232" w14:textId="7CB5ABF3" w:rsidR="00337C04" w:rsidRPr="0085529E" w:rsidRDefault="00337C04" w:rsidP="00C46C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34</w:t>
            </w:r>
            <w:r w:rsidR="00A569A0" w:rsidRPr="00EA2321">
              <w:t> </w:t>
            </w:r>
            <w:r w:rsidR="00D33526">
              <w:rPr>
                <w:rFonts w:ascii="Arial" w:eastAsia="Times New Roman" w:hAnsi="Arial" w:cs="Arial"/>
                <w:color w:val="3F468F" w:themeColor="text1"/>
                <w:sz w:val="20"/>
                <w:szCs w:val="20"/>
                <w:lang w:eastAsia="fr-FR"/>
              </w:rPr>
              <w:t>%</w:t>
            </w:r>
          </w:p>
        </w:tc>
      </w:tr>
    </w:tbl>
    <w:p w14:paraId="75DB0F3D" w14:textId="77777777" w:rsidR="00337C04" w:rsidRDefault="00337C04">
      <w:pPr>
        <w:rPr>
          <w:color w:val="3F468F" w:themeColor="text1"/>
        </w:rPr>
      </w:pPr>
      <w:r>
        <w:rPr>
          <w:color w:val="3F468F" w:themeColor="text1"/>
        </w:rPr>
        <w:br w:type="page"/>
      </w:r>
    </w:p>
    <w:p w14:paraId="303EF492" w14:textId="77777777" w:rsidR="007C106A" w:rsidRDefault="005B1667">
      <w:pPr>
        <w:pStyle w:val="Titre2"/>
        <w:pageBreakBefore/>
      </w:pPr>
      <w:r>
        <w:lastRenderedPageBreak/>
        <w:t>Camping</w:t>
      </w:r>
    </w:p>
    <w:p w14:paraId="7A39494C" w14:textId="77777777" w:rsidR="007C106A" w:rsidRDefault="005B1667">
      <w:r>
        <w:rPr>
          <w:noProof/>
        </w:rPr>
        <w:drawing>
          <wp:inline distT="0" distB="0" distL="0" distR="0" wp14:anchorId="0CBC8F9C" wp14:editId="38DE0B0B">
            <wp:extent cx="5292217" cy="7276798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3lbcsx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217" cy="72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D4A9" w14:textId="24A025F5" w:rsidR="007C106A" w:rsidRDefault="005B1667">
      <w:pPr>
        <w:pageBreakBefore/>
      </w:pPr>
      <w:r>
        <w:lastRenderedPageBreak/>
        <w:t>Liste des 30</w:t>
      </w:r>
      <w:r w:rsidR="00A569A0" w:rsidRPr="00EA2321">
        <w:t> </w:t>
      </w:r>
      <w:r>
        <w:t>établissements les plus proches :</w:t>
      </w:r>
    </w:p>
    <w:tbl>
      <w:tblPr>
        <w:tblStyle w:val="oalle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68"/>
        <w:gridCol w:w="2268"/>
        <w:gridCol w:w="2268"/>
      </w:tblGrid>
      <w:tr w:rsidR="007C106A" w14:paraId="23C39AE8" w14:textId="77777777" w:rsidTr="007C1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20" w:type="dxa"/>
          </w:tcPr>
          <w:p w14:paraId="4794082C" w14:textId="77777777" w:rsidR="007C106A" w:rsidRDefault="005B1667">
            <w:pPr>
              <w:jc w:val="center"/>
            </w:pPr>
            <w:r>
              <w:t>N°</w:t>
            </w:r>
          </w:p>
        </w:tc>
        <w:tc>
          <w:tcPr>
            <w:tcW w:w="2268" w:type="dxa"/>
          </w:tcPr>
          <w:p w14:paraId="150A6358" w14:textId="77777777" w:rsidR="007C106A" w:rsidRDefault="005B1667">
            <w:pPr>
              <w:jc w:val="center"/>
            </w:pPr>
            <w:r>
              <w:t>Dénomination</w:t>
            </w:r>
          </w:p>
        </w:tc>
        <w:tc>
          <w:tcPr>
            <w:tcW w:w="2268" w:type="dxa"/>
          </w:tcPr>
          <w:p w14:paraId="4A91EBE7" w14:textId="77777777" w:rsidR="007C106A" w:rsidRDefault="005B1667">
            <w:pPr>
              <w:jc w:val="center"/>
            </w:pPr>
            <w:r>
              <w:t>Tranche d'effectifs</w:t>
            </w:r>
          </w:p>
        </w:tc>
        <w:tc>
          <w:tcPr>
            <w:tcW w:w="2268" w:type="dxa"/>
          </w:tcPr>
          <w:p w14:paraId="5B13DAF4" w14:textId="77777777" w:rsidR="007C106A" w:rsidRDefault="005B1667">
            <w:pPr>
              <w:jc w:val="center"/>
            </w:pPr>
            <w:r>
              <w:t>CA (groupe)</w:t>
            </w:r>
          </w:p>
        </w:tc>
      </w:tr>
      <w:tr w:rsidR="007C106A" w14:paraId="469789B6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21A8F13" w14:textId="77777777" w:rsidR="007C106A" w:rsidRDefault="005B1667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6FEF88BE" w14:textId="77777777" w:rsidR="007C106A" w:rsidRDefault="005B1667">
            <w:pPr>
              <w:jc w:val="center"/>
            </w:pPr>
            <w:r>
              <w:t>LA BELLE VUE</w:t>
            </w:r>
          </w:p>
        </w:tc>
        <w:tc>
          <w:tcPr>
            <w:tcW w:w="2268" w:type="dxa"/>
            <w:vAlign w:val="center"/>
          </w:tcPr>
          <w:p w14:paraId="535DCDBE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50AAE171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4F508D2E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E8AE6E8" w14:textId="77777777" w:rsidR="007C106A" w:rsidRDefault="005B1667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71C91950" w14:textId="77777777" w:rsidR="007C106A" w:rsidRDefault="005B1667">
            <w:pPr>
              <w:jc w:val="center"/>
            </w:pPr>
            <w:proofErr w:type="spellStart"/>
            <w:r>
              <w:t>Hoekstra</w:t>
            </w:r>
            <w:proofErr w:type="spellEnd"/>
            <w:r>
              <w:t xml:space="preserve"> </w:t>
            </w:r>
            <w:proofErr w:type="spellStart"/>
            <w:r>
              <w:t>Johannès</w:t>
            </w:r>
            <w:proofErr w:type="spellEnd"/>
          </w:p>
        </w:tc>
        <w:tc>
          <w:tcPr>
            <w:tcW w:w="2268" w:type="dxa"/>
            <w:vAlign w:val="center"/>
          </w:tcPr>
          <w:p w14:paraId="4ADCF365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197241BC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A901CD1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0450D47" w14:textId="77777777" w:rsidR="007C106A" w:rsidRDefault="005B1667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541B4864" w14:textId="77777777" w:rsidR="007C106A" w:rsidRDefault="005B1667">
            <w:pPr>
              <w:jc w:val="center"/>
            </w:pPr>
            <w:r>
              <w:t>Camping Val De Coise</w:t>
            </w:r>
          </w:p>
        </w:tc>
        <w:tc>
          <w:tcPr>
            <w:tcW w:w="2268" w:type="dxa"/>
            <w:vAlign w:val="center"/>
          </w:tcPr>
          <w:p w14:paraId="35B4F7E0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7A961427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A347139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5AE797C" w14:textId="77777777" w:rsidR="007C106A" w:rsidRDefault="005B1667">
            <w:pPr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017751AF" w14:textId="77777777" w:rsidR="007C106A" w:rsidRDefault="005B1667">
            <w:pPr>
              <w:jc w:val="center"/>
            </w:pPr>
            <w:r>
              <w:t>Le Mas D'en Haut</w:t>
            </w:r>
          </w:p>
        </w:tc>
        <w:tc>
          <w:tcPr>
            <w:tcW w:w="2268" w:type="dxa"/>
            <w:vAlign w:val="center"/>
          </w:tcPr>
          <w:p w14:paraId="59854C90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69D70DAC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58F4A33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8E88D92" w14:textId="77777777" w:rsidR="007C106A" w:rsidRDefault="005B1667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1C8BE93E" w14:textId="77777777" w:rsidR="007C106A" w:rsidRDefault="005B1667">
            <w:pPr>
              <w:jc w:val="center"/>
            </w:pPr>
            <w:r>
              <w:t>Mairie</w:t>
            </w:r>
          </w:p>
        </w:tc>
        <w:tc>
          <w:tcPr>
            <w:tcW w:w="2268" w:type="dxa"/>
            <w:vAlign w:val="center"/>
          </w:tcPr>
          <w:p w14:paraId="3E7FA2C6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194690F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FD2D5D6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151E79FF" w14:textId="77777777" w:rsidR="007C106A" w:rsidRDefault="005B1667">
            <w:pPr>
              <w:jc w:val="center"/>
            </w:pPr>
            <w:r>
              <w:t>6</w:t>
            </w:r>
          </w:p>
        </w:tc>
        <w:tc>
          <w:tcPr>
            <w:tcW w:w="2268" w:type="dxa"/>
            <w:vAlign w:val="center"/>
          </w:tcPr>
          <w:p w14:paraId="4D3ADBAA" w14:textId="77777777" w:rsidR="007C106A" w:rsidRDefault="005B1667">
            <w:pPr>
              <w:jc w:val="center"/>
            </w:pPr>
            <w:r>
              <w:t>Lancien Michel</w:t>
            </w:r>
          </w:p>
        </w:tc>
        <w:tc>
          <w:tcPr>
            <w:tcW w:w="2268" w:type="dxa"/>
            <w:vAlign w:val="center"/>
          </w:tcPr>
          <w:p w14:paraId="6609F327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26C21CAD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301933D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6626D66" w14:textId="77777777" w:rsidR="007C106A" w:rsidRDefault="005B1667">
            <w:pPr>
              <w:jc w:val="center"/>
            </w:pPr>
            <w:r>
              <w:t>7</w:t>
            </w:r>
          </w:p>
        </w:tc>
        <w:tc>
          <w:tcPr>
            <w:tcW w:w="2268" w:type="dxa"/>
            <w:vAlign w:val="center"/>
          </w:tcPr>
          <w:p w14:paraId="190BC93C" w14:textId="77777777" w:rsidR="007C106A" w:rsidRDefault="005B1667">
            <w:pPr>
              <w:jc w:val="center"/>
            </w:pPr>
            <w:r>
              <w:t>MARCELLE FAURE</w:t>
            </w:r>
          </w:p>
        </w:tc>
        <w:tc>
          <w:tcPr>
            <w:tcW w:w="2268" w:type="dxa"/>
            <w:vAlign w:val="center"/>
          </w:tcPr>
          <w:p w14:paraId="7433BAD7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7F93C536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23109BB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E7A7748" w14:textId="77777777" w:rsidR="007C106A" w:rsidRDefault="005B1667">
            <w:pPr>
              <w:jc w:val="center"/>
            </w:pPr>
            <w:r>
              <w:t>8</w:t>
            </w:r>
          </w:p>
        </w:tc>
        <w:tc>
          <w:tcPr>
            <w:tcW w:w="2268" w:type="dxa"/>
            <w:vAlign w:val="center"/>
          </w:tcPr>
          <w:p w14:paraId="4B3EE31E" w14:textId="77777777" w:rsidR="007C106A" w:rsidRDefault="005B1667">
            <w:pPr>
              <w:jc w:val="center"/>
            </w:pPr>
            <w:r>
              <w:t>CAMPING MUNICIPAL DE MARNANT</w:t>
            </w:r>
          </w:p>
        </w:tc>
        <w:tc>
          <w:tcPr>
            <w:tcW w:w="2268" w:type="dxa"/>
            <w:vAlign w:val="center"/>
          </w:tcPr>
          <w:p w14:paraId="469BC732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6135A613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05889AC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E4F3B2E" w14:textId="77777777" w:rsidR="007C106A" w:rsidRDefault="005B1667">
            <w:pPr>
              <w:jc w:val="center"/>
            </w:pPr>
            <w:r>
              <w:t>9</w:t>
            </w:r>
          </w:p>
        </w:tc>
        <w:tc>
          <w:tcPr>
            <w:tcW w:w="2268" w:type="dxa"/>
            <w:vAlign w:val="center"/>
          </w:tcPr>
          <w:p w14:paraId="109E0AF0" w14:textId="77777777" w:rsidR="007C106A" w:rsidRDefault="005B1667">
            <w:pPr>
              <w:jc w:val="center"/>
            </w:pPr>
            <w:r>
              <w:t>Camping d'Arpheuilles</w:t>
            </w:r>
          </w:p>
        </w:tc>
        <w:tc>
          <w:tcPr>
            <w:tcW w:w="2268" w:type="dxa"/>
            <w:vAlign w:val="center"/>
          </w:tcPr>
          <w:p w14:paraId="1A1647A5" w14:textId="77777777" w:rsidR="007C106A" w:rsidRDefault="005B1667">
            <w:pPr>
              <w:jc w:val="center"/>
            </w:pPr>
            <w:r>
              <w:t>0 salarié</w:t>
            </w:r>
          </w:p>
        </w:tc>
        <w:tc>
          <w:tcPr>
            <w:tcW w:w="2268" w:type="dxa"/>
            <w:vAlign w:val="center"/>
          </w:tcPr>
          <w:p w14:paraId="63C75018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4C9EFBB5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FA68D57" w14:textId="77777777" w:rsidR="007C106A" w:rsidRDefault="005B1667">
            <w:pPr>
              <w:jc w:val="center"/>
            </w:pPr>
            <w:r>
              <w:t>10</w:t>
            </w:r>
          </w:p>
        </w:tc>
        <w:tc>
          <w:tcPr>
            <w:tcW w:w="2268" w:type="dxa"/>
            <w:vAlign w:val="center"/>
          </w:tcPr>
          <w:p w14:paraId="0388EDD8" w14:textId="77777777" w:rsidR="007C106A" w:rsidRDefault="005B1667">
            <w:pPr>
              <w:jc w:val="center"/>
            </w:pPr>
            <w:r>
              <w:t>COLETTE NIGON</w:t>
            </w:r>
          </w:p>
        </w:tc>
        <w:tc>
          <w:tcPr>
            <w:tcW w:w="2268" w:type="dxa"/>
            <w:vAlign w:val="center"/>
          </w:tcPr>
          <w:p w14:paraId="37192387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5A74C463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7318205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A2B1E42" w14:textId="77777777" w:rsidR="007C106A" w:rsidRDefault="005B1667">
            <w:pPr>
              <w:jc w:val="center"/>
            </w:pPr>
            <w:r>
              <w:t>11</w:t>
            </w:r>
          </w:p>
        </w:tc>
        <w:tc>
          <w:tcPr>
            <w:tcW w:w="2268" w:type="dxa"/>
            <w:vAlign w:val="center"/>
          </w:tcPr>
          <w:p w14:paraId="333472BD" w14:textId="77777777" w:rsidR="007C106A" w:rsidRDefault="005B1667">
            <w:pPr>
              <w:jc w:val="center"/>
            </w:pPr>
            <w:r>
              <w:t>KEITH WELLER</w:t>
            </w:r>
          </w:p>
        </w:tc>
        <w:tc>
          <w:tcPr>
            <w:tcW w:w="2268" w:type="dxa"/>
            <w:vAlign w:val="center"/>
          </w:tcPr>
          <w:p w14:paraId="7E228F4D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0EE08A97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A23B31B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155D861" w14:textId="77777777" w:rsidR="007C106A" w:rsidRDefault="005B1667">
            <w:pPr>
              <w:jc w:val="center"/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755ABD8D" w14:textId="77777777" w:rsidR="007C106A" w:rsidRDefault="005B1667">
            <w:pPr>
              <w:jc w:val="center"/>
            </w:pPr>
            <w:r>
              <w:t>CAMPING MUNICIPAL DE MIREMONT</w:t>
            </w:r>
          </w:p>
        </w:tc>
        <w:tc>
          <w:tcPr>
            <w:tcW w:w="2268" w:type="dxa"/>
            <w:vAlign w:val="center"/>
          </w:tcPr>
          <w:p w14:paraId="3526D2E5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2D755AA8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C01BFA8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169ABEA5" w14:textId="77777777" w:rsidR="007C106A" w:rsidRDefault="005B1667">
            <w:pPr>
              <w:jc w:val="center"/>
            </w:pPr>
            <w:r>
              <w:t>13</w:t>
            </w:r>
          </w:p>
        </w:tc>
        <w:tc>
          <w:tcPr>
            <w:tcW w:w="2268" w:type="dxa"/>
            <w:vAlign w:val="center"/>
          </w:tcPr>
          <w:p w14:paraId="49907D62" w14:textId="77777777" w:rsidR="007C106A" w:rsidRDefault="005B1667">
            <w:pPr>
              <w:jc w:val="center"/>
            </w:pPr>
            <w:r>
              <w:t>ALASTAIR KNOX</w:t>
            </w:r>
          </w:p>
        </w:tc>
        <w:tc>
          <w:tcPr>
            <w:tcW w:w="2268" w:type="dxa"/>
            <w:vAlign w:val="center"/>
          </w:tcPr>
          <w:p w14:paraId="4726F058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3BDF2E58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0BC05D4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A227A21" w14:textId="77777777" w:rsidR="007C106A" w:rsidRDefault="005B1667">
            <w:pPr>
              <w:jc w:val="center"/>
            </w:pPr>
            <w:r>
              <w:t>14</w:t>
            </w:r>
          </w:p>
        </w:tc>
        <w:tc>
          <w:tcPr>
            <w:tcW w:w="2268" w:type="dxa"/>
            <w:vAlign w:val="center"/>
          </w:tcPr>
          <w:p w14:paraId="47B4259F" w14:textId="77777777" w:rsidR="007C106A" w:rsidRDefault="005B1667">
            <w:pPr>
              <w:jc w:val="center"/>
            </w:pPr>
            <w:r>
              <w:t>RENE ROBIN</w:t>
            </w:r>
          </w:p>
        </w:tc>
        <w:tc>
          <w:tcPr>
            <w:tcW w:w="2268" w:type="dxa"/>
            <w:vAlign w:val="center"/>
          </w:tcPr>
          <w:p w14:paraId="6514123C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E0C80F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FEDC1B9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8387326" w14:textId="77777777" w:rsidR="007C106A" w:rsidRDefault="005B1667">
            <w:pPr>
              <w:jc w:val="center"/>
            </w:pPr>
            <w:r>
              <w:t>15</w:t>
            </w:r>
          </w:p>
        </w:tc>
        <w:tc>
          <w:tcPr>
            <w:tcW w:w="2268" w:type="dxa"/>
            <w:vAlign w:val="center"/>
          </w:tcPr>
          <w:p w14:paraId="08A6708B" w14:textId="77777777" w:rsidR="007C106A" w:rsidRDefault="005B1667">
            <w:pPr>
              <w:jc w:val="center"/>
            </w:pPr>
            <w:r>
              <w:t>LA GRAPPE D'OR</w:t>
            </w:r>
          </w:p>
        </w:tc>
        <w:tc>
          <w:tcPr>
            <w:tcW w:w="2268" w:type="dxa"/>
            <w:vAlign w:val="center"/>
          </w:tcPr>
          <w:p w14:paraId="74384202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2D494BCD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A257FAC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F2DD6A3" w14:textId="77777777" w:rsidR="007C106A" w:rsidRDefault="005B1667">
            <w:pPr>
              <w:jc w:val="center"/>
            </w:pPr>
            <w:r>
              <w:t>16</w:t>
            </w:r>
          </w:p>
        </w:tc>
        <w:tc>
          <w:tcPr>
            <w:tcW w:w="2268" w:type="dxa"/>
            <w:vAlign w:val="center"/>
          </w:tcPr>
          <w:p w14:paraId="6C8FEB93" w14:textId="77777777" w:rsidR="007C106A" w:rsidRDefault="005B1667">
            <w:pPr>
              <w:jc w:val="center"/>
            </w:pPr>
            <w:r>
              <w:t xml:space="preserve">Gîte Ferme </w:t>
            </w:r>
            <w:proofErr w:type="spellStart"/>
            <w:r>
              <w:t>Seigne</w:t>
            </w:r>
            <w:proofErr w:type="spellEnd"/>
          </w:p>
        </w:tc>
        <w:tc>
          <w:tcPr>
            <w:tcW w:w="2268" w:type="dxa"/>
            <w:vAlign w:val="center"/>
          </w:tcPr>
          <w:p w14:paraId="684D67BA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C913830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4CC9DE2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B9FDB9A" w14:textId="77777777" w:rsidR="007C106A" w:rsidRDefault="005B1667">
            <w:pPr>
              <w:jc w:val="center"/>
            </w:pPr>
            <w:r>
              <w:t>17</w:t>
            </w:r>
          </w:p>
        </w:tc>
        <w:tc>
          <w:tcPr>
            <w:tcW w:w="2268" w:type="dxa"/>
            <w:vAlign w:val="center"/>
          </w:tcPr>
          <w:p w14:paraId="7EB86EEB" w14:textId="77777777" w:rsidR="007C106A" w:rsidRDefault="005B1667">
            <w:pPr>
              <w:jc w:val="center"/>
            </w:pPr>
            <w:r>
              <w:t>Camping L'</w:t>
            </w:r>
            <w:proofErr w:type="spellStart"/>
            <w:r>
              <w:t>Oree</w:t>
            </w:r>
            <w:proofErr w:type="spellEnd"/>
            <w:r>
              <w:t xml:space="preserve"> du Lac SARL FIJACO</w:t>
            </w:r>
          </w:p>
        </w:tc>
        <w:tc>
          <w:tcPr>
            <w:tcW w:w="2268" w:type="dxa"/>
            <w:vAlign w:val="center"/>
          </w:tcPr>
          <w:p w14:paraId="0484349F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5EE365FE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22E8664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8D1D46C" w14:textId="77777777" w:rsidR="007C106A" w:rsidRDefault="005B1667">
            <w:pPr>
              <w:jc w:val="center"/>
            </w:pPr>
            <w:r>
              <w:t>18</w:t>
            </w:r>
          </w:p>
        </w:tc>
        <w:tc>
          <w:tcPr>
            <w:tcW w:w="2268" w:type="dxa"/>
            <w:vAlign w:val="center"/>
          </w:tcPr>
          <w:p w14:paraId="34CF0D99" w14:textId="77777777" w:rsidR="007C106A" w:rsidRDefault="005B1667">
            <w:pPr>
              <w:jc w:val="center"/>
            </w:pPr>
            <w:r>
              <w:t>LES ACACIAS 2 ETOILES</w:t>
            </w:r>
          </w:p>
        </w:tc>
        <w:tc>
          <w:tcPr>
            <w:tcW w:w="2268" w:type="dxa"/>
            <w:vAlign w:val="center"/>
          </w:tcPr>
          <w:p w14:paraId="064982AC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D26BD07" w14:textId="77777777" w:rsidR="007C106A" w:rsidRDefault="005B1667">
            <w:pPr>
              <w:jc w:val="center"/>
            </w:pPr>
            <w:r>
              <w:t>347 491 €</w:t>
            </w:r>
          </w:p>
        </w:tc>
      </w:tr>
      <w:tr w:rsidR="007C106A" w14:paraId="5A6F4DF5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DE683CB" w14:textId="77777777" w:rsidR="007C106A" w:rsidRDefault="005B1667">
            <w:pPr>
              <w:jc w:val="center"/>
            </w:pPr>
            <w:r>
              <w:t>19</w:t>
            </w:r>
          </w:p>
        </w:tc>
        <w:tc>
          <w:tcPr>
            <w:tcW w:w="2268" w:type="dxa"/>
            <w:vAlign w:val="center"/>
          </w:tcPr>
          <w:p w14:paraId="7F5AD7F0" w14:textId="77777777" w:rsidR="007C106A" w:rsidRDefault="005B1667">
            <w:pPr>
              <w:jc w:val="center"/>
            </w:pPr>
            <w:r>
              <w:t>Camping Les Acacias</w:t>
            </w:r>
          </w:p>
        </w:tc>
        <w:tc>
          <w:tcPr>
            <w:tcW w:w="2268" w:type="dxa"/>
            <w:vAlign w:val="center"/>
          </w:tcPr>
          <w:p w14:paraId="5B1B002E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35E2D76D" w14:textId="77777777" w:rsidR="007C106A" w:rsidRDefault="005B1667">
            <w:pPr>
              <w:jc w:val="center"/>
            </w:pPr>
            <w:r>
              <w:t>347 491 €</w:t>
            </w:r>
          </w:p>
        </w:tc>
      </w:tr>
      <w:tr w:rsidR="007C106A" w14:paraId="23F7472B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7B0E9647" w14:textId="77777777" w:rsidR="007C106A" w:rsidRDefault="005B1667">
            <w:pPr>
              <w:jc w:val="center"/>
            </w:pPr>
            <w:r>
              <w:t>20</w:t>
            </w:r>
          </w:p>
        </w:tc>
        <w:tc>
          <w:tcPr>
            <w:tcW w:w="2268" w:type="dxa"/>
            <w:vAlign w:val="center"/>
          </w:tcPr>
          <w:p w14:paraId="79A81FAB" w14:textId="77777777" w:rsidR="007C106A" w:rsidRDefault="005B1667">
            <w:pPr>
              <w:jc w:val="center"/>
            </w:pPr>
            <w:r>
              <w:t>CAMPING DU PAQUIER FANE</w:t>
            </w:r>
          </w:p>
        </w:tc>
        <w:tc>
          <w:tcPr>
            <w:tcW w:w="2268" w:type="dxa"/>
            <w:vAlign w:val="center"/>
          </w:tcPr>
          <w:p w14:paraId="41D3E951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9AAAE8D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534E8F6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071FE7B" w14:textId="77777777" w:rsidR="007C106A" w:rsidRDefault="005B1667">
            <w:pPr>
              <w:jc w:val="center"/>
            </w:pPr>
            <w:r>
              <w:t>21</w:t>
            </w:r>
          </w:p>
        </w:tc>
        <w:tc>
          <w:tcPr>
            <w:tcW w:w="2268" w:type="dxa"/>
            <w:vAlign w:val="center"/>
          </w:tcPr>
          <w:p w14:paraId="103CA7ED" w14:textId="77777777" w:rsidR="007C106A" w:rsidRDefault="005B1667">
            <w:pPr>
              <w:jc w:val="center"/>
            </w:pPr>
            <w:r>
              <w:t>Mairie De Orcines</w:t>
            </w:r>
          </w:p>
        </w:tc>
        <w:tc>
          <w:tcPr>
            <w:tcW w:w="2268" w:type="dxa"/>
            <w:vAlign w:val="center"/>
          </w:tcPr>
          <w:p w14:paraId="0202F084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5D19B0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38DE0A72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9D9DD31" w14:textId="77777777" w:rsidR="007C106A" w:rsidRDefault="005B1667">
            <w:pPr>
              <w:jc w:val="center"/>
            </w:pPr>
            <w:r>
              <w:t>22</w:t>
            </w:r>
          </w:p>
        </w:tc>
        <w:tc>
          <w:tcPr>
            <w:tcW w:w="2268" w:type="dxa"/>
            <w:vAlign w:val="center"/>
          </w:tcPr>
          <w:p w14:paraId="260760A4" w14:textId="77777777" w:rsidR="007C106A" w:rsidRDefault="005B1667">
            <w:pPr>
              <w:jc w:val="center"/>
            </w:pPr>
            <w:r>
              <w:t>Camping Moto Route 99</w:t>
            </w:r>
          </w:p>
        </w:tc>
        <w:tc>
          <w:tcPr>
            <w:tcW w:w="2268" w:type="dxa"/>
            <w:vAlign w:val="center"/>
          </w:tcPr>
          <w:p w14:paraId="04134421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72296394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7F58109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9437D9F" w14:textId="77777777" w:rsidR="007C106A" w:rsidRDefault="005B1667">
            <w:pPr>
              <w:jc w:val="center"/>
            </w:pPr>
            <w:r>
              <w:t>23</w:t>
            </w:r>
          </w:p>
        </w:tc>
        <w:tc>
          <w:tcPr>
            <w:tcW w:w="2268" w:type="dxa"/>
            <w:vAlign w:val="center"/>
          </w:tcPr>
          <w:p w14:paraId="6D371E2B" w14:textId="77777777" w:rsidR="007C106A" w:rsidRDefault="005B1667">
            <w:pPr>
              <w:jc w:val="center"/>
            </w:pPr>
            <w:r>
              <w:t>Camping Municipal De La Chapelle</w:t>
            </w:r>
          </w:p>
        </w:tc>
        <w:tc>
          <w:tcPr>
            <w:tcW w:w="2268" w:type="dxa"/>
            <w:vAlign w:val="center"/>
          </w:tcPr>
          <w:p w14:paraId="768D368D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2272C4D2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A6D97EA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1063FA75" w14:textId="77777777" w:rsidR="007C106A" w:rsidRDefault="005B1667">
            <w:pPr>
              <w:jc w:val="center"/>
            </w:pPr>
            <w:r>
              <w:t>24</w:t>
            </w:r>
          </w:p>
        </w:tc>
        <w:tc>
          <w:tcPr>
            <w:tcW w:w="2268" w:type="dxa"/>
            <w:vAlign w:val="center"/>
          </w:tcPr>
          <w:p w14:paraId="668C1938" w14:textId="77777777" w:rsidR="007C106A" w:rsidRDefault="005B1667">
            <w:pPr>
              <w:jc w:val="center"/>
            </w:pPr>
            <w:r>
              <w:t>EDITH VELTKAMP</w:t>
            </w:r>
          </w:p>
        </w:tc>
        <w:tc>
          <w:tcPr>
            <w:tcW w:w="2268" w:type="dxa"/>
            <w:vAlign w:val="center"/>
          </w:tcPr>
          <w:p w14:paraId="27B05475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32A4E18C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2E94D29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969E6F7" w14:textId="77777777" w:rsidR="007C106A" w:rsidRDefault="005B1667">
            <w:pPr>
              <w:jc w:val="center"/>
            </w:pPr>
            <w:r>
              <w:t>25</w:t>
            </w:r>
          </w:p>
        </w:tc>
        <w:tc>
          <w:tcPr>
            <w:tcW w:w="2268" w:type="dxa"/>
            <w:vAlign w:val="center"/>
          </w:tcPr>
          <w:p w14:paraId="4ECE6E6B" w14:textId="77777777" w:rsidR="007C106A" w:rsidRDefault="005B1667">
            <w:pPr>
              <w:jc w:val="center"/>
            </w:pPr>
            <w:r>
              <w:t>CAMPING MUNICIPAL DE LA PLAGE DU CHER</w:t>
            </w:r>
          </w:p>
        </w:tc>
        <w:tc>
          <w:tcPr>
            <w:tcW w:w="2268" w:type="dxa"/>
            <w:vAlign w:val="center"/>
          </w:tcPr>
          <w:p w14:paraId="606ECCCB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15B3845B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A2BB790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B41D6EA" w14:textId="77777777" w:rsidR="007C106A" w:rsidRDefault="005B1667">
            <w:pPr>
              <w:jc w:val="center"/>
            </w:pPr>
            <w:r>
              <w:t>26</w:t>
            </w:r>
          </w:p>
        </w:tc>
        <w:tc>
          <w:tcPr>
            <w:tcW w:w="2268" w:type="dxa"/>
            <w:vAlign w:val="center"/>
          </w:tcPr>
          <w:p w14:paraId="57DEB19D" w14:textId="77777777" w:rsidR="007C106A" w:rsidRDefault="005B1667">
            <w:pPr>
              <w:jc w:val="center"/>
            </w:pPr>
            <w:r>
              <w:t>Camping De La Roche</w:t>
            </w:r>
          </w:p>
        </w:tc>
        <w:tc>
          <w:tcPr>
            <w:tcW w:w="2268" w:type="dxa"/>
            <w:vAlign w:val="center"/>
          </w:tcPr>
          <w:p w14:paraId="1550AF60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5364B976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C70133F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A2DE507" w14:textId="77777777" w:rsidR="007C106A" w:rsidRDefault="005B1667">
            <w:pPr>
              <w:jc w:val="center"/>
            </w:pPr>
            <w:r>
              <w:t>27</w:t>
            </w:r>
          </w:p>
        </w:tc>
        <w:tc>
          <w:tcPr>
            <w:tcW w:w="2268" w:type="dxa"/>
            <w:vAlign w:val="center"/>
          </w:tcPr>
          <w:p w14:paraId="2DB835F4" w14:textId="77777777" w:rsidR="007C106A" w:rsidRDefault="005B1667">
            <w:pPr>
              <w:jc w:val="center"/>
            </w:pPr>
            <w:r>
              <w:t>CAMPING DE CHARLIEU</w:t>
            </w:r>
          </w:p>
        </w:tc>
        <w:tc>
          <w:tcPr>
            <w:tcW w:w="2268" w:type="dxa"/>
            <w:vAlign w:val="center"/>
          </w:tcPr>
          <w:p w14:paraId="0EFAA783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40F90636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5AC6692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29F1241" w14:textId="77777777" w:rsidR="007C106A" w:rsidRDefault="005B1667">
            <w:pPr>
              <w:jc w:val="center"/>
            </w:pPr>
            <w:r>
              <w:t>28</w:t>
            </w:r>
          </w:p>
        </w:tc>
        <w:tc>
          <w:tcPr>
            <w:tcW w:w="2268" w:type="dxa"/>
            <w:vAlign w:val="center"/>
          </w:tcPr>
          <w:p w14:paraId="0B8C3490" w14:textId="77777777" w:rsidR="007C106A" w:rsidRDefault="005B1667">
            <w:pPr>
              <w:jc w:val="center"/>
            </w:pPr>
            <w:r>
              <w:t>CAMPING MUNICIPAL LA FONTAINE DORILLON</w:t>
            </w:r>
          </w:p>
        </w:tc>
        <w:tc>
          <w:tcPr>
            <w:tcW w:w="2268" w:type="dxa"/>
            <w:vAlign w:val="center"/>
          </w:tcPr>
          <w:p w14:paraId="1CC92FD6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6D3CEF12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5E36C31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1E7D192" w14:textId="77777777" w:rsidR="007C106A" w:rsidRDefault="005B1667">
            <w:pPr>
              <w:jc w:val="center"/>
            </w:pPr>
            <w:r>
              <w:lastRenderedPageBreak/>
              <w:t>29</w:t>
            </w:r>
          </w:p>
        </w:tc>
        <w:tc>
          <w:tcPr>
            <w:tcW w:w="2268" w:type="dxa"/>
            <w:vAlign w:val="center"/>
          </w:tcPr>
          <w:p w14:paraId="455FA269" w14:textId="77777777" w:rsidR="007C106A" w:rsidRDefault="005B1667">
            <w:pPr>
              <w:jc w:val="center"/>
            </w:pPr>
            <w:r>
              <w:t>CAMPING MUNICIPAL DE LA PLAGE</w:t>
            </w:r>
          </w:p>
        </w:tc>
        <w:tc>
          <w:tcPr>
            <w:tcW w:w="2268" w:type="dxa"/>
            <w:vAlign w:val="center"/>
          </w:tcPr>
          <w:p w14:paraId="00E65DDB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20AB478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6628499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0BA85F4" w14:textId="77777777" w:rsidR="007C106A" w:rsidRDefault="005B1667">
            <w:pPr>
              <w:jc w:val="center"/>
            </w:pPr>
            <w:r>
              <w:t>30</w:t>
            </w:r>
          </w:p>
        </w:tc>
        <w:tc>
          <w:tcPr>
            <w:tcW w:w="2268" w:type="dxa"/>
            <w:vAlign w:val="center"/>
          </w:tcPr>
          <w:p w14:paraId="6EB1C43E" w14:textId="77777777" w:rsidR="007C106A" w:rsidRDefault="005B1667">
            <w:pPr>
              <w:jc w:val="center"/>
            </w:pPr>
            <w:r>
              <w:t>Camping La Clairière</w:t>
            </w:r>
          </w:p>
        </w:tc>
        <w:tc>
          <w:tcPr>
            <w:tcW w:w="2268" w:type="dxa"/>
            <w:vAlign w:val="center"/>
          </w:tcPr>
          <w:p w14:paraId="34C2803A" w14:textId="77777777" w:rsidR="007C106A" w:rsidRDefault="005B1667">
            <w:pPr>
              <w:jc w:val="center"/>
            </w:pPr>
            <w:r>
              <w:t>NA</w:t>
            </w:r>
          </w:p>
        </w:tc>
        <w:tc>
          <w:tcPr>
            <w:tcW w:w="2268" w:type="dxa"/>
            <w:vAlign w:val="center"/>
          </w:tcPr>
          <w:p w14:paraId="24BDF4BC" w14:textId="77777777" w:rsidR="007C106A" w:rsidRDefault="005B1667">
            <w:pPr>
              <w:jc w:val="center"/>
            </w:pPr>
            <w:r>
              <w:t>NA</w:t>
            </w:r>
          </w:p>
        </w:tc>
      </w:tr>
    </w:tbl>
    <w:p w14:paraId="2C85B32E" w14:textId="77777777" w:rsidR="007C106A" w:rsidRDefault="005B1667">
      <w:pPr>
        <w:pStyle w:val="Titre2"/>
        <w:pageBreakBefore/>
      </w:pPr>
      <w:proofErr w:type="spellStart"/>
      <w:r>
        <w:lastRenderedPageBreak/>
        <w:t>hotels</w:t>
      </w:r>
      <w:proofErr w:type="spellEnd"/>
    </w:p>
    <w:p w14:paraId="2037BE22" w14:textId="77777777" w:rsidR="007C106A" w:rsidRDefault="005B1667">
      <w:r>
        <w:rPr>
          <w:noProof/>
        </w:rPr>
        <w:drawing>
          <wp:inline distT="0" distB="0" distL="0" distR="0" wp14:anchorId="395A87C1" wp14:editId="6116BA06">
            <wp:extent cx="5292217" cy="7276798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u2owrc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217" cy="72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F0B3" w14:textId="77777777" w:rsidR="007C106A" w:rsidRDefault="005B1667">
      <w:pPr>
        <w:jc w:val="center"/>
      </w:pPr>
      <w:r>
        <w:t>Carte des 1000 établissements les plus proches.</w:t>
      </w:r>
    </w:p>
    <w:p w14:paraId="4E6FCE68" w14:textId="77777777" w:rsidR="007C106A" w:rsidRDefault="005B1667">
      <w:pPr>
        <w:pageBreakBefore/>
      </w:pPr>
      <w:r>
        <w:lastRenderedPageBreak/>
        <w:t>Liste des 30 établissements les plus proches :</w:t>
      </w:r>
    </w:p>
    <w:tbl>
      <w:tblPr>
        <w:tblStyle w:val="oalle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68"/>
        <w:gridCol w:w="2268"/>
        <w:gridCol w:w="2268"/>
      </w:tblGrid>
      <w:tr w:rsidR="007C106A" w14:paraId="08ECE576" w14:textId="77777777" w:rsidTr="007C1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20" w:type="dxa"/>
          </w:tcPr>
          <w:p w14:paraId="324E3B48" w14:textId="77777777" w:rsidR="007C106A" w:rsidRDefault="005B1667">
            <w:pPr>
              <w:jc w:val="center"/>
            </w:pPr>
            <w:r>
              <w:t>N°</w:t>
            </w:r>
          </w:p>
        </w:tc>
        <w:tc>
          <w:tcPr>
            <w:tcW w:w="2268" w:type="dxa"/>
          </w:tcPr>
          <w:p w14:paraId="7E450847" w14:textId="77777777" w:rsidR="007C106A" w:rsidRDefault="005B1667">
            <w:pPr>
              <w:jc w:val="center"/>
            </w:pPr>
            <w:r>
              <w:t>Dénomination</w:t>
            </w:r>
          </w:p>
        </w:tc>
        <w:tc>
          <w:tcPr>
            <w:tcW w:w="2268" w:type="dxa"/>
          </w:tcPr>
          <w:p w14:paraId="395B84CE" w14:textId="77777777" w:rsidR="007C106A" w:rsidRDefault="005B1667">
            <w:pPr>
              <w:jc w:val="center"/>
            </w:pPr>
            <w:r>
              <w:t>Tranche d'effectifs</w:t>
            </w:r>
          </w:p>
        </w:tc>
        <w:tc>
          <w:tcPr>
            <w:tcW w:w="2268" w:type="dxa"/>
          </w:tcPr>
          <w:p w14:paraId="070293CD" w14:textId="77777777" w:rsidR="007C106A" w:rsidRDefault="005B1667">
            <w:pPr>
              <w:jc w:val="center"/>
            </w:pPr>
            <w:r>
              <w:t>CA (groupe)</w:t>
            </w:r>
          </w:p>
        </w:tc>
      </w:tr>
      <w:tr w:rsidR="007C106A" w14:paraId="7DCCBA3B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32B8602" w14:textId="77777777" w:rsidR="007C106A" w:rsidRDefault="005B1667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37C0BFA9" w14:textId="77777777" w:rsidR="007C106A" w:rsidRDefault="005B1667">
            <w:pPr>
              <w:jc w:val="center"/>
            </w:pPr>
            <w:r>
              <w:t>COPROPRIETE LES MARCONNETS</w:t>
            </w:r>
          </w:p>
        </w:tc>
        <w:tc>
          <w:tcPr>
            <w:tcW w:w="2268" w:type="dxa"/>
            <w:vAlign w:val="center"/>
          </w:tcPr>
          <w:p w14:paraId="7885946E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379C2F3B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C1E0C58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211546F" w14:textId="77777777" w:rsidR="007C106A" w:rsidRDefault="005B1667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5DE0E87C" w14:textId="77777777" w:rsidR="007C106A" w:rsidRDefault="005B1667">
            <w:pPr>
              <w:jc w:val="center"/>
            </w:pPr>
            <w:r>
              <w:t>COPROPRIETE LES BURGONDES</w:t>
            </w:r>
          </w:p>
        </w:tc>
        <w:tc>
          <w:tcPr>
            <w:tcW w:w="2268" w:type="dxa"/>
            <w:vAlign w:val="center"/>
          </w:tcPr>
          <w:p w14:paraId="1843C5CD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7B07FA66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5EFB6AB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7CC7E63" w14:textId="77777777" w:rsidR="007C106A" w:rsidRDefault="005B1667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6B195D86" w14:textId="77777777" w:rsidR="007C106A" w:rsidRDefault="005B1667">
            <w:pPr>
              <w:jc w:val="center"/>
            </w:pPr>
            <w:r>
              <w:t>COPROPRIETE RESIDENCE PERPREUIL</w:t>
            </w:r>
          </w:p>
        </w:tc>
        <w:tc>
          <w:tcPr>
            <w:tcW w:w="2268" w:type="dxa"/>
            <w:vAlign w:val="center"/>
          </w:tcPr>
          <w:p w14:paraId="4725DB69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125F1D32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4BAB34BD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83F9E1B" w14:textId="77777777" w:rsidR="007C106A" w:rsidRDefault="005B1667">
            <w:pPr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7BA13F6E" w14:textId="77777777" w:rsidR="007C106A" w:rsidRDefault="005B1667">
            <w:pPr>
              <w:jc w:val="center"/>
            </w:pPr>
            <w:r>
              <w:t>COPROPRIETE LA FIN BLANCHE</w:t>
            </w:r>
          </w:p>
        </w:tc>
        <w:tc>
          <w:tcPr>
            <w:tcW w:w="2268" w:type="dxa"/>
            <w:vAlign w:val="center"/>
          </w:tcPr>
          <w:p w14:paraId="740B660E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457141B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76D6993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21303EA" w14:textId="77777777" w:rsidR="007C106A" w:rsidRDefault="005B1667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2E89E5E6" w14:textId="77777777" w:rsidR="007C106A" w:rsidRDefault="005B1667">
            <w:pPr>
              <w:jc w:val="center"/>
            </w:pPr>
            <w:r>
              <w:t>COPROPRIETE RESIDENCE DU LAC</w:t>
            </w:r>
          </w:p>
        </w:tc>
        <w:tc>
          <w:tcPr>
            <w:tcW w:w="2268" w:type="dxa"/>
            <w:vAlign w:val="center"/>
          </w:tcPr>
          <w:p w14:paraId="7B4583BE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34DC030A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95C8609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B782F87" w14:textId="77777777" w:rsidR="007C106A" w:rsidRDefault="005B1667">
            <w:pPr>
              <w:jc w:val="center"/>
            </w:pPr>
            <w:r>
              <w:t>6</w:t>
            </w:r>
          </w:p>
        </w:tc>
        <w:tc>
          <w:tcPr>
            <w:tcW w:w="2268" w:type="dxa"/>
            <w:vAlign w:val="center"/>
          </w:tcPr>
          <w:p w14:paraId="0CC42317" w14:textId="77777777" w:rsidR="007C106A" w:rsidRDefault="005B1667">
            <w:pPr>
              <w:jc w:val="center"/>
            </w:pPr>
            <w:r>
              <w:t>COPROPRIETE RESIDENCE DES ALOUETTES</w:t>
            </w:r>
          </w:p>
        </w:tc>
        <w:tc>
          <w:tcPr>
            <w:tcW w:w="2268" w:type="dxa"/>
            <w:vAlign w:val="center"/>
          </w:tcPr>
          <w:p w14:paraId="5B82E30D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74D3E51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CF9D098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D8EF496" w14:textId="77777777" w:rsidR="007C106A" w:rsidRDefault="005B1667">
            <w:pPr>
              <w:jc w:val="center"/>
            </w:pPr>
            <w:r>
              <w:t>7</w:t>
            </w:r>
          </w:p>
        </w:tc>
        <w:tc>
          <w:tcPr>
            <w:tcW w:w="2268" w:type="dxa"/>
            <w:vAlign w:val="center"/>
          </w:tcPr>
          <w:p w14:paraId="204A1F4C" w14:textId="77777777" w:rsidR="007C106A" w:rsidRDefault="005B1667">
            <w:pPr>
              <w:jc w:val="center"/>
            </w:pPr>
            <w:r>
              <w:t>COPROPRIETE RESIDENCE DU PARC</w:t>
            </w:r>
          </w:p>
        </w:tc>
        <w:tc>
          <w:tcPr>
            <w:tcW w:w="2268" w:type="dxa"/>
            <w:vAlign w:val="center"/>
          </w:tcPr>
          <w:p w14:paraId="569F6360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3BB43FA1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E671DC1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6C4072C" w14:textId="77777777" w:rsidR="007C106A" w:rsidRDefault="005B1667">
            <w:pPr>
              <w:jc w:val="center"/>
            </w:pPr>
            <w:r>
              <w:t>8</w:t>
            </w:r>
          </w:p>
        </w:tc>
        <w:tc>
          <w:tcPr>
            <w:tcW w:w="2268" w:type="dxa"/>
            <w:vAlign w:val="center"/>
          </w:tcPr>
          <w:p w14:paraId="0954066B" w14:textId="77777777" w:rsidR="007C106A" w:rsidRDefault="005B1667">
            <w:pPr>
              <w:jc w:val="center"/>
            </w:pPr>
            <w:r>
              <w:t>COPROPRIETE RESIDENCE DE BAHEZRE</w:t>
            </w:r>
          </w:p>
        </w:tc>
        <w:tc>
          <w:tcPr>
            <w:tcW w:w="2268" w:type="dxa"/>
            <w:vAlign w:val="center"/>
          </w:tcPr>
          <w:p w14:paraId="7786EBC4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0E0FC78D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262F628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4ED2B10" w14:textId="77777777" w:rsidR="007C106A" w:rsidRDefault="005B1667">
            <w:pPr>
              <w:jc w:val="center"/>
            </w:pPr>
            <w:r>
              <w:t>9</w:t>
            </w:r>
          </w:p>
        </w:tc>
        <w:tc>
          <w:tcPr>
            <w:tcW w:w="2268" w:type="dxa"/>
            <w:vAlign w:val="center"/>
          </w:tcPr>
          <w:p w14:paraId="3999D643" w14:textId="77777777" w:rsidR="007C106A" w:rsidRDefault="005B1667">
            <w:pPr>
              <w:jc w:val="center"/>
            </w:pPr>
            <w:r>
              <w:t>SYNDIC COPROPRIETE RESIDENCE LAC 2E TRAN</w:t>
            </w:r>
          </w:p>
        </w:tc>
        <w:tc>
          <w:tcPr>
            <w:tcW w:w="2268" w:type="dxa"/>
            <w:vAlign w:val="center"/>
          </w:tcPr>
          <w:p w14:paraId="5DBD8CD3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BD0553E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50A3FDE0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798A0CB5" w14:textId="77777777" w:rsidR="007C106A" w:rsidRDefault="005B1667">
            <w:pPr>
              <w:jc w:val="center"/>
            </w:pPr>
            <w:r>
              <w:t>10</w:t>
            </w:r>
          </w:p>
        </w:tc>
        <w:tc>
          <w:tcPr>
            <w:tcW w:w="2268" w:type="dxa"/>
            <w:vAlign w:val="center"/>
          </w:tcPr>
          <w:p w14:paraId="40167417" w14:textId="77777777" w:rsidR="007C106A" w:rsidRDefault="005B1667">
            <w:pPr>
              <w:jc w:val="center"/>
            </w:pPr>
            <w:r>
              <w:t>COPROPRIETE RESIDENCE PARC A</w:t>
            </w:r>
          </w:p>
        </w:tc>
        <w:tc>
          <w:tcPr>
            <w:tcW w:w="2268" w:type="dxa"/>
            <w:vAlign w:val="center"/>
          </w:tcPr>
          <w:p w14:paraId="38706568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AEF127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FF78A95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E4F5F61" w14:textId="77777777" w:rsidR="007C106A" w:rsidRDefault="005B1667">
            <w:pPr>
              <w:jc w:val="center"/>
            </w:pPr>
            <w:r>
              <w:t>11</w:t>
            </w:r>
          </w:p>
        </w:tc>
        <w:tc>
          <w:tcPr>
            <w:tcW w:w="2268" w:type="dxa"/>
            <w:vAlign w:val="center"/>
          </w:tcPr>
          <w:p w14:paraId="060AE063" w14:textId="77777777" w:rsidR="007C106A" w:rsidRDefault="005B1667">
            <w:pPr>
              <w:jc w:val="center"/>
            </w:pPr>
            <w:r>
              <w:t>COPROPRIETE RESIDENCE BARRIERES</w:t>
            </w:r>
          </w:p>
        </w:tc>
        <w:tc>
          <w:tcPr>
            <w:tcW w:w="2268" w:type="dxa"/>
            <w:vAlign w:val="center"/>
          </w:tcPr>
          <w:p w14:paraId="6A4EE8C4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704486E2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A68FE3E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68C40FC" w14:textId="77777777" w:rsidR="007C106A" w:rsidRDefault="005B1667">
            <w:pPr>
              <w:jc w:val="center"/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6DA5C8A1" w14:textId="77777777" w:rsidR="007C106A" w:rsidRDefault="005B1667">
            <w:pPr>
              <w:jc w:val="center"/>
            </w:pPr>
            <w:r>
              <w:t>COP RESIDENCE PASTEUR</w:t>
            </w:r>
          </w:p>
        </w:tc>
        <w:tc>
          <w:tcPr>
            <w:tcW w:w="2268" w:type="dxa"/>
            <w:vAlign w:val="center"/>
          </w:tcPr>
          <w:p w14:paraId="0C0EB477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2B2DE2F8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92481B6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8EE4233" w14:textId="77777777" w:rsidR="007C106A" w:rsidRDefault="005B1667">
            <w:pPr>
              <w:jc w:val="center"/>
            </w:pPr>
            <w:r>
              <w:t>13</w:t>
            </w:r>
          </w:p>
        </w:tc>
        <w:tc>
          <w:tcPr>
            <w:tcW w:w="2268" w:type="dxa"/>
            <w:vAlign w:val="center"/>
          </w:tcPr>
          <w:p w14:paraId="776E88C6" w14:textId="77777777" w:rsidR="007C106A" w:rsidRDefault="005B1667">
            <w:pPr>
              <w:jc w:val="center"/>
            </w:pPr>
            <w:r>
              <w:t>COPROPRIETE LES EPINOTTES</w:t>
            </w:r>
          </w:p>
        </w:tc>
        <w:tc>
          <w:tcPr>
            <w:tcW w:w="2268" w:type="dxa"/>
            <w:vAlign w:val="center"/>
          </w:tcPr>
          <w:p w14:paraId="6682037F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24CD0AD0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4D4F1D6C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8910D24" w14:textId="77777777" w:rsidR="007C106A" w:rsidRDefault="005B1667">
            <w:pPr>
              <w:jc w:val="center"/>
            </w:pPr>
            <w:r>
              <w:t>14</w:t>
            </w:r>
          </w:p>
        </w:tc>
        <w:tc>
          <w:tcPr>
            <w:tcW w:w="2268" w:type="dxa"/>
            <w:vAlign w:val="center"/>
          </w:tcPr>
          <w:p w14:paraId="2FB1F8BE" w14:textId="77777777" w:rsidR="007C106A" w:rsidRDefault="005B1667">
            <w:pPr>
              <w:jc w:val="center"/>
            </w:pPr>
            <w:r>
              <w:t>COPROPRIETE RESIDENCE 8 SEPTEMBRE</w:t>
            </w:r>
          </w:p>
        </w:tc>
        <w:tc>
          <w:tcPr>
            <w:tcW w:w="2268" w:type="dxa"/>
            <w:vAlign w:val="center"/>
          </w:tcPr>
          <w:p w14:paraId="59A0629E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8F4402E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B049088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F2883AF" w14:textId="77777777" w:rsidR="007C106A" w:rsidRDefault="005B1667">
            <w:pPr>
              <w:jc w:val="center"/>
            </w:pPr>
            <w:r>
              <w:t>15</w:t>
            </w:r>
          </w:p>
        </w:tc>
        <w:tc>
          <w:tcPr>
            <w:tcW w:w="2268" w:type="dxa"/>
            <w:vAlign w:val="center"/>
          </w:tcPr>
          <w:p w14:paraId="0050CD69" w14:textId="77777777" w:rsidR="007C106A" w:rsidRDefault="005B1667">
            <w:pPr>
              <w:jc w:val="center"/>
            </w:pPr>
            <w:r>
              <w:t>SYNDICAT RESIDENCE VOLTAIRE</w:t>
            </w:r>
          </w:p>
        </w:tc>
        <w:tc>
          <w:tcPr>
            <w:tcW w:w="2268" w:type="dxa"/>
            <w:vAlign w:val="center"/>
          </w:tcPr>
          <w:p w14:paraId="36E4D9EF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048986C9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9B7DC4D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9297E21" w14:textId="77777777" w:rsidR="007C106A" w:rsidRDefault="005B1667">
            <w:pPr>
              <w:jc w:val="center"/>
            </w:pPr>
            <w:r>
              <w:t>16</w:t>
            </w:r>
          </w:p>
        </w:tc>
        <w:tc>
          <w:tcPr>
            <w:tcW w:w="2268" w:type="dxa"/>
            <w:vAlign w:val="center"/>
          </w:tcPr>
          <w:p w14:paraId="77D8B830" w14:textId="77777777" w:rsidR="007C106A" w:rsidRDefault="005B1667">
            <w:pPr>
              <w:jc w:val="center"/>
            </w:pPr>
            <w:r>
              <w:t>SYNDIC COPROPRIETAIRES RESIDENCE ST JUST</w:t>
            </w:r>
          </w:p>
        </w:tc>
        <w:tc>
          <w:tcPr>
            <w:tcW w:w="2268" w:type="dxa"/>
            <w:vAlign w:val="center"/>
          </w:tcPr>
          <w:p w14:paraId="501F0179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5088587F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6F2738D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D8B397C" w14:textId="77777777" w:rsidR="007C106A" w:rsidRDefault="005B1667">
            <w:pPr>
              <w:jc w:val="center"/>
            </w:pPr>
            <w:r>
              <w:t>17</w:t>
            </w:r>
          </w:p>
        </w:tc>
        <w:tc>
          <w:tcPr>
            <w:tcW w:w="2268" w:type="dxa"/>
            <w:vAlign w:val="center"/>
          </w:tcPr>
          <w:p w14:paraId="212916C7" w14:textId="77777777" w:rsidR="007C106A" w:rsidRDefault="005B1667">
            <w:pPr>
              <w:jc w:val="center"/>
            </w:pPr>
            <w:r>
              <w:t>GTI LE PAVOIS</w:t>
            </w:r>
          </w:p>
        </w:tc>
        <w:tc>
          <w:tcPr>
            <w:tcW w:w="2268" w:type="dxa"/>
            <w:vAlign w:val="center"/>
          </w:tcPr>
          <w:p w14:paraId="405B83C5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11DAEE3E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3CE23175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E47B672" w14:textId="77777777" w:rsidR="007C106A" w:rsidRDefault="005B1667">
            <w:pPr>
              <w:jc w:val="center"/>
            </w:pPr>
            <w:r>
              <w:t>18</w:t>
            </w:r>
          </w:p>
        </w:tc>
        <w:tc>
          <w:tcPr>
            <w:tcW w:w="2268" w:type="dxa"/>
            <w:vAlign w:val="center"/>
          </w:tcPr>
          <w:p w14:paraId="502F2587" w14:textId="77777777" w:rsidR="007C106A" w:rsidRDefault="005B1667">
            <w:pPr>
              <w:jc w:val="center"/>
            </w:pPr>
            <w:r>
              <w:t>COPROPRIETE VAL DE LOIRE</w:t>
            </w:r>
          </w:p>
        </w:tc>
        <w:tc>
          <w:tcPr>
            <w:tcW w:w="2268" w:type="dxa"/>
            <w:vAlign w:val="center"/>
          </w:tcPr>
          <w:p w14:paraId="3BBF9E76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412ED65B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A0C75CD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C902B85" w14:textId="77777777" w:rsidR="007C106A" w:rsidRDefault="005B1667">
            <w:pPr>
              <w:jc w:val="center"/>
            </w:pPr>
            <w:r>
              <w:t>19</w:t>
            </w:r>
          </w:p>
        </w:tc>
        <w:tc>
          <w:tcPr>
            <w:tcW w:w="2268" w:type="dxa"/>
            <w:vAlign w:val="center"/>
          </w:tcPr>
          <w:p w14:paraId="51E27B3C" w14:textId="77777777" w:rsidR="007C106A" w:rsidRDefault="005B1667">
            <w:pPr>
              <w:jc w:val="center"/>
            </w:pPr>
            <w:r>
              <w:t>COPROPRIETE RIVIERE REPUBLIQUE</w:t>
            </w:r>
          </w:p>
        </w:tc>
        <w:tc>
          <w:tcPr>
            <w:tcW w:w="2268" w:type="dxa"/>
            <w:vAlign w:val="center"/>
          </w:tcPr>
          <w:p w14:paraId="789E988A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74EEDFA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9A9F08B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3B0FF531" w14:textId="77777777" w:rsidR="007C106A" w:rsidRDefault="005B1667">
            <w:pPr>
              <w:jc w:val="center"/>
            </w:pPr>
            <w:r>
              <w:lastRenderedPageBreak/>
              <w:t>20</w:t>
            </w:r>
          </w:p>
        </w:tc>
        <w:tc>
          <w:tcPr>
            <w:tcW w:w="2268" w:type="dxa"/>
            <w:vAlign w:val="center"/>
          </w:tcPr>
          <w:p w14:paraId="6E3E29B9" w14:textId="77777777" w:rsidR="007C106A" w:rsidRDefault="005B1667">
            <w:pPr>
              <w:jc w:val="center"/>
            </w:pPr>
            <w:r>
              <w:t>SYNDICAT GTI SAINT EXUPERY</w:t>
            </w:r>
          </w:p>
        </w:tc>
        <w:tc>
          <w:tcPr>
            <w:tcW w:w="2268" w:type="dxa"/>
            <w:vAlign w:val="center"/>
          </w:tcPr>
          <w:p w14:paraId="61D37EA3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09AE2ABB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0193BFB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77DEF93" w14:textId="77777777" w:rsidR="007C106A" w:rsidRDefault="005B1667">
            <w:pPr>
              <w:jc w:val="center"/>
            </w:pPr>
            <w:r>
              <w:t>21</w:t>
            </w:r>
          </w:p>
        </w:tc>
        <w:tc>
          <w:tcPr>
            <w:tcW w:w="2268" w:type="dxa"/>
            <w:vAlign w:val="center"/>
          </w:tcPr>
          <w:p w14:paraId="055C7D3F" w14:textId="77777777" w:rsidR="007C106A" w:rsidRDefault="005B1667">
            <w:pPr>
              <w:jc w:val="center"/>
            </w:pPr>
            <w:r>
              <w:t>SYND GTI CLAIREFONTAINE</w:t>
            </w:r>
          </w:p>
        </w:tc>
        <w:tc>
          <w:tcPr>
            <w:tcW w:w="2268" w:type="dxa"/>
            <w:vAlign w:val="center"/>
          </w:tcPr>
          <w:p w14:paraId="483D9F1F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F0E3BCE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63E13E8C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31EE69F" w14:textId="77777777" w:rsidR="007C106A" w:rsidRDefault="005B1667">
            <w:pPr>
              <w:jc w:val="center"/>
            </w:pPr>
            <w:r>
              <w:t>22</w:t>
            </w:r>
          </w:p>
        </w:tc>
        <w:tc>
          <w:tcPr>
            <w:tcW w:w="2268" w:type="dxa"/>
            <w:vAlign w:val="center"/>
          </w:tcPr>
          <w:p w14:paraId="138244D2" w14:textId="77777777" w:rsidR="007C106A" w:rsidRDefault="005B1667">
            <w:pPr>
              <w:jc w:val="center"/>
            </w:pPr>
            <w:r>
              <w:t>GODINOUX LOURDES</w:t>
            </w:r>
          </w:p>
        </w:tc>
        <w:tc>
          <w:tcPr>
            <w:tcW w:w="2268" w:type="dxa"/>
            <w:vAlign w:val="center"/>
          </w:tcPr>
          <w:p w14:paraId="0796E4B7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42D0EB57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8689969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32967CF" w14:textId="77777777" w:rsidR="007C106A" w:rsidRDefault="005B1667">
            <w:pPr>
              <w:jc w:val="center"/>
            </w:pPr>
            <w:r>
              <w:t>23</w:t>
            </w:r>
          </w:p>
        </w:tc>
        <w:tc>
          <w:tcPr>
            <w:tcW w:w="2268" w:type="dxa"/>
            <w:vAlign w:val="center"/>
          </w:tcPr>
          <w:p w14:paraId="76806010" w14:textId="77777777" w:rsidR="007C106A" w:rsidRDefault="005B1667">
            <w:pPr>
              <w:jc w:val="center"/>
            </w:pPr>
            <w:r>
              <w:t>COPROPRIETE LES GEMEAUX</w:t>
            </w:r>
          </w:p>
        </w:tc>
        <w:tc>
          <w:tcPr>
            <w:tcW w:w="2268" w:type="dxa"/>
            <w:vAlign w:val="center"/>
          </w:tcPr>
          <w:p w14:paraId="35F24D49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2B8BAC9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15BAD47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4FD21D59" w14:textId="77777777" w:rsidR="007C106A" w:rsidRDefault="005B1667">
            <w:pPr>
              <w:jc w:val="center"/>
            </w:pPr>
            <w:r>
              <w:t>24</w:t>
            </w:r>
          </w:p>
        </w:tc>
        <w:tc>
          <w:tcPr>
            <w:tcW w:w="2268" w:type="dxa"/>
            <w:vAlign w:val="center"/>
          </w:tcPr>
          <w:p w14:paraId="4ABCAEC1" w14:textId="77777777" w:rsidR="007C106A" w:rsidRDefault="005B1667">
            <w:pPr>
              <w:jc w:val="center"/>
            </w:pPr>
            <w:r>
              <w:t>SYNDICAT COPROPRIETE L'AVENTIN</w:t>
            </w:r>
          </w:p>
        </w:tc>
        <w:tc>
          <w:tcPr>
            <w:tcW w:w="2268" w:type="dxa"/>
            <w:vAlign w:val="center"/>
          </w:tcPr>
          <w:p w14:paraId="438910A2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7C4FED9D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2B746A92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55133F67" w14:textId="77777777" w:rsidR="007C106A" w:rsidRDefault="005B1667">
            <w:pPr>
              <w:jc w:val="center"/>
            </w:pPr>
            <w:r>
              <w:t>25</w:t>
            </w:r>
          </w:p>
        </w:tc>
        <w:tc>
          <w:tcPr>
            <w:tcW w:w="2268" w:type="dxa"/>
            <w:vAlign w:val="center"/>
          </w:tcPr>
          <w:p w14:paraId="5E743E9D" w14:textId="77777777" w:rsidR="007C106A" w:rsidRDefault="005B1667">
            <w:pPr>
              <w:jc w:val="center"/>
            </w:pPr>
            <w:r>
              <w:t>COPROPRIETE LOURDES</w:t>
            </w:r>
          </w:p>
        </w:tc>
        <w:tc>
          <w:tcPr>
            <w:tcW w:w="2268" w:type="dxa"/>
            <w:vAlign w:val="center"/>
          </w:tcPr>
          <w:p w14:paraId="2C92F1F7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1C595DE9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C4C3667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2C291BFC" w14:textId="77777777" w:rsidR="007C106A" w:rsidRDefault="005B1667">
            <w:pPr>
              <w:jc w:val="center"/>
            </w:pPr>
            <w:r>
              <w:t>26</w:t>
            </w:r>
          </w:p>
        </w:tc>
        <w:tc>
          <w:tcPr>
            <w:tcW w:w="2268" w:type="dxa"/>
            <w:vAlign w:val="center"/>
          </w:tcPr>
          <w:p w14:paraId="40236E2F" w14:textId="77777777" w:rsidR="007C106A" w:rsidRDefault="005B1667">
            <w:pPr>
              <w:jc w:val="center"/>
            </w:pPr>
            <w:r>
              <w:t>SYNDICAT COPROPRIETE LOURDES</w:t>
            </w:r>
          </w:p>
        </w:tc>
        <w:tc>
          <w:tcPr>
            <w:tcW w:w="2268" w:type="dxa"/>
            <w:vAlign w:val="center"/>
          </w:tcPr>
          <w:p w14:paraId="2A46E089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7C20AAFA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1BE601D6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2CFD160" w14:textId="77777777" w:rsidR="007C106A" w:rsidRDefault="005B1667">
            <w:pPr>
              <w:jc w:val="center"/>
            </w:pPr>
            <w:r>
              <w:t>27</w:t>
            </w:r>
          </w:p>
        </w:tc>
        <w:tc>
          <w:tcPr>
            <w:tcW w:w="2268" w:type="dxa"/>
            <w:vAlign w:val="center"/>
          </w:tcPr>
          <w:p w14:paraId="59A04669" w14:textId="77777777" w:rsidR="007C106A" w:rsidRDefault="005B1667">
            <w:pPr>
              <w:jc w:val="center"/>
            </w:pPr>
            <w:r>
              <w:t>SYNDICAT COPROPRIETE LE NIVERNAIS</w:t>
            </w:r>
          </w:p>
        </w:tc>
        <w:tc>
          <w:tcPr>
            <w:tcW w:w="2268" w:type="dxa"/>
            <w:vAlign w:val="center"/>
          </w:tcPr>
          <w:p w14:paraId="74BA119E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2142D4AF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0B923516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61E1346C" w14:textId="77777777" w:rsidR="007C106A" w:rsidRDefault="005B1667">
            <w:pPr>
              <w:jc w:val="center"/>
            </w:pPr>
            <w:r>
              <w:t>28</w:t>
            </w:r>
          </w:p>
        </w:tc>
        <w:tc>
          <w:tcPr>
            <w:tcW w:w="2268" w:type="dxa"/>
            <w:vAlign w:val="center"/>
          </w:tcPr>
          <w:p w14:paraId="17A51098" w14:textId="77777777" w:rsidR="007C106A" w:rsidRDefault="005B1667">
            <w:pPr>
              <w:jc w:val="center"/>
            </w:pPr>
            <w:r>
              <w:t>SYNDICAT COPROPRIETE DE COURTENAY</w:t>
            </w:r>
          </w:p>
        </w:tc>
        <w:tc>
          <w:tcPr>
            <w:tcW w:w="2268" w:type="dxa"/>
            <w:vAlign w:val="center"/>
          </w:tcPr>
          <w:p w14:paraId="327A4646" w14:textId="77777777" w:rsidR="007C106A" w:rsidRDefault="005B1667">
            <w:pPr>
              <w:jc w:val="center"/>
            </w:pPr>
            <w:r>
              <w:t>1 ou 2 salariés</w:t>
            </w:r>
          </w:p>
        </w:tc>
        <w:tc>
          <w:tcPr>
            <w:tcW w:w="2268" w:type="dxa"/>
            <w:vAlign w:val="center"/>
          </w:tcPr>
          <w:p w14:paraId="17E6C7F8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4CDAD9D7" w14:textId="77777777" w:rsidTr="007C1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30B451E" w14:textId="77777777" w:rsidR="007C106A" w:rsidRDefault="005B1667">
            <w:pPr>
              <w:jc w:val="center"/>
            </w:pPr>
            <w:r>
              <w:t>29</w:t>
            </w:r>
          </w:p>
        </w:tc>
        <w:tc>
          <w:tcPr>
            <w:tcW w:w="2268" w:type="dxa"/>
            <w:vAlign w:val="center"/>
          </w:tcPr>
          <w:p w14:paraId="6267453F" w14:textId="77777777" w:rsidR="007C106A" w:rsidRDefault="005B1667">
            <w:pPr>
              <w:jc w:val="center"/>
            </w:pPr>
            <w:r>
              <w:t>COPROPRIETE LES LOGES</w:t>
            </w:r>
          </w:p>
        </w:tc>
        <w:tc>
          <w:tcPr>
            <w:tcW w:w="2268" w:type="dxa"/>
            <w:vAlign w:val="center"/>
          </w:tcPr>
          <w:p w14:paraId="2ED86851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3F26C185" w14:textId="77777777" w:rsidR="007C106A" w:rsidRDefault="005B1667">
            <w:pPr>
              <w:jc w:val="center"/>
            </w:pPr>
            <w:r>
              <w:t>NA</w:t>
            </w:r>
          </w:p>
        </w:tc>
      </w:tr>
      <w:tr w:rsidR="007C106A" w14:paraId="7C9C7C75" w14:textId="77777777" w:rsidTr="007C1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720" w:type="dxa"/>
            <w:vAlign w:val="center"/>
          </w:tcPr>
          <w:p w14:paraId="02E3F4BC" w14:textId="77777777" w:rsidR="007C106A" w:rsidRDefault="005B1667">
            <w:pPr>
              <w:jc w:val="center"/>
            </w:pPr>
            <w:r>
              <w:t>30</w:t>
            </w:r>
          </w:p>
        </w:tc>
        <w:tc>
          <w:tcPr>
            <w:tcW w:w="2268" w:type="dxa"/>
            <w:vAlign w:val="center"/>
          </w:tcPr>
          <w:p w14:paraId="7E308BC9" w14:textId="77777777" w:rsidR="007C106A" w:rsidRDefault="005B1667">
            <w:pPr>
              <w:jc w:val="center"/>
            </w:pPr>
            <w:r>
              <w:t>SYNDICAT GTI LES GLYCINES</w:t>
            </w:r>
          </w:p>
        </w:tc>
        <w:tc>
          <w:tcPr>
            <w:tcW w:w="2268" w:type="dxa"/>
            <w:vAlign w:val="center"/>
          </w:tcPr>
          <w:p w14:paraId="276FA6C5" w14:textId="77777777" w:rsidR="007C106A" w:rsidRDefault="005B1667">
            <w:pPr>
              <w:jc w:val="center"/>
            </w:pPr>
            <w:r>
              <w:t>Unité non employeuse</w:t>
            </w:r>
          </w:p>
        </w:tc>
        <w:tc>
          <w:tcPr>
            <w:tcW w:w="2268" w:type="dxa"/>
            <w:vAlign w:val="center"/>
          </w:tcPr>
          <w:p w14:paraId="015D8AA5" w14:textId="77777777" w:rsidR="007C106A" w:rsidRDefault="005B1667">
            <w:pPr>
              <w:jc w:val="center"/>
            </w:pPr>
            <w:r>
              <w:t>NA</w:t>
            </w:r>
          </w:p>
        </w:tc>
      </w:tr>
    </w:tbl>
    <w:p w14:paraId="1A5F8E44" w14:textId="77777777" w:rsidR="009D6EA2" w:rsidRPr="00D3548E" w:rsidRDefault="009D6EA2">
      <w:pPr>
        <w:rPr>
          <w:color w:val="3F468F" w:themeColor="text1"/>
        </w:rPr>
      </w:pPr>
      <w:r>
        <w:br w:type="page"/>
      </w:r>
    </w:p>
    <w:p w14:paraId="5EE18C29" w14:textId="77777777" w:rsidR="009D6EA2" w:rsidRPr="00C85D9D" w:rsidRDefault="009D6EA2" w:rsidP="009D6EA2">
      <w:pPr>
        <w:pStyle w:val="Titre1"/>
        <w:rPr>
          <w:rFonts w:ascii="Arial" w:eastAsiaTheme="minorHAnsi" w:hAnsi="Arial" w:cs="Arial"/>
          <w:color w:val="3F468F"/>
        </w:rPr>
      </w:pPr>
      <w:bookmarkStart w:id="6" w:name="_Toc40886687"/>
      <w:r w:rsidRPr="00C85D9D">
        <w:rPr>
          <w:rFonts w:ascii="Arial" w:eastAsiaTheme="minorHAnsi" w:hAnsi="Arial" w:cs="Arial"/>
          <w:color w:val="3F468F"/>
        </w:rPr>
        <w:lastRenderedPageBreak/>
        <w:t>Source des données</w:t>
      </w:r>
      <w:bookmarkEnd w:id="6"/>
    </w:p>
    <w:p w14:paraId="0DCAE959" w14:textId="77777777" w:rsidR="00B729C7" w:rsidRDefault="00B729C7" w:rsidP="00B729C7">
      <w:pPr>
        <w:pStyle w:val="Corpsdetexte"/>
        <w:spacing w:line="259" w:lineRule="auto"/>
        <w:ind w:right="1437"/>
        <w:rPr>
          <w:rFonts w:asciiTheme="majorHAnsi" w:hAnsiTheme="majorHAnsi" w:cstheme="majorHAnsi"/>
        </w:rPr>
      </w:pPr>
    </w:p>
    <w:p w14:paraId="3C66B6C0" w14:textId="77777777" w:rsidR="00B729C7" w:rsidRDefault="00B729C7" w:rsidP="00B729C7">
      <w:pPr>
        <w:pStyle w:val="Corpsdetexte"/>
        <w:spacing w:line="259" w:lineRule="auto"/>
        <w:ind w:right="1437"/>
        <w:rPr>
          <w:rFonts w:asciiTheme="majorHAnsi" w:hAnsiTheme="majorHAnsi" w:cstheme="majorHAnsi"/>
        </w:rPr>
      </w:pPr>
    </w:p>
    <w:p w14:paraId="4B7DBF2A" w14:textId="77777777" w:rsidR="009D6EA2" w:rsidRPr="00675B96" w:rsidRDefault="0081721B" w:rsidP="00B729C7">
      <w:pPr>
        <w:pStyle w:val="Corpsdetexte"/>
        <w:spacing w:line="259" w:lineRule="auto"/>
        <w:ind w:right="1437"/>
        <w:rPr>
          <w:rFonts w:asciiTheme="majorHAnsi" w:hAnsiTheme="majorHAnsi" w:cstheme="majorHAnsi"/>
          <w:color w:val="3F468F" w:themeColor="text1"/>
        </w:rPr>
      </w:pPr>
      <w:r w:rsidRPr="00675B96">
        <w:rPr>
          <w:rFonts w:asciiTheme="majorHAnsi" w:hAnsiTheme="majorHAnsi" w:cstheme="majorHAnsi"/>
          <w:color w:val="3F468F" w:themeColor="text1"/>
        </w:rPr>
        <w:t xml:space="preserve">Cet </w:t>
      </w:r>
      <w:r w:rsidR="00A027A7" w:rsidRPr="00675B96">
        <w:rPr>
          <w:rFonts w:asciiTheme="majorHAnsi" w:hAnsiTheme="majorHAnsi" w:cstheme="majorHAnsi"/>
          <w:color w:val="3F468F" w:themeColor="text1"/>
        </w:rPr>
        <w:t>É</w:t>
      </w:r>
      <w:r w:rsidRPr="00675B96">
        <w:rPr>
          <w:rFonts w:asciiTheme="majorHAnsi" w:hAnsiTheme="majorHAnsi" w:cstheme="majorHAnsi"/>
          <w:color w:val="3F468F" w:themeColor="text1"/>
        </w:rPr>
        <w:t>tat Local de Marché a été réalisé à partir des bases de données suivantes :</w:t>
      </w:r>
    </w:p>
    <w:p w14:paraId="321B78D0" w14:textId="77777777" w:rsidR="00B729C7" w:rsidRPr="00675B96" w:rsidRDefault="00B729C7" w:rsidP="00B729C7">
      <w:pPr>
        <w:pStyle w:val="Corpsdetexte"/>
        <w:spacing w:line="259" w:lineRule="auto"/>
        <w:ind w:right="1437"/>
        <w:rPr>
          <w:rFonts w:asciiTheme="majorHAnsi" w:hAnsiTheme="majorHAnsi" w:cstheme="majorHAnsi"/>
          <w:color w:val="3F468F" w:themeColor="text1"/>
        </w:rPr>
      </w:pPr>
    </w:p>
    <w:p w14:paraId="62F69322" w14:textId="77777777" w:rsidR="009D6EA2" w:rsidRPr="00675B96" w:rsidRDefault="00243FC0" w:rsidP="00243FC0">
      <w:pPr>
        <w:pStyle w:val="Paragraphedeliste"/>
        <w:numPr>
          <w:ilvl w:val="0"/>
          <w:numId w:val="2"/>
        </w:numPr>
        <w:rPr>
          <w:color w:val="3F468F" w:themeColor="text1"/>
        </w:rPr>
      </w:pPr>
      <w:r w:rsidRPr="00675B96">
        <w:rPr>
          <w:color w:val="3F468F" w:themeColor="text1"/>
        </w:rPr>
        <w:t>INSEE Recensement 2017</w:t>
      </w:r>
    </w:p>
    <w:p w14:paraId="28777BCF" w14:textId="77777777" w:rsidR="00243FC0" w:rsidRPr="00675B96" w:rsidRDefault="00243FC0" w:rsidP="00243FC0">
      <w:pPr>
        <w:pStyle w:val="Paragraphedeliste"/>
        <w:numPr>
          <w:ilvl w:val="0"/>
          <w:numId w:val="2"/>
        </w:numPr>
        <w:rPr>
          <w:color w:val="3F468F" w:themeColor="text1"/>
        </w:rPr>
      </w:pPr>
      <w:r w:rsidRPr="00675B96">
        <w:rPr>
          <w:color w:val="3F468F" w:themeColor="text1"/>
        </w:rPr>
        <w:t xml:space="preserve">Base de données </w:t>
      </w:r>
      <w:r w:rsidR="00930EF8" w:rsidRPr="00675B96">
        <w:rPr>
          <w:color w:val="3F468F" w:themeColor="text1"/>
        </w:rPr>
        <w:t>SIRENE</w:t>
      </w:r>
      <w:r w:rsidRPr="00675B96">
        <w:rPr>
          <w:color w:val="3F468F" w:themeColor="text1"/>
        </w:rPr>
        <w:t xml:space="preserve"> </w:t>
      </w:r>
      <w:r w:rsidR="00515D73" w:rsidRPr="00675B96">
        <w:rPr>
          <w:color w:val="3F468F" w:themeColor="text1"/>
        </w:rPr>
        <w:t xml:space="preserve"> 202</w:t>
      </w:r>
      <w:r w:rsidR="00EC6B78">
        <w:rPr>
          <w:color w:val="3F468F" w:themeColor="text1"/>
        </w:rPr>
        <w:t>1</w:t>
      </w:r>
    </w:p>
    <w:p w14:paraId="0AD582BA" w14:textId="77777777" w:rsidR="00243FC0" w:rsidRDefault="00CA4513" w:rsidP="00243FC0">
      <w:pPr>
        <w:pStyle w:val="Paragraphedeliste"/>
        <w:numPr>
          <w:ilvl w:val="0"/>
          <w:numId w:val="2"/>
        </w:numPr>
        <w:rPr>
          <w:color w:val="3F468F" w:themeColor="text1"/>
        </w:rPr>
      </w:pPr>
      <w:r w:rsidRPr="00675B96">
        <w:rPr>
          <w:color w:val="3F468F" w:themeColor="text1"/>
        </w:rPr>
        <w:t>IGN</w:t>
      </w:r>
      <w:r w:rsidR="00515D73" w:rsidRPr="00675B96">
        <w:rPr>
          <w:color w:val="3F468F" w:themeColor="text1"/>
        </w:rPr>
        <w:t> : Contours</w:t>
      </w:r>
      <w:r w:rsidR="003D6876" w:rsidRPr="00675B96">
        <w:rPr>
          <w:color w:val="3F468F" w:themeColor="text1"/>
        </w:rPr>
        <w:t xml:space="preserve"> </w:t>
      </w:r>
      <w:r w:rsidR="00515D73" w:rsidRPr="00675B96">
        <w:rPr>
          <w:color w:val="3F468F" w:themeColor="text1"/>
        </w:rPr>
        <w:t>Iris</w:t>
      </w:r>
    </w:p>
    <w:p w14:paraId="3C04DAD5" w14:textId="77777777" w:rsidR="009B7052" w:rsidRPr="00675B96" w:rsidRDefault="009B7052" w:rsidP="00243FC0">
      <w:pPr>
        <w:pStyle w:val="Paragraphedeliste"/>
        <w:numPr>
          <w:ilvl w:val="0"/>
          <w:numId w:val="2"/>
        </w:numPr>
        <w:rPr>
          <w:color w:val="3F468F" w:themeColor="text1"/>
        </w:rPr>
      </w:pPr>
      <w:r>
        <w:rPr>
          <w:color w:val="3F468F" w:themeColor="text1"/>
        </w:rPr>
        <w:t>Données web</w:t>
      </w:r>
    </w:p>
    <w:p w14:paraId="214BFF3D" w14:textId="77777777" w:rsidR="006E57C7" w:rsidRDefault="006E57C7" w:rsidP="006E57C7"/>
    <w:p w14:paraId="7B8B832D" w14:textId="77777777" w:rsidR="006E57C7" w:rsidRPr="009D6EA2" w:rsidRDefault="006E57C7" w:rsidP="006E57C7">
      <w:r>
        <w:rPr>
          <w:noProof/>
        </w:rPr>
        <w:drawing>
          <wp:anchor distT="0" distB="0" distL="114300" distR="114300" simplePos="0" relativeHeight="251660288" behindDoc="0" locked="0" layoutInCell="1" allowOverlap="1" wp14:anchorId="3FEB59E3" wp14:editId="42E42DE9">
            <wp:simplePos x="0" y="0"/>
            <wp:positionH relativeFrom="column">
              <wp:posOffset>4595495</wp:posOffset>
            </wp:positionH>
            <wp:positionV relativeFrom="paragraph">
              <wp:posOffset>5080</wp:posOffset>
            </wp:positionV>
            <wp:extent cx="838835" cy="909955"/>
            <wp:effectExtent l="0" t="0" r="0" b="4445"/>
            <wp:wrapNone/>
            <wp:docPr id="55" name="Image 55" descr="Accu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cueil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6C21252" wp14:editId="1E45A2FE">
            <wp:extent cx="3751264" cy="916730"/>
            <wp:effectExtent l="0" t="0" r="1905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383" cy="9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7C7" w:rsidRPr="009D6EA2" w:rsidSect="009B784B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9F78F" w14:textId="77777777" w:rsidR="00263A8F" w:rsidRDefault="00263A8F" w:rsidP="007540D8">
      <w:pPr>
        <w:spacing w:after="0" w:line="240" w:lineRule="auto"/>
      </w:pPr>
      <w:r>
        <w:separator/>
      </w:r>
    </w:p>
  </w:endnote>
  <w:endnote w:type="continuationSeparator" w:id="0">
    <w:p w14:paraId="733F4527" w14:textId="77777777" w:rsidR="00263A8F" w:rsidRDefault="00263A8F" w:rsidP="00754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A69A5" w14:textId="77777777" w:rsidR="007540D8" w:rsidRDefault="00C85D9D" w:rsidP="00C85D9D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2DB28512" wp14:editId="34A7CC4C">
              <wp:simplePos x="0" y="0"/>
              <wp:positionH relativeFrom="page">
                <wp:posOffset>4396</wp:posOffset>
              </wp:positionH>
              <wp:positionV relativeFrom="bottomMargin">
                <wp:align>top</wp:align>
              </wp:positionV>
              <wp:extent cx="7561580" cy="5809549"/>
              <wp:effectExtent l="0" t="0" r="1270" b="127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1580" cy="5809549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8FCD16" id="Rectangle 19" o:spid="_x0000_s1026" style="position:absolute;margin-left:.35pt;margin-top:0;width:595.4pt;height:457.45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" fillcolor="#f4f4f4 [665]" stroked="f" strokeweight="1pt">
              <w10:wrap anchorx="page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554166" wp14:editId="75BAABF6">
              <wp:simplePos x="0" y="0"/>
              <wp:positionH relativeFrom="page">
                <wp:posOffset>6517640</wp:posOffset>
              </wp:positionH>
              <wp:positionV relativeFrom="paragraph">
                <wp:posOffset>-30090</wp:posOffset>
              </wp:positionV>
              <wp:extent cx="876300" cy="314325"/>
              <wp:effectExtent l="0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3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0E780E" w14:textId="77777777" w:rsidR="00203157" w:rsidRPr="00C85D9D" w:rsidRDefault="00836F5D" w:rsidP="00203157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85D9D"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C85D9D"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>PAGE   \* MERGEFORMAT</w:instrText>
                          </w:r>
                          <w:r w:rsidRPr="00C85D9D"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Pr="00C85D9D"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 w:rsidRPr="00C85D9D">
                            <w:rPr>
                              <w:rFonts w:ascii="Arial" w:hAnsi="Arial" w:cs="Arial"/>
                              <w:b/>
                              <w:bCs/>
                              <w:color w:val="3F468F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554166" id="Rectangle 28" o:spid="_x0000_s1027" style="position:absolute;margin-left:513.2pt;margin-top:-2.35pt;width:69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" filled="f" stroked="f" strokeweight="1pt">
              <v:textbox>
                <w:txbxContent>
                  <w:p w14:paraId="6A0E780E" w14:textId="77777777" w:rsidR="00203157" w:rsidRPr="00C85D9D" w:rsidRDefault="00836F5D" w:rsidP="00203157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C85D9D"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Pr="00C85D9D"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instrText>PAGE   \* MERGEFORMAT</w:instrText>
                    </w:r>
                    <w:r w:rsidRPr="00C85D9D"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Pr="00C85D9D"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 w:rsidRPr="00C85D9D">
                      <w:rPr>
                        <w:rFonts w:ascii="Arial" w:hAnsi="Arial" w:cs="Arial"/>
                        <w:b/>
                        <w:bCs/>
                        <w:color w:val="3F468F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3E844" wp14:editId="34D241C2">
              <wp:simplePos x="0" y="0"/>
              <wp:positionH relativeFrom="page">
                <wp:posOffset>2138045</wp:posOffset>
              </wp:positionH>
              <wp:positionV relativeFrom="paragraph">
                <wp:posOffset>9378</wp:posOffset>
              </wp:positionV>
              <wp:extent cx="3291791" cy="314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91791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D73CBE" w14:textId="77777777" w:rsidR="007540D8" w:rsidRPr="00C85D9D" w:rsidRDefault="00C85D9D" w:rsidP="007540D8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color w:val="3F468F"/>
                            </w:rPr>
                          </w:pPr>
                          <w:r w:rsidRPr="00C85D9D">
                            <w:rPr>
                              <w:rFonts w:ascii="Arial" w:hAnsi="Arial" w:cs="Arial"/>
                              <w:color w:val="3F468F"/>
                              <w:shd w:val="clear" w:color="auto" w:fill="FFFFFF"/>
                            </w:rPr>
                            <w:t>É</w:t>
                          </w:r>
                          <w:r w:rsidR="0026709B" w:rsidRPr="00C85D9D">
                            <w:rPr>
                              <w:rFonts w:ascii="Arial" w:hAnsi="Arial" w:cs="Arial"/>
                              <w:color w:val="3F468F"/>
                            </w:rPr>
                            <w:t>tat local de marché</w:t>
                          </w:r>
                          <w:r w:rsidR="007540D8" w:rsidRPr="00C85D9D">
                            <w:rPr>
                              <w:rFonts w:ascii="Arial" w:hAnsi="Arial" w:cs="Arial"/>
                              <w:color w:val="3F468F"/>
                            </w:rPr>
                            <w:t xml:space="preserve"> – </w:t>
                          </w:r>
                          <w:r w:rsidR="00D30E1D" w:rsidRPr="00C85D9D">
                            <w:rPr>
                              <w:rFonts w:ascii="Arial" w:hAnsi="Arial" w:cs="Arial"/>
                              <w:color w:val="3F468F"/>
                            </w:rPr>
                            <w:t>01/09/2021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63E844" id="Rectangle 1" o:spid="_x0000_s1028" style="position:absolute;margin-left:168.35pt;margin-top:.75pt;width:259.2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" filled="f" stroked="f" strokeweight="1pt">
              <v:textbox>
                <w:txbxContent>
                  <w:p w14:paraId="25D73CBE" w14:textId="77777777" w:rsidR="007540D8" w:rsidRPr="00C85D9D" w:rsidRDefault="00C85D9D" w:rsidP="007540D8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color w:val="3F468F"/>
                      </w:rPr>
                    </w:pPr>
                    <w:r w:rsidRPr="00C85D9D">
                      <w:rPr>
                        <w:rFonts w:ascii="Arial" w:hAnsi="Arial" w:cs="Arial"/>
                        <w:color w:val="3F468F"/>
                        <w:shd w:val="clear" w:color="auto" w:fill="FFFFFF"/>
                      </w:rPr>
                      <w:t>É</w:t>
                    </w:r>
                    <w:r w:rsidR="0026709B" w:rsidRPr="00C85D9D">
                      <w:rPr>
                        <w:rFonts w:ascii="Arial" w:hAnsi="Arial" w:cs="Arial"/>
                        <w:color w:val="3F468F"/>
                      </w:rPr>
                      <w:t>tat local de marché</w:t>
                    </w:r>
                    <w:r w:rsidR="007540D8" w:rsidRPr="00C85D9D">
                      <w:rPr>
                        <w:rFonts w:ascii="Arial" w:hAnsi="Arial" w:cs="Arial"/>
                        <w:color w:val="3F468F"/>
                      </w:rPr>
                      <w:t xml:space="preserve"> – </w:t>
                    </w:r>
                    <w:r w:rsidR="00D30E1D" w:rsidRPr="00C85D9D">
                      <w:rPr>
                        <w:rFonts w:ascii="Arial" w:hAnsi="Arial" w:cs="Arial"/>
                        <w:color w:val="3F468F"/>
                      </w:rPr>
                      <w:t>01/09/2021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01318D24" wp14:editId="65005380">
          <wp:simplePos x="0" y="0"/>
          <wp:positionH relativeFrom="column">
            <wp:posOffset>-568178</wp:posOffset>
          </wp:positionH>
          <wp:positionV relativeFrom="paragraph">
            <wp:posOffset>-27549</wp:posOffset>
          </wp:positionV>
          <wp:extent cx="1497965" cy="351155"/>
          <wp:effectExtent l="0" t="0" r="6985" b="0"/>
          <wp:wrapThrough wrapText="bothSides">
            <wp:wrapPolygon edited="0">
              <wp:start x="275" y="0"/>
              <wp:lineTo x="0" y="3515"/>
              <wp:lineTo x="0" y="12890"/>
              <wp:lineTo x="1648" y="19920"/>
              <wp:lineTo x="4395" y="19920"/>
              <wp:lineTo x="21426" y="16405"/>
              <wp:lineTo x="21426" y="2344"/>
              <wp:lineTo x="3296" y="0"/>
              <wp:lineTo x="275" y="0"/>
            </wp:wrapPolygon>
          </wp:wrapThrough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351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2B7E0" w14:textId="77777777" w:rsidR="00263A8F" w:rsidRDefault="00263A8F" w:rsidP="007540D8">
      <w:pPr>
        <w:spacing w:after="0" w:line="240" w:lineRule="auto"/>
      </w:pPr>
      <w:r>
        <w:separator/>
      </w:r>
    </w:p>
  </w:footnote>
  <w:footnote w:type="continuationSeparator" w:id="0">
    <w:p w14:paraId="42E8B055" w14:textId="77777777" w:rsidR="00263A8F" w:rsidRDefault="00263A8F" w:rsidP="00754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E8CE" w14:textId="77777777" w:rsidR="00C85D9D" w:rsidRDefault="00C85D9D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76910EB" wp14:editId="24BACF61">
              <wp:simplePos x="0" y="0"/>
              <wp:positionH relativeFrom="margin">
                <wp:align>center</wp:align>
              </wp:positionH>
              <wp:positionV relativeFrom="page">
                <wp:posOffset>5812</wp:posOffset>
              </wp:positionV>
              <wp:extent cx="3298874" cy="128465"/>
              <wp:effectExtent l="0" t="0" r="0" b="508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98874" cy="128465"/>
                      </a:xfrm>
                      <a:prstGeom prst="rect">
                        <a:avLst/>
                      </a:prstGeom>
                      <a:solidFill>
                        <a:srgbClr val="4DC0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560170" id="Rectangle 17" o:spid="_x0000_s1026" style="position:absolute;margin-left:0;margin-top:.45pt;width:259.75pt;height:10.1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" fillcolor="#4dc0ef" stroked="f" strokeweight="1pt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220D3"/>
    <w:multiLevelType w:val="hybridMultilevel"/>
    <w:tmpl w:val="8D86D0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71A6289"/>
    <w:multiLevelType w:val="hybridMultilevel"/>
    <w:tmpl w:val="EB8C1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BC"/>
    <w:rsid w:val="0000010C"/>
    <w:rsid w:val="00007EB5"/>
    <w:rsid w:val="00015190"/>
    <w:rsid w:val="000326D4"/>
    <w:rsid w:val="000341A2"/>
    <w:rsid w:val="00037D43"/>
    <w:rsid w:val="000454CA"/>
    <w:rsid w:val="000458C6"/>
    <w:rsid w:val="00051099"/>
    <w:rsid w:val="00064115"/>
    <w:rsid w:val="00067F39"/>
    <w:rsid w:val="00071603"/>
    <w:rsid w:val="00074EDC"/>
    <w:rsid w:val="00094537"/>
    <w:rsid w:val="000B6033"/>
    <w:rsid w:val="000D3170"/>
    <w:rsid w:val="000F5701"/>
    <w:rsid w:val="0014391B"/>
    <w:rsid w:val="00150C1B"/>
    <w:rsid w:val="00184203"/>
    <w:rsid w:val="00184759"/>
    <w:rsid w:val="00184C7B"/>
    <w:rsid w:val="001914CC"/>
    <w:rsid w:val="001A668A"/>
    <w:rsid w:val="001F2231"/>
    <w:rsid w:val="001F7A44"/>
    <w:rsid w:val="00201C02"/>
    <w:rsid w:val="00203157"/>
    <w:rsid w:val="00220412"/>
    <w:rsid w:val="002215B7"/>
    <w:rsid w:val="0022798E"/>
    <w:rsid w:val="00237D32"/>
    <w:rsid w:val="00243FC0"/>
    <w:rsid w:val="00253399"/>
    <w:rsid w:val="00263A8F"/>
    <w:rsid w:val="0026709B"/>
    <w:rsid w:val="00270A50"/>
    <w:rsid w:val="002819B8"/>
    <w:rsid w:val="00285608"/>
    <w:rsid w:val="00290883"/>
    <w:rsid w:val="0029162B"/>
    <w:rsid w:val="002A4BE4"/>
    <w:rsid w:val="002B2070"/>
    <w:rsid w:val="002B316D"/>
    <w:rsid w:val="002B4053"/>
    <w:rsid w:val="002C4BC3"/>
    <w:rsid w:val="002C5FBC"/>
    <w:rsid w:val="002C77FF"/>
    <w:rsid w:val="002D56A9"/>
    <w:rsid w:val="002E1338"/>
    <w:rsid w:val="002E43D2"/>
    <w:rsid w:val="002E75E3"/>
    <w:rsid w:val="002F739D"/>
    <w:rsid w:val="00304DE5"/>
    <w:rsid w:val="00316068"/>
    <w:rsid w:val="003219A9"/>
    <w:rsid w:val="003357DB"/>
    <w:rsid w:val="00337C04"/>
    <w:rsid w:val="00346D9D"/>
    <w:rsid w:val="0034769D"/>
    <w:rsid w:val="0035114C"/>
    <w:rsid w:val="00353042"/>
    <w:rsid w:val="0037003B"/>
    <w:rsid w:val="003732E1"/>
    <w:rsid w:val="00385D3B"/>
    <w:rsid w:val="003A5554"/>
    <w:rsid w:val="003D6876"/>
    <w:rsid w:val="003D6D22"/>
    <w:rsid w:val="003E3331"/>
    <w:rsid w:val="003E5CE1"/>
    <w:rsid w:val="00417297"/>
    <w:rsid w:val="00422625"/>
    <w:rsid w:val="004240F7"/>
    <w:rsid w:val="00447C95"/>
    <w:rsid w:val="004567DA"/>
    <w:rsid w:val="004B1C76"/>
    <w:rsid w:val="004B7511"/>
    <w:rsid w:val="004C4915"/>
    <w:rsid w:val="004E09DE"/>
    <w:rsid w:val="004F655F"/>
    <w:rsid w:val="005009A3"/>
    <w:rsid w:val="00501AA1"/>
    <w:rsid w:val="005057F0"/>
    <w:rsid w:val="005143F1"/>
    <w:rsid w:val="00515D73"/>
    <w:rsid w:val="00516311"/>
    <w:rsid w:val="0052228A"/>
    <w:rsid w:val="00522A7E"/>
    <w:rsid w:val="00524AA5"/>
    <w:rsid w:val="005354ED"/>
    <w:rsid w:val="00550842"/>
    <w:rsid w:val="005639D2"/>
    <w:rsid w:val="005729C1"/>
    <w:rsid w:val="00592AE6"/>
    <w:rsid w:val="0059427E"/>
    <w:rsid w:val="005A4319"/>
    <w:rsid w:val="005B1667"/>
    <w:rsid w:val="005B35DA"/>
    <w:rsid w:val="005E19C9"/>
    <w:rsid w:val="005E70A7"/>
    <w:rsid w:val="005E73DD"/>
    <w:rsid w:val="005F0E1C"/>
    <w:rsid w:val="005F57D4"/>
    <w:rsid w:val="00600E1C"/>
    <w:rsid w:val="00620B5D"/>
    <w:rsid w:val="006411E8"/>
    <w:rsid w:val="00652F55"/>
    <w:rsid w:val="006555D6"/>
    <w:rsid w:val="00675B96"/>
    <w:rsid w:val="00676764"/>
    <w:rsid w:val="006846C2"/>
    <w:rsid w:val="00691C03"/>
    <w:rsid w:val="006A5238"/>
    <w:rsid w:val="006B0E1A"/>
    <w:rsid w:val="006B6387"/>
    <w:rsid w:val="006B6CF2"/>
    <w:rsid w:val="006C4C93"/>
    <w:rsid w:val="006E54E9"/>
    <w:rsid w:val="006E57C7"/>
    <w:rsid w:val="00703D39"/>
    <w:rsid w:val="00710B53"/>
    <w:rsid w:val="007239A6"/>
    <w:rsid w:val="00726FAB"/>
    <w:rsid w:val="00732DDA"/>
    <w:rsid w:val="00735BCA"/>
    <w:rsid w:val="00743084"/>
    <w:rsid w:val="007475C6"/>
    <w:rsid w:val="00750B16"/>
    <w:rsid w:val="00751D8D"/>
    <w:rsid w:val="007532C8"/>
    <w:rsid w:val="007540D8"/>
    <w:rsid w:val="00755B40"/>
    <w:rsid w:val="007631C9"/>
    <w:rsid w:val="0078385F"/>
    <w:rsid w:val="007B1138"/>
    <w:rsid w:val="007C0472"/>
    <w:rsid w:val="007C106A"/>
    <w:rsid w:val="007C2DE3"/>
    <w:rsid w:val="007E5EFA"/>
    <w:rsid w:val="0081721B"/>
    <w:rsid w:val="008345C6"/>
    <w:rsid w:val="00836F5D"/>
    <w:rsid w:val="0085529E"/>
    <w:rsid w:val="00855D00"/>
    <w:rsid w:val="00856EE8"/>
    <w:rsid w:val="008579EF"/>
    <w:rsid w:val="008611D4"/>
    <w:rsid w:val="00885AE7"/>
    <w:rsid w:val="00892C44"/>
    <w:rsid w:val="008B2D23"/>
    <w:rsid w:val="008C31ED"/>
    <w:rsid w:val="008D6FBD"/>
    <w:rsid w:val="008E2E06"/>
    <w:rsid w:val="008F0A84"/>
    <w:rsid w:val="00904B5A"/>
    <w:rsid w:val="009210A6"/>
    <w:rsid w:val="009274A1"/>
    <w:rsid w:val="00930EF8"/>
    <w:rsid w:val="00934ACD"/>
    <w:rsid w:val="0093647C"/>
    <w:rsid w:val="00942BA3"/>
    <w:rsid w:val="00985049"/>
    <w:rsid w:val="009B0E54"/>
    <w:rsid w:val="009B302E"/>
    <w:rsid w:val="009B7052"/>
    <w:rsid w:val="009B784B"/>
    <w:rsid w:val="009B7D07"/>
    <w:rsid w:val="009C2F68"/>
    <w:rsid w:val="009D6EA2"/>
    <w:rsid w:val="009E65EC"/>
    <w:rsid w:val="009F62A1"/>
    <w:rsid w:val="009F76F8"/>
    <w:rsid w:val="00A027A7"/>
    <w:rsid w:val="00A11C02"/>
    <w:rsid w:val="00A209DC"/>
    <w:rsid w:val="00A37AD8"/>
    <w:rsid w:val="00A433E9"/>
    <w:rsid w:val="00A44617"/>
    <w:rsid w:val="00A569A0"/>
    <w:rsid w:val="00A81B60"/>
    <w:rsid w:val="00A839B4"/>
    <w:rsid w:val="00AC522F"/>
    <w:rsid w:val="00AD648D"/>
    <w:rsid w:val="00AF6386"/>
    <w:rsid w:val="00B35BC2"/>
    <w:rsid w:val="00B50844"/>
    <w:rsid w:val="00B547C0"/>
    <w:rsid w:val="00B717FE"/>
    <w:rsid w:val="00B729C7"/>
    <w:rsid w:val="00B72E67"/>
    <w:rsid w:val="00BA54DE"/>
    <w:rsid w:val="00BD4836"/>
    <w:rsid w:val="00BF79ED"/>
    <w:rsid w:val="00C26BB2"/>
    <w:rsid w:val="00C37D3E"/>
    <w:rsid w:val="00C40FDC"/>
    <w:rsid w:val="00C5421B"/>
    <w:rsid w:val="00C57A75"/>
    <w:rsid w:val="00C671DA"/>
    <w:rsid w:val="00C77D94"/>
    <w:rsid w:val="00C8445B"/>
    <w:rsid w:val="00C844B2"/>
    <w:rsid w:val="00C85D9D"/>
    <w:rsid w:val="00C91405"/>
    <w:rsid w:val="00CA4513"/>
    <w:rsid w:val="00CB3BDD"/>
    <w:rsid w:val="00CB7B30"/>
    <w:rsid w:val="00CC10C0"/>
    <w:rsid w:val="00CC14A5"/>
    <w:rsid w:val="00CC2BC5"/>
    <w:rsid w:val="00CD2CCC"/>
    <w:rsid w:val="00CE1AFC"/>
    <w:rsid w:val="00CE56ED"/>
    <w:rsid w:val="00CF0DFF"/>
    <w:rsid w:val="00D00F7C"/>
    <w:rsid w:val="00D04756"/>
    <w:rsid w:val="00D204EC"/>
    <w:rsid w:val="00D30E1D"/>
    <w:rsid w:val="00D32E18"/>
    <w:rsid w:val="00D33526"/>
    <w:rsid w:val="00D3548E"/>
    <w:rsid w:val="00D519D7"/>
    <w:rsid w:val="00D521DB"/>
    <w:rsid w:val="00D54B1D"/>
    <w:rsid w:val="00D57042"/>
    <w:rsid w:val="00D62405"/>
    <w:rsid w:val="00D716EC"/>
    <w:rsid w:val="00D84022"/>
    <w:rsid w:val="00D8477B"/>
    <w:rsid w:val="00D90EE0"/>
    <w:rsid w:val="00DA24E9"/>
    <w:rsid w:val="00DB44F8"/>
    <w:rsid w:val="00DE7A79"/>
    <w:rsid w:val="00DF3CD6"/>
    <w:rsid w:val="00E14693"/>
    <w:rsid w:val="00E34427"/>
    <w:rsid w:val="00E60457"/>
    <w:rsid w:val="00E61D04"/>
    <w:rsid w:val="00E65BC1"/>
    <w:rsid w:val="00E81719"/>
    <w:rsid w:val="00EB050B"/>
    <w:rsid w:val="00EC14BE"/>
    <w:rsid w:val="00EC659E"/>
    <w:rsid w:val="00EC6B78"/>
    <w:rsid w:val="00ED1D72"/>
    <w:rsid w:val="00EF5B80"/>
    <w:rsid w:val="00F00B53"/>
    <w:rsid w:val="00F15019"/>
    <w:rsid w:val="00F16FF0"/>
    <w:rsid w:val="00F2400A"/>
    <w:rsid w:val="00F26C75"/>
    <w:rsid w:val="00F333FB"/>
    <w:rsid w:val="00F44F4B"/>
    <w:rsid w:val="00F54E2F"/>
    <w:rsid w:val="00F64F96"/>
    <w:rsid w:val="00F8086A"/>
    <w:rsid w:val="00F84AF9"/>
    <w:rsid w:val="00F861F0"/>
    <w:rsid w:val="00F91AD8"/>
    <w:rsid w:val="00FB7746"/>
    <w:rsid w:val="00FC27BC"/>
    <w:rsid w:val="00FE3966"/>
    <w:rsid w:val="00FE6F5A"/>
    <w:rsid w:val="00FF19B0"/>
    <w:rsid w:val="00FF5D56"/>
    <w:rsid w:val="1A484D6E"/>
    <w:rsid w:val="4AD9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85711"/>
  <w15:chartTrackingRefBased/>
  <w15:docId w15:val="{3AA5E822-A401-4466-BB7B-289051E0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5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39FD9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139FD9" w:themeColor="accent1" w:themeShade="BF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4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6A9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540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40D8"/>
  </w:style>
  <w:style w:type="paragraph" w:styleId="Pieddepage">
    <w:name w:val="footer"/>
    <w:basedOn w:val="Normal"/>
    <w:link w:val="PieddepageCar"/>
    <w:uiPriority w:val="99"/>
    <w:unhideWhenUsed/>
    <w:rsid w:val="007540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40D8"/>
  </w:style>
  <w:style w:type="character" w:customStyle="1" w:styleId="Titre1Car">
    <w:name w:val="Titre 1 Car"/>
    <w:basedOn w:val="Policepardfaut"/>
    <w:link w:val="Titre1"/>
    <w:uiPriority w:val="9"/>
    <w:rsid w:val="006A5238"/>
    <w:rPr>
      <w:rFonts w:asciiTheme="majorHAnsi" w:eastAsiaTheme="majorEastAsia" w:hAnsiTheme="majorHAnsi" w:cstheme="majorBidi"/>
      <w:b/>
      <w:color w:val="139FD9" w:themeColor="accent1" w:themeShade="BF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A5238"/>
    <w:rPr>
      <w:rFonts w:asciiTheme="majorHAnsi" w:eastAsiaTheme="majorEastAsia" w:hAnsiTheme="majorHAnsi" w:cstheme="majorBidi"/>
      <w:b/>
      <w:color w:val="139FD9" w:themeColor="accent1" w:themeShade="BF"/>
      <w:sz w:val="3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2231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F223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F223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F2231"/>
    <w:rPr>
      <w:color w:val="4DC0E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04DE5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304DE5"/>
    <w:rPr>
      <w:rFonts w:asciiTheme="majorHAnsi" w:eastAsiaTheme="majorEastAsia" w:hAnsiTheme="majorHAnsi" w:cstheme="majorBidi"/>
      <w:color w:val="0D6A90" w:themeColor="accent1" w:themeShade="7F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D204EC"/>
    <w:pPr>
      <w:spacing w:after="100"/>
      <w:ind w:left="440"/>
    </w:pPr>
  </w:style>
  <w:style w:type="table" w:styleId="TableauGrille4-Accentuation1">
    <w:name w:val="Grid Table 4 Accent 1"/>
    <w:basedOn w:val="TableauNormal"/>
    <w:uiPriority w:val="49"/>
    <w:rsid w:val="00D204EC"/>
    <w:pPr>
      <w:spacing w:after="0" w:line="240" w:lineRule="auto"/>
    </w:pPr>
    <w:tblPr>
      <w:tblStyleRowBandSize w:val="1"/>
      <w:tblStyleColBandSize w:val="1"/>
      <w:tblBorders>
        <w:top w:val="single" w:sz="4" w:space="0" w:color="93D9F5" w:themeColor="accent1" w:themeTint="99"/>
        <w:left w:val="single" w:sz="4" w:space="0" w:color="93D9F5" w:themeColor="accent1" w:themeTint="99"/>
        <w:bottom w:val="single" w:sz="4" w:space="0" w:color="93D9F5" w:themeColor="accent1" w:themeTint="99"/>
        <w:right w:val="single" w:sz="4" w:space="0" w:color="93D9F5" w:themeColor="accent1" w:themeTint="99"/>
        <w:insideH w:val="single" w:sz="4" w:space="0" w:color="93D9F5" w:themeColor="accent1" w:themeTint="99"/>
        <w:insideV w:val="single" w:sz="4" w:space="0" w:color="93D9F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C0EF" w:themeColor="accent1"/>
          <w:left w:val="single" w:sz="4" w:space="0" w:color="4DC0EF" w:themeColor="accent1"/>
          <w:bottom w:val="single" w:sz="4" w:space="0" w:color="4DC0EF" w:themeColor="accent1"/>
          <w:right w:val="single" w:sz="4" w:space="0" w:color="4DC0EF" w:themeColor="accent1"/>
          <w:insideH w:val="nil"/>
          <w:insideV w:val="nil"/>
        </w:tcBorders>
        <w:shd w:val="clear" w:color="auto" w:fill="4DC0EF" w:themeFill="accent1"/>
      </w:tcPr>
    </w:tblStylePr>
    <w:tblStylePr w:type="lastRow">
      <w:rPr>
        <w:b/>
        <w:bCs/>
      </w:rPr>
      <w:tblPr/>
      <w:tcPr>
        <w:tcBorders>
          <w:top w:val="double" w:sz="4" w:space="0" w:color="4DC0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2FB" w:themeFill="accent1" w:themeFillTint="33"/>
      </w:tcPr>
    </w:tblStylePr>
    <w:tblStylePr w:type="band1Horz">
      <w:tblPr/>
      <w:tcPr>
        <w:shd w:val="clear" w:color="auto" w:fill="DBF2FB" w:themeFill="accent1" w:themeFillTint="33"/>
      </w:tcPr>
    </w:tblStylePr>
  </w:style>
  <w:style w:type="table" w:styleId="TableauListe4-Accentuation1">
    <w:name w:val="List Table 4 Accent 1"/>
    <w:basedOn w:val="TableauNormal"/>
    <w:uiPriority w:val="49"/>
    <w:rsid w:val="00D204EC"/>
    <w:pPr>
      <w:spacing w:after="0" w:line="240" w:lineRule="auto"/>
    </w:pPr>
    <w:tblPr>
      <w:tblStyleRowBandSize w:val="1"/>
      <w:tblStyleColBandSize w:val="1"/>
      <w:tblBorders>
        <w:top w:val="single" w:sz="4" w:space="0" w:color="93D9F5" w:themeColor="accent1" w:themeTint="99"/>
        <w:left w:val="single" w:sz="4" w:space="0" w:color="93D9F5" w:themeColor="accent1" w:themeTint="99"/>
        <w:bottom w:val="single" w:sz="4" w:space="0" w:color="93D9F5" w:themeColor="accent1" w:themeTint="99"/>
        <w:right w:val="single" w:sz="4" w:space="0" w:color="93D9F5" w:themeColor="accent1" w:themeTint="99"/>
        <w:insideH w:val="single" w:sz="4" w:space="0" w:color="93D9F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C0EF" w:themeColor="accent1"/>
          <w:left w:val="single" w:sz="4" w:space="0" w:color="4DC0EF" w:themeColor="accent1"/>
          <w:bottom w:val="single" w:sz="4" w:space="0" w:color="4DC0EF" w:themeColor="accent1"/>
          <w:right w:val="single" w:sz="4" w:space="0" w:color="4DC0EF" w:themeColor="accent1"/>
          <w:insideH w:val="nil"/>
        </w:tcBorders>
        <w:shd w:val="clear" w:color="auto" w:fill="4DC0EF" w:themeFill="accent1"/>
      </w:tcPr>
    </w:tblStylePr>
    <w:tblStylePr w:type="lastRow">
      <w:rPr>
        <w:b/>
        <w:bCs/>
      </w:rPr>
      <w:tblPr/>
      <w:tcPr>
        <w:tcBorders>
          <w:top w:val="double" w:sz="4" w:space="0" w:color="93D9F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2FB" w:themeFill="accent1" w:themeFillTint="33"/>
      </w:tcPr>
    </w:tblStylePr>
    <w:tblStylePr w:type="band1Horz">
      <w:tblPr/>
      <w:tcPr>
        <w:shd w:val="clear" w:color="auto" w:fill="DBF2FB" w:themeFill="accen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D204EC"/>
    <w:pPr>
      <w:spacing w:after="0" w:line="240" w:lineRule="auto"/>
    </w:pPr>
    <w:rPr>
      <w:color w:val="139FD9" w:themeColor="accent1" w:themeShade="BF"/>
    </w:rPr>
    <w:tblPr>
      <w:tblStyleRowBandSize w:val="1"/>
      <w:tblStyleColBandSize w:val="1"/>
      <w:tblBorders>
        <w:top w:val="single" w:sz="4" w:space="0" w:color="4DC0EF" w:themeColor="accent1"/>
        <w:bottom w:val="single" w:sz="4" w:space="0" w:color="4DC0E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C0E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C0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2FB" w:themeFill="accent1" w:themeFillTint="33"/>
      </w:tcPr>
    </w:tblStylePr>
    <w:tblStylePr w:type="band1Horz">
      <w:tblPr/>
      <w:tcPr>
        <w:shd w:val="clear" w:color="auto" w:fill="DBF2FB" w:themeFill="accent1" w:themeFillTint="33"/>
      </w:tcPr>
    </w:tblStylePr>
  </w:style>
  <w:style w:type="paragraph" w:styleId="Corpsdetexte">
    <w:name w:val="Body Text"/>
    <w:basedOn w:val="Normal"/>
    <w:link w:val="CorpsdetexteCar"/>
    <w:uiPriority w:val="1"/>
    <w:qFormat/>
    <w:rsid w:val="009B0E5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CorpsdetexteCar">
    <w:name w:val="Corps de texte Car"/>
    <w:basedOn w:val="Policepardfaut"/>
    <w:link w:val="Corpsdetexte"/>
    <w:uiPriority w:val="1"/>
    <w:rsid w:val="009B0E54"/>
    <w:rPr>
      <w:rFonts w:ascii="Calibri" w:eastAsia="Calibri" w:hAnsi="Calibri" w:cs="Calibr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54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4CA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0454C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454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454CA"/>
    <w:rPr>
      <w:rFonts w:ascii="Calibri" w:eastAsia="Calibri" w:hAnsi="Calibri" w:cs="Calibri"/>
      <w:sz w:val="20"/>
      <w:szCs w:val="20"/>
    </w:rPr>
  </w:style>
  <w:style w:type="table" w:styleId="Grilledutableau">
    <w:name w:val="Table Grid"/>
    <w:basedOn w:val="TableauNormal"/>
    <w:uiPriority w:val="39"/>
    <w:rsid w:val="0067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link w:val="NotedefinCar"/>
    <w:uiPriority w:val="99"/>
    <w:semiHidden/>
    <w:unhideWhenUsed/>
    <w:rsid w:val="009B784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B784B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9B784B"/>
    <w:rPr>
      <w:vertAlign w:val="superscript"/>
    </w:rPr>
  </w:style>
  <w:style w:type="table" w:styleId="TableauListe7Couleur-Accentuation3">
    <w:name w:val="List Table 7 Colorful Accent 3"/>
    <w:basedOn w:val="TableauNormal"/>
    <w:uiPriority w:val="52"/>
    <w:rsid w:val="007C0472"/>
    <w:pPr>
      <w:spacing w:after="0" w:line="240" w:lineRule="auto"/>
    </w:pPr>
    <w:rPr>
      <w:color w:val="41499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6CB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6CB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6CB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6CB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E1F1" w:themeFill="accent3" w:themeFillTint="33"/>
      </w:tcPr>
    </w:tblStylePr>
    <w:tblStylePr w:type="band1Horz">
      <w:tblPr/>
      <w:tcPr>
        <w:shd w:val="clear" w:color="auto" w:fill="DFE1F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7C0472"/>
    <w:pPr>
      <w:spacing w:after="0" w:line="240" w:lineRule="auto"/>
    </w:pPr>
    <w:rPr>
      <w:color w:val="95959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C8C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C8C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C8C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C8C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6" w:themeFillTint="33"/>
      </w:tcPr>
    </w:tblStylePr>
    <w:tblStylePr w:type="band1Horz">
      <w:tblPr/>
      <w:tcPr>
        <w:shd w:val="clear" w:color="auto" w:fill="F4F4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contemporain"/>
    <w:uiPriority w:val="52"/>
    <w:rsid w:val="007C0472"/>
    <w:pPr>
      <w:spacing w:after="0" w:line="240" w:lineRule="auto"/>
    </w:pPr>
    <w:rPr>
      <w:color w:val="3F468F"/>
      <w:sz w:val="20"/>
      <w:szCs w:val="20"/>
      <w:lang w:val="en-US" w:eastAsia="fr-FR"/>
    </w:rPr>
    <w:tblPr>
      <w:tblStyleColBandSize w:val="1"/>
    </w:tblPr>
    <w:tblStylePr w:type="firstRow">
      <w:rPr>
        <w:rFonts w:asciiTheme="majorHAnsi" w:eastAsiaTheme="majorEastAsia" w:hAnsiTheme="majorHAnsi" w:cstheme="majorBidi"/>
        <w:b/>
        <w:bCs/>
        <w:i/>
        <w:iCs/>
        <w:color w:val="auto"/>
        <w:sz w:val="26"/>
      </w:rPr>
      <w:tblPr/>
      <w:tcPr>
        <w:tcBorders>
          <w:bottom w:val="single" w:sz="4" w:space="0" w:color="3F468F" w:themeColor="accent5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468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468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468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4D6EC" w:themeFill="accent5" w:themeFillTint="33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D4D6EC" w:themeFill="accent5" w:themeFillTint="33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detableauclaire">
    <w:name w:val="Grid Table Light"/>
    <w:basedOn w:val="TableauNormal"/>
    <w:uiPriority w:val="40"/>
    <w:rsid w:val="007C04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contemporain">
    <w:name w:val="Table Contemporary"/>
    <w:basedOn w:val="TableauNormal"/>
    <w:uiPriority w:val="99"/>
    <w:semiHidden/>
    <w:unhideWhenUsed/>
    <w:rsid w:val="007C047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Grille1Clair-Accentuation6">
    <w:name w:val="Grid Table 1 Light Accent 6"/>
    <w:basedOn w:val="TableauNormal"/>
    <w:uiPriority w:val="46"/>
    <w:rsid w:val="00417297"/>
    <w:pPr>
      <w:spacing w:after="0" w:line="240" w:lineRule="auto"/>
    </w:pPr>
    <w:tblPr>
      <w:tblStyleRowBandSize w:val="1"/>
      <w:tblStyleColBandSize w:val="1"/>
      <w:tblBorders>
        <w:top w:val="single" w:sz="4" w:space="0" w:color="E9E9E9" w:themeColor="accent6" w:themeTint="66"/>
        <w:left w:val="single" w:sz="4" w:space="0" w:color="E9E9E9" w:themeColor="accent6" w:themeTint="66"/>
        <w:bottom w:val="single" w:sz="4" w:space="0" w:color="E9E9E9" w:themeColor="accent6" w:themeTint="66"/>
        <w:right w:val="single" w:sz="4" w:space="0" w:color="E9E9E9" w:themeColor="accent6" w:themeTint="66"/>
        <w:insideH w:val="single" w:sz="4" w:space="0" w:color="E9E9E9" w:themeColor="accent6" w:themeTint="66"/>
        <w:insideV w:val="single" w:sz="4" w:space="0" w:color="E9E9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EDE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E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oalley">
    <w:name w:val="oalley"/>
    <w:basedOn w:val="Grilledetableauclaire"/>
    <w:uiPriority w:val="99"/>
    <w:rsid w:val="00600E1C"/>
    <w:rPr>
      <w:color w:val="3F468F" w:themeColor="text1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B0F0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3F468F" w:themeColor="text1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EFF"/>
      </w:tcPr>
    </w:tblStylePr>
    <w:tblStylePr w:type="band2Horz">
      <w:rPr>
        <w:color w:val="3F468F" w:themeColor="text1"/>
      </w:rPr>
      <w:tblPr/>
      <w:tcPr>
        <w:shd w:val="clear" w:color="auto" w:fill="EAE8EA"/>
      </w:tcPr>
    </w:tblStylePr>
  </w:style>
  <w:style w:type="table" w:customStyle="1" w:styleId="oalleyinyto">
    <w:name w:val="oalleyinyto"/>
    <w:basedOn w:val="TableauNormal"/>
    <w:uiPriority w:val="99"/>
    <w:rsid w:val="00592AE6"/>
    <w:pPr>
      <w:spacing w:after="0" w:line="240" w:lineRule="auto"/>
    </w:pPr>
    <w:rPr>
      <w:color w:val="3F468F" w:themeColor="text1"/>
    </w:rPr>
    <w:tblPr>
      <w:tblBorders>
        <w:top w:val="single" w:sz="4" w:space="0" w:color="E7E6E6" w:themeColor="background2"/>
        <w:left w:val="single" w:sz="4" w:space="0" w:color="E7E6E6" w:themeColor="background2"/>
        <w:bottom w:val="single" w:sz="4" w:space="0" w:color="E7E6E6" w:themeColor="background2"/>
        <w:right w:val="single" w:sz="4" w:space="0" w:color="E7E6E6" w:themeColor="background2"/>
        <w:insideH w:val="single" w:sz="4" w:space="0" w:color="E7E6E6" w:themeColor="background2"/>
        <w:insideV w:val="single" w:sz="4" w:space="0" w:color="E7E6E6" w:themeColor="background2"/>
      </w:tblBorders>
    </w:tblPr>
    <w:tcPr>
      <w:vAlign w:val="center"/>
    </w:tcPr>
    <w:tblStylePr w:type="firstCol">
      <w:rPr>
        <w:b/>
        <w:color w:val="FFFFFF" w:themeColor="background1"/>
        <w:sz w:val="24"/>
      </w:rPr>
      <w:tblPr/>
      <w:tcPr>
        <w:shd w:val="clear" w:color="auto" w:fill="4EBFF1"/>
      </w:tcPr>
    </w:tblStylePr>
    <w:tblStylePr w:type="lastCol">
      <w:pPr>
        <w:jc w:val="center"/>
      </w:pPr>
    </w:tblStylePr>
  </w:style>
  <w:style w:type="table" w:styleId="Grilledetableau4">
    <w:name w:val="Table Grid 4"/>
    <w:basedOn w:val="TableauNormal"/>
    <w:uiPriority w:val="99"/>
    <w:semiHidden/>
    <w:unhideWhenUsed/>
    <w:rsid w:val="0041729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chart" Target="charts/chart5.xm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chart" Target="charts/chart8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5" Type="http://schemas.openxmlformats.org/officeDocument/2006/relationships/chart" Target="charts/chart12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chart" Target="charts/chart7.xm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chart" Target="charts/chart11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chart" Target="charts/chart10.xml"/><Relationship Id="rId28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chart" Target="charts/chart6.xm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chart" Target="charts/chart9.xml"/><Relationship Id="rId27" Type="http://schemas.openxmlformats.org/officeDocument/2006/relationships/image" Target="media/image5.png"/><Relationship Id="rId3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Birot\Documents\Mod&#232;les%20Office%20personnalis&#233;s\ELM%20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Répartition Hommes/Femmes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Répartition Homme/Femme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EC7-4FAF-82EB-10185D2AC07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EC7-4FAF-82EB-10185D2AC071}"/>
              </c:ext>
            </c:extLst>
          </c:dPt>
          <c:cat>
            <c:strRef>
              <c:f>Feuil1!$A$2:$A$3</c:f>
              <c:strCache>
                <c:ptCount val="2"/>
                <c:pt idx="0">
                  <c:v>Hommes</c:v>
                </c:pt>
                <c:pt idx="1">
                  <c:v>Femmes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1443601</c:v>
                </c:pt>
                <c:pt idx="1">
                  <c:v>1539010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3C-480D-B1F1-C80A41B15E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solidFill>
                  <a:schemeClr val="tx1"/>
                </a:solidFill>
                <a:effectLst/>
              </a:rPr>
              <a:t>Âge de la population par sexe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Femmes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Feuil1!$A$2:$A$7</c:f>
              <c:strCache>
                <c:ptCount val="6"/>
                <c:pt idx="0">
                  <c:v>0-14ans</c:v>
                </c:pt>
                <c:pt idx="1">
                  <c:v>15-29ans</c:v>
                </c:pt>
                <c:pt idx="2">
                  <c:v>30-44ans</c:v>
                </c:pt>
                <c:pt idx="3">
                  <c:v>45-59ans</c:v>
                </c:pt>
                <c:pt idx="4">
                  <c:v>60-74ans</c:v>
                </c:pt>
                <c:pt idx="5">
                  <c:v>75ans+</c:v>
                </c:pt>
              </c:strCache>
            </c:strRef>
          </c:cat>
          <c:val>
            <c:numRef>
              <c:f>Feuil1!$B$2:$B$7</c:f>
              <c:numCache>
                <c:formatCode>General</c:formatCode>
                <c:ptCount val="6"/>
                <c:pt idx="0">
                  <c:v>247533</c:v>
                </c:pt>
                <c:pt idx="1">
                  <c:v>229675</c:v>
                </c:pt>
                <c:pt idx="2">
                  <c:v>260119</c:v>
                </c:pt>
                <c:pt idx="3">
                  <c:v>306243</c:v>
                </c:pt>
                <c:pt idx="4">
                  <c:v>287883</c:v>
                </c:pt>
                <c:pt idx="5">
                  <c:v>207583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B6-402E-A383-07F1B0FDEB7F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Hommes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Feuil1!$A$2:$A$7</c:f>
              <c:strCache>
                <c:ptCount val="6"/>
                <c:pt idx="0">
                  <c:v>0-14ans</c:v>
                </c:pt>
                <c:pt idx="1">
                  <c:v>15-29ans</c:v>
                </c:pt>
                <c:pt idx="2">
                  <c:v>30-44ans</c:v>
                </c:pt>
                <c:pt idx="3">
                  <c:v>45-59ans</c:v>
                </c:pt>
                <c:pt idx="4">
                  <c:v>60-74ans</c:v>
                </c:pt>
                <c:pt idx="5">
                  <c:v>75ans+</c:v>
                </c:pt>
              </c:strCache>
            </c:strRef>
          </c:cat>
          <c:val>
            <c:numRef>
              <c:f>Feuil1!$C$2:$C$7</c:f>
              <c:numCache>
                <c:formatCode>General</c:formatCode>
                <c:ptCount val="6"/>
                <c:pt idx="0">
                  <c:v>259180</c:v>
                </c:pt>
                <c:pt idx="1">
                  <c:v>242699</c:v>
                </c:pt>
                <c:pt idx="2">
                  <c:v>255496</c:v>
                </c:pt>
                <c:pt idx="3">
                  <c:v>297439</c:v>
                </c:pt>
                <c:pt idx="4">
                  <c:v>261897</c:v>
                </c:pt>
                <c:pt idx="5">
                  <c:v>126907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B6-402E-A383-07F1B0FDEB7F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Feuil1!$A$2:$A$7</c:f>
              <c:strCache>
                <c:ptCount val="6"/>
                <c:pt idx="0">
                  <c:v>0-14ans</c:v>
                </c:pt>
                <c:pt idx="1">
                  <c:v>15-29ans</c:v>
                </c:pt>
                <c:pt idx="2">
                  <c:v>30-44ans</c:v>
                </c:pt>
                <c:pt idx="3">
                  <c:v>45-59ans</c:v>
                </c:pt>
                <c:pt idx="4">
                  <c:v>60-74ans</c:v>
                </c:pt>
                <c:pt idx="5">
                  <c:v>75ans+</c:v>
                </c:pt>
              </c:strCache>
            </c:strRef>
          </c:cat>
          <c:val>
            <c:numRef>
              <c:f>Feuil1!$D$2:$D$7</c:f>
              <c:numCache>
                <c:formatCode>General</c:formatCode>
                <c:ptCount val="6"/>
                <c:pt idx="0">
                  <c:v>506692</c:v>
                </c:pt>
                <c:pt idx="1">
                  <c:v>472363</c:v>
                </c:pt>
                <c:pt idx="2">
                  <c:v>515566</c:v>
                </c:pt>
                <c:pt idx="3">
                  <c:v>603648</c:v>
                </c:pt>
                <c:pt idx="4">
                  <c:v>549782</c:v>
                </c:pt>
                <c:pt idx="5">
                  <c:v>334541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EB6-402E-A383-07F1B0FDEB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6084496"/>
        <c:axId val="616085776"/>
      </c:barChart>
      <c:catAx>
        <c:axId val="616084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16085776"/>
        <c:crosses val="autoZero"/>
        <c:auto val="1"/>
        <c:lblAlgn val="ctr"/>
        <c:lblOffset val="100"/>
        <c:noMultiLvlLbl val="0"/>
      </c:catAx>
      <c:valAx>
        <c:axId val="616085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16084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Âge de la population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Feuil1!$A$2:$A$11</c:f>
              <c:strCache>
                <c:ptCount val="10"/>
                <c:pt idx="0">
                  <c:v>0-2ans</c:v>
                </c:pt>
                <c:pt idx="1">
                  <c:v>3-5ans</c:v>
                </c:pt>
                <c:pt idx="2">
                  <c:v>6-10ans</c:v>
                </c:pt>
                <c:pt idx="3">
                  <c:v>11-17ans</c:v>
                </c:pt>
                <c:pt idx="4">
                  <c:v>18-24ans</c:v>
                </c:pt>
                <c:pt idx="5">
                  <c:v>25-39ans</c:v>
                </c:pt>
                <c:pt idx="6">
                  <c:v>40-54ans</c:v>
                </c:pt>
                <c:pt idx="7">
                  <c:v>55-64ans</c:v>
                </c:pt>
                <c:pt idx="8">
                  <c:v>65-79ans</c:v>
                </c:pt>
                <c:pt idx="9">
                  <c:v>80ans+</c:v>
                </c:pt>
              </c:strCache>
            </c:strRef>
          </c:cat>
          <c:val>
            <c:numRef>
              <c:f>Feuil1!$B$2:$B$11</c:f>
              <c:numCache>
                <c:formatCode>General</c:formatCode>
                <c:ptCount val="10"/>
                <c:pt idx="0">
                  <c:v>89905</c:v>
                </c:pt>
                <c:pt idx="1">
                  <c:v>99545</c:v>
                </c:pt>
                <c:pt idx="2">
                  <c:v>174600</c:v>
                </c:pt>
                <c:pt idx="3">
                  <c:v>250984</c:v>
                </c:pt>
                <c:pt idx="4">
                  <c:v>214195</c:v>
                </c:pt>
                <c:pt idx="5">
                  <c:v>481456</c:v>
                </c:pt>
                <c:pt idx="6">
                  <c:v>588001</c:v>
                </c:pt>
                <c:pt idx="7">
                  <c:v>400634</c:v>
                </c:pt>
                <c:pt idx="8">
                  <c:v>463609</c:v>
                </c:pt>
                <c:pt idx="9">
                  <c:v>219681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B5-43A7-BD64-D9082E72D6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0985104"/>
        <c:axId val="690982224"/>
      </c:barChart>
      <c:catAx>
        <c:axId val="690985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90982224"/>
        <c:crosses val="autoZero"/>
        <c:auto val="1"/>
        <c:lblAlgn val="ctr"/>
        <c:lblOffset val="100"/>
        <c:noMultiLvlLbl val="0"/>
      </c:catAx>
      <c:valAx>
        <c:axId val="690982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90985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baseline="0">
                <a:solidFill>
                  <a:schemeClr val="tx1"/>
                </a:solidFill>
                <a:effectLst/>
              </a:rPr>
              <a:t>Chômeurs et inactifs</a:t>
            </a:r>
            <a:endParaRPr lang="fr-FR" sz="1400" b="1">
              <a:solidFill>
                <a:schemeClr val="tx1"/>
              </a:solidFill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Nombre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AB9-439A-97AE-F033AD2E148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AB9-439A-97AE-F033AD2E148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AB9-439A-97AE-F033AD2E1488}"/>
              </c:ext>
            </c:extLst>
          </c:dPt>
          <c:cat>
            <c:strRef>
              <c:f>Feuil1!$A$2:$A$4</c:f>
              <c:strCache>
                <c:ptCount val="3"/>
                <c:pt idx="0">
                  <c:v>Chômeurs</c:v>
                </c:pt>
                <c:pt idx="1">
                  <c:v>Élèves/étudiants/stagiaires non rémunérés</c:v>
                </c:pt>
                <c:pt idx="2">
                  <c:v>Retraités/préretraités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163871</c:v>
                </c:pt>
                <c:pt idx="1">
                  <c:v>170787</c:v>
                </c:pt>
                <c:pt idx="2">
                  <c:v>148136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D6-4990-8101-EFD397B0EF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300" b="1">
                <a:solidFill>
                  <a:schemeClr val="tx1"/>
                </a:solidFill>
              </a:rPr>
              <a:t>Actifs occupés par tranche d'âge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Actif occupé par tranche d'age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Feuil1!$A$2:$A$4</c:f>
              <c:strCache>
                <c:ptCount val="3"/>
                <c:pt idx="0">
                  <c:v>15-24ans</c:v>
                </c:pt>
                <c:pt idx="1">
                  <c:v>25-54ans</c:v>
                </c:pt>
                <c:pt idx="2">
                  <c:v>55-64ans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139424</c:v>
                </c:pt>
                <c:pt idx="1">
                  <c:v>975831</c:v>
                </c:pt>
                <c:pt idx="2">
                  <c:v>211547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12-4935-9804-E3B853AC49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0978704"/>
        <c:axId val="690979984"/>
      </c:barChart>
      <c:catAx>
        <c:axId val="690978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90979984"/>
        <c:crosses val="autoZero"/>
        <c:auto val="1"/>
        <c:lblAlgn val="ctr"/>
        <c:lblOffset val="100"/>
        <c:noMultiLvlLbl val="0"/>
      </c:catAx>
      <c:valAx>
        <c:axId val="690979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90978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Catégories socioprofessionnelles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Catégories socioprofessionnelles	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Feuil1!$A$2:$A$7</c:f>
              <c:strCache>
                <c:ptCount val="6"/>
                <c:pt idx="0">
                  <c:v>Agriculteurs exploitants</c:v>
                </c:pt>
                <c:pt idx="1">
                  <c:v>Artisans/Commerçants/Chefs entreprise</c:v>
                </c:pt>
                <c:pt idx="2">
                  <c:v>Cadres/professions intellectuelles supérieures</c:v>
                </c:pt>
                <c:pt idx="3">
                  <c:v>Prof. intermédiaires</c:v>
                </c:pt>
                <c:pt idx="4">
                  <c:v>Employés</c:v>
                </c:pt>
                <c:pt idx="5">
                  <c:v>Ouvriers</c:v>
                </c:pt>
              </c:strCache>
            </c:strRef>
          </c:cat>
          <c:val>
            <c:numRef>
              <c:f>Feuil1!$B$2:$B$7</c:f>
              <c:numCache>
                <c:formatCode>General</c:formatCode>
                <c:ptCount val="6"/>
                <c:pt idx="0">
                  <c:v>29855</c:v>
                </c:pt>
                <c:pt idx="1">
                  <c:v>85041</c:v>
                </c:pt>
                <c:pt idx="2">
                  <c:v>161815</c:v>
                </c:pt>
                <c:pt idx="3">
                  <c:v>322849</c:v>
                </c:pt>
                <c:pt idx="4">
                  <c:v>382396</c:v>
                </c:pt>
                <c:pt idx="5">
                  <c:v>328371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1E-43AB-9615-39C844ADA3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6847760"/>
        <c:axId val="726849040"/>
      </c:barChart>
      <c:catAx>
        <c:axId val="7268477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49040"/>
        <c:crosses val="autoZero"/>
        <c:auto val="1"/>
        <c:lblAlgn val="ctr"/>
        <c:lblOffset val="100"/>
        <c:noMultiLvlLbl val="0"/>
      </c:catAx>
      <c:valAx>
        <c:axId val="726849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47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b="1">
                <a:solidFill>
                  <a:schemeClr val="tx1"/>
                </a:solidFill>
              </a:rPr>
              <a:t>Répartition des logements	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Répartition des logments	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FD4-41B6-A86E-4DD81D495E7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FD4-41B6-A86E-4DD81D495E7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FD4-41B6-A86E-4DD81D495E75}"/>
              </c:ext>
            </c:extLst>
          </c:dPt>
          <c:cat>
            <c:strRef>
              <c:f>Feuil1!$A$2:$A$4</c:f>
              <c:strCache>
                <c:ptCount val="3"/>
                <c:pt idx="0">
                  <c:v>Résidences principales</c:v>
                </c:pt>
                <c:pt idx="1">
                  <c:v>Résidences secondaires</c:v>
                </c:pt>
                <c:pt idx="2">
                  <c:v>Logements vacants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1365645</c:v>
                </c:pt>
                <c:pt idx="1">
                  <c:v>108786</c:v>
                </c:pt>
                <c:pt idx="2">
                  <c:v>183137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9E-4C5E-862F-DA5C92C60E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Types de logement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20057583217008013"/>
          <c:y val="0.20277777777777778"/>
          <c:w val="0.62991112687350737"/>
          <c:h val="0.56329552555930507"/>
        </c:manualLayout>
      </c:layout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Types de logement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00-4459-951B-90AEA2B7E81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00-4459-951B-90AEA2B7E810}"/>
              </c:ext>
            </c:extLst>
          </c:dPt>
          <c:cat>
            <c:strRef>
              <c:f>Feuil1!$A$2:$A$3</c:f>
              <c:strCache>
                <c:ptCount val="2"/>
                <c:pt idx="0">
                  <c:v>Maisons</c:v>
                </c:pt>
                <c:pt idx="1">
                  <c:v>Appartements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1088398</c:v>
                </c:pt>
                <c:pt idx="1">
                  <c:v>556166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F7-4398-8696-D2F99074B3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Nombre d'années d'emménagement des ménages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Nombre d'années d'emménagement des ménages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Moins de 2 ans</c:v>
                </c:pt>
                <c:pt idx="1">
                  <c:v>2-4 ans</c:v>
                </c:pt>
                <c:pt idx="2">
                  <c:v>5-9 ans</c:v>
                </c:pt>
                <c:pt idx="3">
                  <c:v>10ans+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166123</c:v>
                </c:pt>
                <c:pt idx="1">
                  <c:v>252939</c:v>
                </c:pt>
                <c:pt idx="2">
                  <c:v>223935</c:v>
                </c:pt>
                <c:pt idx="3">
                  <c:v>1466422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DF-4E69-A52F-70FCC96C1B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6855120"/>
        <c:axId val="726852880"/>
      </c:barChart>
      <c:catAx>
        <c:axId val="726855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52880"/>
        <c:crosses val="autoZero"/>
        <c:auto val="1"/>
        <c:lblAlgn val="ctr"/>
        <c:lblOffset val="100"/>
        <c:noMultiLvlLbl val="0"/>
      </c:catAx>
      <c:valAx>
        <c:axId val="726852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55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b="1">
                <a:solidFill>
                  <a:schemeClr val="tx1"/>
                </a:solidFill>
              </a:rPr>
              <a:t>Locataires/Propriétaires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Locataire/Propriétaire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70-4210-99D2-5644F3947F6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70-4210-99D2-5644F3947F60}"/>
              </c:ext>
            </c:extLst>
          </c:dPt>
          <c:cat>
            <c:strRef>
              <c:f>Feuil1!$A$2:$A$3</c:f>
              <c:strCache>
                <c:ptCount val="2"/>
                <c:pt idx="0">
                  <c:v>Propriétaires</c:v>
                </c:pt>
                <c:pt idx="1">
                  <c:v>Locataires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852961</c:v>
                </c:pt>
                <c:pt idx="1">
                  <c:v>485702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2-4F65-81B1-70C48F856D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Nombre de pièces des résidences principales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Nombre de pièces des résidences principales 	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Feuil1!$A$2:$A$6</c:f>
              <c:strCache>
                <c:ptCount val="5"/>
                <c:pt idx="0">
                  <c:v>1 pièce</c:v>
                </c:pt>
                <c:pt idx="1">
                  <c:v>2 pièces</c:v>
                </c:pt>
                <c:pt idx="2">
                  <c:v>3 pièces</c:v>
                </c:pt>
                <c:pt idx="3">
                  <c:v>4 pièces</c:v>
                </c:pt>
                <c:pt idx="4">
                  <c:v>5+ pièces</c:v>
                </c:pt>
              </c:strCache>
            </c:strRef>
          </c:cat>
          <c:val>
            <c:numRef>
              <c:f>Feuil1!$B$2:$B$6</c:f>
              <c:numCache>
                <c:formatCode>General</c:formatCode>
                <c:ptCount val="5"/>
                <c:pt idx="0">
                  <c:v>47301</c:v>
                </c:pt>
                <c:pt idx="1">
                  <c:v>129944</c:v>
                </c:pt>
                <c:pt idx="2">
                  <c:v>275721</c:v>
                </c:pt>
                <c:pt idx="3">
                  <c:v>384399</c:v>
                </c:pt>
                <c:pt idx="4">
                  <c:v>528199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451-442A-8C9F-965E1A56AF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1003024"/>
        <c:axId val="675217104"/>
      </c:barChart>
      <c:catAx>
        <c:axId val="691003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75217104"/>
        <c:crosses val="autoZero"/>
        <c:auto val="1"/>
        <c:lblAlgn val="ctr"/>
        <c:lblOffset val="100"/>
        <c:noMultiLvlLbl val="0"/>
      </c:catAx>
      <c:valAx>
        <c:axId val="67521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691003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b="1">
                <a:solidFill>
                  <a:schemeClr val="tx1"/>
                </a:solidFill>
              </a:rPr>
              <a:t>Emplacements de stationnement et voitures</a:t>
            </a:r>
            <a:r>
              <a:rPr lang="fr-FR" b="1" baseline="0">
                <a:solidFill>
                  <a:schemeClr val="tx1"/>
                </a:solidFill>
              </a:rPr>
              <a:t> </a:t>
            </a:r>
            <a:r>
              <a:rPr lang="fr-FR" b="1">
                <a:solidFill>
                  <a:schemeClr val="tx1"/>
                </a:solidFill>
              </a:rPr>
              <a:t>des ménages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Emplacement de stationnement et voiture des ménages 	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Feuil1!$A$2:$A$4</c:f>
              <c:strCache>
                <c:ptCount val="3"/>
                <c:pt idx="0">
                  <c:v>1 parking</c:v>
                </c:pt>
                <c:pt idx="1">
                  <c:v>1 voiture</c:v>
                </c:pt>
                <c:pt idx="2">
                  <c:v>2 voitures et +</c:v>
                </c:pt>
              </c:strCache>
            </c:strRef>
          </c:cat>
          <c:val>
            <c:numRef>
              <c:f>Feuil1!$B$2:$B$4</c:f>
              <c:numCache>
                <c:formatCode>General</c:formatCode>
                <c:ptCount val="3"/>
                <c:pt idx="0">
                  <c:v>929782</c:v>
                </c:pt>
                <c:pt idx="1">
                  <c:v>629280</c:v>
                </c:pt>
                <c:pt idx="2">
                  <c:v>542554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00-4D5F-8EE3-FCCA347D98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6854160"/>
        <c:axId val="726854480"/>
      </c:barChart>
      <c:catAx>
        <c:axId val="726854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54480"/>
        <c:crosses val="autoZero"/>
        <c:auto val="1"/>
        <c:lblAlgn val="ctr"/>
        <c:lblOffset val="100"/>
        <c:noMultiLvlLbl val="0"/>
      </c:catAx>
      <c:valAx>
        <c:axId val="726854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8541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Personnalisé 1">
      <a:dk1>
        <a:srgbClr val="3F468F"/>
      </a:dk1>
      <a:lt1>
        <a:sysClr val="window" lastClr="FFFFFF"/>
      </a:lt1>
      <a:dk2>
        <a:srgbClr val="44546A"/>
      </a:dk2>
      <a:lt2>
        <a:srgbClr val="E7E6E6"/>
      </a:lt2>
      <a:accent1>
        <a:srgbClr val="4DC0EF"/>
      </a:accent1>
      <a:accent2>
        <a:srgbClr val="EF7C4D"/>
      </a:accent2>
      <a:accent3>
        <a:srgbClr val="646CBB"/>
      </a:accent3>
      <a:accent4>
        <a:srgbClr val="EDA587"/>
      </a:accent4>
      <a:accent5>
        <a:srgbClr val="3F468F"/>
      </a:accent5>
      <a:accent6>
        <a:srgbClr val="C8C8C8"/>
      </a:accent6>
      <a:hlink>
        <a:srgbClr val="4DC0EF"/>
      </a:hlink>
      <a:folHlink>
        <a:srgbClr val="646CB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9C96D1-79E3-4756-B47E-8ABB07EB0B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B32E4D-02EB-4970-8B6A-C820BBB3F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439480-9D75-4324-8D77-5A322A16148D}"/>
</file>

<file path=customXml/itemProps4.xml><?xml version="1.0" encoding="utf-8"?>
<ds:datastoreItem xmlns:ds="http://schemas.openxmlformats.org/officeDocument/2006/customXml" ds:itemID="{A7FD6AB3-6ACA-4759-AEBD-EE16771FDC9D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ELM test</Template>
  <TotalTime>12</TotalTime>
  <Pages>17</Pages>
  <Words>969</Words>
  <Characters>5332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Birot</dc:creator>
  <cp:keywords/>
  <dc:description/>
  <cp:lastModifiedBy>BATALLAN CHLOE</cp:lastModifiedBy>
  <cp:revision>5</cp:revision>
  <dcterms:created xsi:type="dcterms:W3CDTF">2021-09-01T08:11:00Z</dcterms:created>
  <dcterms:modified xsi:type="dcterms:W3CDTF">2022-05-02T10:04:00Z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