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21C29" w14:textId="4F9619C8" w:rsidR="00FA6F6B" w:rsidRPr="002A1AC3" w:rsidRDefault="00FA6F6B" w:rsidP="002A1AC3">
      <w:pPr>
        <w:pStyle w:val="GuidePedagogiqueTitre1CHAPITRE"/>
        <w:rPr>
          <w:rFonts w:ascii="Times New Roman" w:eastAsia="Calibri" w:hAnsi="Times New Roman" w:cs="Times New Roman"/>
        </w:rPr>
      </w:pPr>
      <w:r w:rsidRPr="002A1AC3">
        <w:rPr>
          <w:rFonts w:ascii="Times New Roman" w:eastAsia="Calibri" w:hAnsi="Times New Roman" w:cs="Times New Roman"/>
        </w:rPr>
        <w:t>2</w:t>
      </w:r>
      <w:r w:rsidR="002A1AC3" w:rsidRPr="002A1AC3">
        <w:rPr>
          <w:rFonts w:ascii="Times New Roman" w:eastAsia="Calibri" w:hAnsi="Times New Roman" w:cs="Times New Roman"/>
        </w:rPr>
        <w:tab/>
      </w:r>
      <w:r w:rsidRPr="002A1AC3">
        <w:rPr>
          <w:rFonts w:ascii="Times New Roman" w:eastAsia="Calibri" w:hAnsi="Times New Roman" w:cs="Times New Roman"/>
        </w:rPr>
        <w:t>Traiter l'information</w:t>
      </w:r>
    </w:p>
    <w:p w14:paraId="72DF3FDC" w14:textId="77777777" w:rsidR="00FA6F6B" w:rsidRPr="00FA6F6B" w:rsidRDefault="00FA6F6B" w:rsidP="00490272">
      <w:pPr>
        <w:pStyle w:val="GuidePedagogiquetitre2rfrentiel"/>
        <w:rPr>
          <w:rFonts w:eastAsia="Calibri"/>
          <w:lang w:eastAsia="en-US"/>
        </w:rPr>
      </w:pPr>
      <w:r w:rsidRPr="00FA6F6B">
        <w:rPr>
          <w:rFonts w:eastAsia="Calibri"/>
          <w:lang w:eastAsia="en-US"/>
        </w:rPr>
        <w:t>RÉFÉRENTIEL</w:t>
      </w:r>
    </w:p>
    <w:tbl>
      <w:tblPr>
        <w:tblStyle w:val="Tableau1repage2"/>
        <w:tblW w:w="0" w:type="auto"/>
        <w:tblLook w:val="04A0" w:firstRow="1" w:lastRow="0" w:firstColumn="1" w:lastColumn="0" w:noHBand="0" w:noVBand="1"/>
      </w:tblPr>
      <w:tblGrid>
        <w:gridCol w:w="5097"/>
        <w:gridCol w:w="5099"/>
      </w:tblGrid>
      <w:tr w:rsidR="00FA6F6B" w:rsidRPr="00FA6F6B" w14:paraId="0739944B" w14:textId="77777777" w:rsidTr="004D035E">
        <w:tc>
          <w:tcPr>
            <w:tcW w:w="5173" w:type="dxa"/>
          </w:tcPr>
          <w:p w14:paraId="79A1DB92" w14:textId="185E81C7" w:rsidR="00FA6F6B" w:rsidRPr="00FA6F6B" w:rsidRDefault="00FA6F6B" w:rsidP="00255CDF">
            <w:pPr>
              <w:pStyle w:val="GuidePedagogiqueTitre3CompetenceetSA"/>
            </w:pPr>
            <w:r w:rsidRPr="00FA6F6B">
              <w:t>Compétence</w:t>
            </w:r>
            <w:r w:rsidR="009A5015">
              <w:t>s</w:t>
            </w:r>
          </w:p>
        </w:tc>
        <w:tc>
          <w:tcPr>
            <w:tcW w:w="5173" w:type="dxa"/>
          </w:tcPr>
          <w:p w14:paraId="51716B98" w14:textId="77777777" w:rsidR="00FA6F6B" w:rsidRPr="00FA6F6B" w:rsidRDefault="00FA6F6B" w:rsidP="00255CDF">
            <w:pPr>
              <w:pStyle w:val="GuidePedagogiqueTitre3CompetenceetSA"/>
            </w:pPr>
            <w:r w:rsidRPr="00FA6F6B">
              <w:t>Savoirs associés</w:t>
            </w:r>
          </w:p>
        </w:tc>
      </w:tr>
      <w:tr w:rsidR="00FA6F6B" w:rsidRPr="00FA6F6B" w14:paraId="17CF0993" w14:textId="77777777" w:rsidTr="004D035E">
        <w:tc>
          <w:tcPr>
            <w:tcW w:w="5173" w:type="dxa"/>
          </w:tcPr>
          <w:p w14:paraId="19F9DA22" w14:textId="5F4DF24B" w:rsidR="00FA6F6B" w:rsidRPr="00957AD5" w:rsidRDefault="00FA6F6B" w:rsidP="00255CDF">
            <w:pPr>
              <w:pStyle w:val="GuidePedagogiqueTitre3CompetenceetSA"/>
              <w:rPr>
                <w:b w:val="0"/>
                <w:bCs w:val="0"/>
              </w:rPr>
            </w:pPr>
            <w:r w:rsidRPr="00255CDF">
              <w:rPr>
                <w:b w:val="0"/>
                <w:bCs w:val="0"/>
              </w:rPr>
              <w:t>Hiérarchiser l’information ; analyser l’information</w:t>
            </w:r>
            <w:r w:rsidR="00A658B1" w:rsidRPr="00255CDF">
              <w:rPr>
                <w:b w:val="0"/>
                <w:bCs w:val="0"/>
              </w:rPr>
              <w:t> </w:t>
            </w:r>
            <w:r w:rsidR="009A5015">
              <w:rPr>
                <w:b w:val="0"/>
                <w:bCs w:val="0"/>
              </w:rPr>
              <w:t>; mobiliser les ressources numériques</w:t>
            </w:r>
          </w:p>
        </w:tc>
        <w:tc>
          <w:tcPr>
            <w:tcW w:w="5173" w:type="dxa"/>
          </w:tcPr>
          <w:p w14:paraId="21320AA4" w14:textId="1A7A9AC8" w:rsidR="00FA6F6B" w:rsidRPr="00255CDF" w:rsidRDefault="00FA6F6B" w:rsidP="00255CDF">
            <w:pPr>
              <w:pStyle w:val="GuidePedagogiqueTitre3CompetenceetSA"/>
              <w:rPr>
                <w:b w:val="0"/>
                <w:bCs w:val="0"/>
              </w:rPr>
            </w:pPr>
            <w:r w:rsidRPr="00255CDF">
              <w:rPr>
                <w:b w:val="0"/>
                <w:bCs w:val="0"/>
              </w:rPr>
              <w:t>Les caractéristiques du système d’information commercial ; les outils numériques ; les méthodes de stockage, de traitement et d’exploitation de l’information commerciale ; la réglementation liée à la recherche, au stockage, au traitement de l’information commerciale</w:t>
            </w:r>
            <w:r w:rsidR="00837E83">
              <w:rPr>
                <w:b w:val="0"/>
                <w:bCs w:val="0"/>
              </w:rPr>
              <w:t xml:space="preserve"> ; les accès au système d'information, les droits et les obligations attachées</w:t>
            </w:r>
          </w:p>
        </w:tc>
      </w:tr>
    </w:tbl>
    <w:p w14:paraId="7CAF17A1" w14:textId="05FCC3D8" w:rsidR="00FA6F6B" w:rsidRPr="00FA6F6B" w:rsidRDefault="00FA6F6B" w:rsidP="00324A85">
      <w:pPr>
        <w:pStyle w:val="GuidePedagogiqueTitre4Missions"/>
      </w:pPr>
      <w:r w:rsidRPr="00324A85">
        <w:rPr>
          <w:lang w:eastAsia="en-US"/>
        </w:rPr>
        <w:t xml:space="preserve">Missions </w:t>
      </w:r>
    </w:p>
    <w:p w14:paraId="642A6369" w14:textId="77777777" w:rsidR="00FA6F6B" w:rsidRPr="00FA6F6B" w:rsidRDefault="00FA6F6B" w:rsidP="00B552FF">
      <w:pPr>
        <w:pStyle w:val="GuidePedagogiqueTitre5Missionsnumros"/>
        <w:rPr>
          <w:rFonts w:eastAsia="Calibri"/>
          <w:lang w:eastAsia="en-US"/>
        </w:rPr>
      </w:pPr>
      <w:r w:rsidRPr="00957AD5">
        <w:rPr>
          <w:rFonts w:eastAsia="Calibri"/>
          <w:color w:val="auto"/>
          <w:lang w:eastAsia="en-US"/>
        </w:rPr>
        <w:t xml:space="preserve">Mission 1 </w:t>
      </w:r>
      <w:r w:rsidRPr="00FA6F6B">
        <w:rPr>
          <w:rFonts w:eastAsia="Calibri"/>
          <w:lang w:eastAsia="en-US"/>
        </w:rPr>
        <w:t>Analyser le système d’information</w:t>
      </w:r>
    </w:p>
    <w:p w14:paraId="4934B0F3" w14:textId="20DF5A21" w:rsidR="00FA6F6B" w:rsidRPr="00FA6F6B" w:rsidRDefault="00FA6F6B" w:rsidP="003E6606">
      <w:pPr>
        <w:pStyle w:val="GuidePedagogiqueConsignes"/>
      </w:pPr>
      <w:r w:rsidRPr="00FA6F6B">
        <w:t>1.</w:t>
      </w:r>
      <w:r w:rsidR="00957AD5">
        <w:t xml:space="preserve"> </w:t>
      </w:r>
      <w:r w:rsidRPr="00FA6F6B">
        <w:t>Comparez le réseau informatique existant dans l’entreprise (type de réseau, avantages et inconvénients) avec la proposition faite par la SSII Les Pros du réseau.</w:t>
      </w:r>
    </w:p>
    <w:p w14:paraId="05753325" w14:textId="77777777" w:rsidR="00FA6F6B" w:rsidRPr="00FA6F6B" w:rsidRDefault="00FA6F6B" w:rsidP="004D1DA5">
      <w:pPr>
        <w:pStyle w:val="GuidePedagogiqueTitre7Rponses"/>
        <w:rPr>
          <w:rFonts w:eastAsia="Calibri"/>
          <w:lang w:eastAsia="en-US"/>
        </w:rPr>
      </w:pPr>
      <w:r w:rsidRPr="00FA6F6B">
        <w:rPr>
          <w:rFonts w:eastAsia="Calibri"/>
          <w:lang w:eastAsia="en-US"/>
        </w:rPr>
        <w:t>Le réseau actuel de l’entreprise : il s’agit d’un réseau poste à poste, dans lequel les ordinateurs et périphériques sont reliés entre eux. Lorsqu’un appareil est connecté, il peut mettre ses ressources à la disposition des autres.</w:t>
      </w:r>
    </w:p>
    <w:p w14:paraId="7C37D640" w14:textId="77777777" w:rsidR="00FA6F6B" w:rsidRPr="00FA6F6B" w:rsidRDefault="00FA6F6B" w:rsidP="004D1DA5">
      <w:pPr>
        <w:pStyle w:val="GuidePedagogiqueTitre7Rponses"/>
        <w:rPr>
          <w:rFonts w:eastAsia="Calibri"/>
          <w:lang w:eastAsia="en-US"/>
        </w:rPr>
      </w:pPr>
      <w:r w:rsidRPr="00FA6F6B">
        <w:rPr>
          <w:rFonts w:eastAsia="Calibri"/>
          <w:lang w:eastAsia="en-US"/>
        </w:rPr>
        <w:t>Ce type de réseau est facile à mettre en place et nécessite peu de connaissances. En revanche, il pose un véritable problème de confidentialité des informations. En effet, chaque personne peut avoir accès aux disques durs des autres ordinateurs, prendre connaissance des données et éventuellement supprimer, par maladresse ou malveillance, des informations. Il faut également que les ordinateurs soient allumés pour pouvoir y accéder.</w:t>
      </w:r>
    </w:p>
    <w:p w14:paraId="05233DDB" w14:textId="77777777" w:rsidR="00FA6F6B" w:rsidRPr="00FA6F6B" w:rsidRDefault="00FA6F6B" w:rsidP="004D1DA5">
      <w:pPr>
        <w:pStyle w:val="GuidePedagogiqueTitre7Rponses"/>
        <w:rPr>
          <w:rFonts w:eastAsia="Calibri"/>
          <w:bCs/>
          <w:lang w:eastAsia="en-US"/>
        </w:rPr>
      </w:pPr>
      <w:r w:rsidRPr="00FA6F6B">
        <w:rPr>
          <w:rFonts w:eastAsia="Calibri"/>
          <w:bCs/>
          <w:lang w:eastAsia="en-US"/>
        </w:rPr>
        <w:t>La proposition faite par la SSII : il s'agit d'une proposition d'installation d'un réseau de type client-serveur. Les postes de travail et les périphériques vont être pilotés par un serveur.</w:t>
      </w:r>
    </w:p>
    <w:p w14:paraId="34089D8D" w14:textId="77777777" w:rsidR="00FA6F6B" w:rsidRPr="00FA6F6B" w:rsidRDefault="00FA6F6B" w:rsidP="004D1DA5">
      <w:pPr>
        <w:pStyle w:val="GuidePedagogiqueTitre7Rponses"/>
        <w:rPr>
          <w:rFonts w:eastAsia="Calibri"/>
          <w:lang w:eastAsia="en-US"/>
        </w:rPr>
      </w:pPr>
      <w:r w:rsidRPr="00FA6F6B">
        <w:rPr>
          <w:rFonts w:eastAsia="Calibri"/>
          <w:lang w:eastAsia="en-US"/>
        </w:rPr>
        <w:t>Cette solution devenait indispensable face au développement de la coopérative</w:t>
      </w:r>
      <w:bookmarkStart w:id="0" w:name="_Hlk534215306"/>
      <w:r w:rsidRPr="00FA6F6B">
        <w:rPr>
          <w:rFonts w:eastAsia="Calibri"/>
          <w:lang w:eastAsia="en-US"/>
        </w:rPr>
        <w:t>. Elle va permettre d'informatiser les producteurs et les dépôts, et de relier l'ensemble des services. Les ressources et les applications vont pouvoir être partagées en toute sécurité. De nouveaux postes de travail vont être disponibles, notamment au niveau du magasin, mais aussi pour les services commerciaux et comptabilité qui vont pouvoir utiliser des ordinateurs portables.</w:t>
      </w:r>
    </w:p>
    <w:p w14:paraId="4990FD65" w14:textId="77777777" w:rsidR="00FA6F6B" w:rsidRPr="00FA6F6B" w:rsidRDefault="00FA6F6B" w:rsidP="004D1DA5">
      <w:pPr>
        <w:pStyle w:val="GuidePedagogiqueTitre7Rponses"/>
        <w:rPr>
          <w:rFonts w:eastAsia="Calibri"/>
          <w:lang w:eastAsia="en-US"/>
        </w:rPr>
      </w:pPr>
      <w:r w:rsidRPr="00FA6F6B">
        <w:rPr>
          <w:rFonts w:eastAsia="Calibri"/>
          <w:lang w:eastAsia="en-US"/>
        </w:rPr>
        <w:t xml:space="preserve">Il s’agit surtout d’un environnement évolutif et assurant une grande sécurité des informations. </w:t>
      </w:r>
    </w:p>
    <w:bookmarkEnd w:id="0"/>
    <w:p w14:paraId="5A55D6FE" w14:textId="77777777" w:rsidR="00FA6F6B" w:rsidRPr="00FA6F6B" w:rsidRDefault="00FA6F6B" w:rsidP="00FA6F6B">
      <w:pPr>
        <w:rPr>
          <w:rFonts w:eastAsia="Calibri"/>
          <w:szCs w:val="22"/>
          <w:lang w:eastAsia="en-US"/>
        </w:rPr>
      </w:pPr>
    </w:p>
    <w:p w14:paraId="2A25BD2B" w14:textId="4790972C" w:rsidR="00FA6F6B" w:rsidRPr="00FA6F6B" w:rsidRDefault="00FA6F6B" w:rsidP="00AD71E7">
      <w:pPr>
        <w:pStyle w:val="GuidePedagogiqueConsignes"/>
      </w:pPr>
      <w:r w:rsidRPr="00FA6F6B">
        <w:t xml:space="preserve">2. Déterminez quels sont les sources et nature des informations entrant dans l’entreprise. </w:t>
      </w:r>
    </w:p>
    <w:p w14:paraId="04D6EDDF" w14:textId="020F9A86" w:rsidR="00FA6F6B" w:rsidRDefault="00FA6F6B" w:rsidP="006F739F">
      <w:pPr>
        <w:pStyle w:val="GuidePedagogiqueTitre7Rponses"/>
        <w:rPr>
          <w:rFonts w:eastAsia="Calibri"/>
          <w:i/>
          <w:iCs/>
          <w:lang w:eastAsia="en-US"/>
        </w:rPr>
      </w:pPr>
      <w:r w:rsidRPr="006F739F">
        <w:rPr>
          <w:rFonts w:eastAsia="Calibri"/>
          <w:i/>
          <w:iCs/>
          <w:lang w:eastAsia="en-US"/>
        </w:rPr>
        <w:t>Il n’y a pas vraiment de corrigé type, toute réponse pertinente est acceptée si elle tient compte du contexte.</w:t>
      </w:r>
    </w:p>
    <w:p w14:paraId="2BA7B5E3" w14:textId="77777777" w:rsidR="00BA0FD5" w:rsidRPr="006F739F" w:rsidRDefault="00BA0FD5" w:rsidP="006F739F">
      <w:pPr>
        <w:pStyle w:val="GuidePedagogiqueTitre7Rponses"/>
        <w:rPr>
          <w:rFonts w:eastAsia="Calibri"/>
          <w:i/>
          <w:iCs/>
          <w:lang w:eastAsia="en-US"/>
        </w:rPr>
      </w:pPr>
    </w:p>
    <w:tbl>
      <w:tblPr>
        <w:tblStyle w:val="Tableau1repage2"/>
        <w:tblW w:w="0" w:type="auto"/>
        <w:tblLook w:val="04A0" w:firstRow="1" w:lastRow="0" w:firstColumn="1" w:lastColumn="0" w:noHBand="0" w:noVBand="1"/>
      </w:tblPr>
      <w:tblGrid>
        <w:gridCol w:w="3398"/>
        <w:gridCol w:w="3399"/>
        <w:gridCol w:w="3399"/>
      </w:tblGrid>
      <w:tr w:rsidR="00FA6F6B" w:rsidRPr="00FA6F6B" w14:paraId="22A35490" w14:textId="77777777" w:rsidTr="00957AD5">
        <w:trPr>
          <w:trHeight w:val="340"/>
          <w:tblHeader/>
        </w:trPr>
        <w:tc>
          <w:tcPr>
            <w:tcW w:w="3398" w:type="dxa"/>
            <w:shd w:val="clear" w:color="auto" w:fill="00B0F0"/>
            <w:vAlign w:val="center"/>
          </w:tcPr>
          <w:p w14:paraId="44702FEB" w14:textId="77777777" w:rsidR="00FA6F6B" w:rsidRPr="00BA0FD5" w:rsidRDefault="00FA6F6B" w:rsidP="00BA0FD5">
            <w:pPr>
              <w:pStyle w:val="GuidePedagogiqueTitre7Rponses"/>
              <w:jc w:val="center"/>
              <w:rPr>
                <w:b/>
                <w:bCs/>
              </w:rPr>
            </w:pPr>
            <w:r w:rsidRPr="00BA0FD5">
              <w:rPr>
                <w:b/>
                <w:bCs/>
              </w:rPr>
              <w:t>Les sources d'information</w:t>
            </w:r>
          </w:p>
        </w:tc>
        <w:tc>
          <w:tcPr>
            <w:tcW w:w="3399" w:type="dxa"/>
            <w:shd w:val="clear" w:color="auto" w:fill="00B0F0"/>
            <w:vAlign w:val="center"/>
          </w:tcPr>
          <w:p w14:paraId="1EEB3525" w14:textId="77777777" w:rsidR="00FA6F6B" w:rsidRPr="00BA0FD5" w:rsidRDefault="00FA6F6B" w:rsidP="00BA0FD5">
            <w:pPr>
              <w:pStyle w:val="GuidePedagogiqueTitre7Rponses"/>
              <w:jc w:val="center"/>
              <w:rPr>
                <w:b/>
                <w:bCs/>
              </w:rPr>
            </w:pPr>
            <w:r w:rsidRPr="00BA0FD5">
              <w:rPr>
                <w:b/>
                <w:bCs/>
              </w:rPr>
              <w:t>La nature des informations</w:t>
            </w:r>
          </w:p>
        </w:tc>
        <w:tc>
          <w:tcPr>
            <w:tcW w:w="3399" w:type="dxa"/>
            <w:shd w:val="clear" w:color="auto" w:fill="00B0F0"/>
            <w:vAlign w:val="center"/>
          </w:tcPr>
          <w:p w14:paraId="4062A010" w14:textId="77777777" w:rsidR="00FA6F6B" w:rsidRPr="00BA0FD5" w:rsidRDefault="00FA6F6B" w:rsidP="00BA0FD5">
            <w:pPr>
              <w:pStyle w:val="GuidePedagogiqueTitre7Rponses"/>
              <w:jc w:val="center"/>
              <w:rPr>
                <w:b/>
                <w:bCs/>
              </w:rPr>
            </w:pPr>
            <w:r w:rsidRPr="00BA0FD5">
              <w:rPr>
                <w:b/>
                <w:bCs/>
              </w:rPr>
              <w:t>Les acteurs principaux</w:t>
            </w:r>
          </w:p>
        </w:tc>
      </w:tr>
      <w:tr w:rsidR="00FA6F6B" w:rsidRPr="00FA6F6B" w14:paraId="4FEC6DDB" w14:textId="77777777" w:rsidTr="004D035E">
        <w:tc>
          <w:tcPr>
            <w:tcW w:w="3398" w:type="dxa"/>
          </w:tcPr>
          <w:p w14:paraId="6EEFEE7A" w14:textId="77777777" w:rsidR="00FA6F6B" w:rsidRPr="00FA6F6B" w:rsidRDefault="00FA6F6B" w:rsidP="00BA0FD5">
            <w:pPr>
              <w:pStyle w:val="GuidePedagogiqueTitre7Rponses"/>
            </w:pPr>
            <w:r w:rsidRPr="00FA6F6B">
              <w:t>Les clients et les distributeurs :</w:t>
            </w:r>
          </w:p>
          <w:p w14:paraId="059CBA2E" w14:textId="53851D72" w:rsidR="00FA6F6B" w:rsidRPr="00FA6F6B" w:rsidRDefault="00FA6F6B" w:rsidP="00987B72">
            <w:pPr>
              <w:pStyle w:val="GuidePedagogiqueTitre7Rponses"/>
              <w:numPr>
                <w:ilvl w:val="0"/>
                <w:numId w:val="8"/>
              </w:numPr>
            </w:pPr>
            <w:proofErr w:type="gramStart"/>
            <w:r w:rsidRPr="00FA6F6B">
              <w:t>contacts</w:t>
            </w:r>
            <w:proofErr w:type="gramEnd"/>
            <w:r w:rsidRPr="00FA6F6B">
              <w:t xml:space="preserve"> directs ;</w:t>
            </w:r>
          </w:p>
          <w:p w14:paraId="689F33ED" w14:textId="11E53437" w:rsidR="00FA6F6B" w:rsidRPr="00FA6F6B" w:rsidRDefault="00FA6F6B" w:rsidP="00987B72">
            <w:pPr>
              <w:pStyle w:val="GuidePedagogiqueTitre7Rponses"/>
              <w:numPr>
                <w:ilvl w:val="0"/>
                <w:numId w:val="8"/>
              </w:numPr>
            </w:pPr>
            <w:proofErr w:type="gramStart"/>
            <w:r w:rsidRPr="00FA6F6B">
              <w:t>contacts</w:t>
            </w:r>
            <w:proofErr w:type="gramEnd"/>
            <w:r w:rsidRPr="00FA6F6B">
              <w:t xml:space="preserve"> par téléphone ;</w:t>
            </w:r>
          </w:p>
          <w:p w14:paraId="3E97F44C" w14:textId="61E2C991" w:rsidR="00FA6F6B" w:rsidRPr="00FA6F6B" w:rsidRDefault="00FA6F6B" w:rsidP="00987B72">
            <w:pPr>
              <w:pStyle w:val="GuidePedagogiqueTitre7Rponses"/>
              <w:numPr>
                <w:ilvl w:val="0"/>
                <w:numId w:val="8"/>
              </w:numPr>
            </w:pPr>
            <w:proofErr w:type="gramStart"/>
            <w:r w:rsidRPr="00FA6F6B">
              <w:t>démarchage</w:t>
            </w:r>
            <w:proofErr w:type="gramEnd"/>
            <w:r w:rsidRPr="00FA6F6B">
              <w:t>.</w:t>
            </w:r>
          </w:p>
        </w:tc>
        <w:tc>
          <w:tcPr>
            <w:tcW w:w="3399" w:type="dxa"/>
          </w:tcPr>
          <w:p w14:paraId="6683E258" w14:textId="77777777" w:rsidR="00FA6F6B" w:rsidRPr="00FA6F6B" w:rsidRDefault="00FA6F6B" w:rsidP="00BA0FD5">
            <w:pPr>
              <w:pStyle w:val="GuidePedagogiqueTitre7Rponses"/>
            </w:pPr>
            <w:r w:rsidRPr="00FA6F6B">
              <w:t>Commandes, demande de devis, suivi de commandes, demande de visite d'un commercial, demande d'information sur des dates de livraison, informations sur les nouveaux prospects, modification des coordonnées des clients, demandes spéciales, réclamations, etc.</w:t>
            </w:r>
          </w:p>
        </w:tc>
        <w:tc>
          <w:tcPr>
            <w:tcW w:w="3399" w:type="dxa"/>
          </w:tcPr>
          <w:p w14:paraId="6C8F48E5" w14:textId="77777777" w:rsidR="00FA6F6B" w:rsidRPr="00FA6F6B" w:rsidRDefault="00FA6F6B" w:rsidP="00BA0FD5">
            <w:pPr>
              <w:pStyle w:val="GuidePedagogiqueTitre7Rponses"/>
            </w:pPr>
            <w:r w:rsidRPr="00FA6F6B">
              <w:t>Le service commercial</w:t>
            </w:r>
          </w:p>
        </w:tc>
      </w:tr>
      <w:tr w:rsidR="00FA6F6B" w:rsidRPr="00FA6F6B" w14:paraId="62E5CE88" w14:textId="77777777" w:rsidTr="004D035E">
        <w:tc>
          <w:tcPr>
            <w:tcW w:w="3398" w:type="dxa"/>
          </w:tcPr>
          <w:p w14:paraId="3C3F3D5B" w14:textId="77777777" w:rsidR="00FA6F6B" w:rsidRPr="00FA6F6B" w:rsidRDefault="00FA6F6B" w:rsidP="00BA0FD5">
            <w:pPr>
              <w:pStyle w:val="GuidePedagogiqueTitre7Rponses"/>
            </w:pPr>
            <w:r w:rsidRPr="00FA6F6B">
              <w:t>Les clients de la boutique</w:t>
            </w:r>
          </w:p>
        </w:tc>
        <w:tc>
          <w:tcPr>
            <w:tcW w:w="3399" w:type="dxa"/>
          </w:tcPr>
          <w:p w14:paraId="61219AE2" w14:textId="77777777" w:rsidR="00FA6F6B" w:rsidRPr="00FA6F6B" w:rsidRDefault="00FA6F6B" w:rsidP="00BA0FD5">
            <w:pPr>
              <w:pStyle w:val="GuidePedagogiqueTitre7Rponses"/>
            </w:pPr>
            <w:r w:rsidRPr="00FA6F6B">
              <w:t>Demande d'informations produits, de prix, de quantité, conseils, réclamations, etc.</w:t>
            </w:r>
          </w:p>
        </w:tc>
        <w:tc>
          <w:tcPr>
            <w:tcW w:w="3399" w:type="dxa"/>
          </w:tcPr>
          <w:p w14:paraId="613FAD3C" w14:textId="77777777" w:rsidR="00FA6F6B" w:rsidRPr="00FA6F6B" w:rsidRDefault="00FA6F6B" w:rsidP="00BA0FD5">
            <w:pPr>
              <w:pStyle w:val="GuidePedagogiqueTitre7Rponses"/>
            </w:pPr>
            <w:r w:rsidRPr="00FA6F6B">
              <w:t>Le magasin</w:t>
            </w:r>
          </w:p>
        </w:tc>
      </w:tr>
      <w:tr w:rsidR="00FA6F6B" w:rsidRPr="00FA6F6B" w14:paraId="4A7AC500" w14:textId="77777777" w:rsidTr="004D035E">
        <w:tc>
          <w:tcPr>
            <w:tcW w:w="3398" w:type="dxa"/>
          </w:tcPr>
          <w:p w14:paraId="25311B4A" w14:textId="77777777" w:rsidR="00FA6F6B" w:rsidRPr="00FA6F6B" w:rsidRDefault="00FA6F6B" w:rsidP="00BA0FD5">
            <w:pPr>
              <w:pStyle w:val="GuidePedagogiqueTitre7Rponses"/>
            </w:pPr>
            <w:r w:rsidRPr="00FA6F6B">
              <w:t>Les salons professionnels et autres</w:t>
            </w:r>
          </w:p>
        </w:tc>
        <w:tc>
          <w:tcPr>
            <w:tcW w:w="3399" w:type="dxa"/>
          </w:tcPr>
          <w:p w14:paraId="67F09E3A" w14:textId="77777777" w:rsidR="00FA6F6B" w:rsidRPr="00FA6F6B" w:rsidRDefault="00FA6F6B" w:rsidP="00BA0FD5">
            <w:pPr>
              <w:pStyle w:val="GuidePedagogiqueTitre7Rponses"/>
            </w:pPr>
            <w:r w:rsidRPr="00FA6F6B">
              <w:t>Documentation sur les prospects, sur les concurrents, sur d'autres entreprises, etc.</w:t>
            </w:r>
          </w:p>
        </w:tc>
        <w:tc>
          <w:tcPr>
            <w:tcW w:w="3399" w:type="dxa"/>
          </w:tcPr>
          <w:p w14:paraId="14F307B1" w14:textId="77777777" w:rsidR="00FA6F6B" w:rsidRPr="00FA6F6B" w:rsidRDefault="00FA6F6B" w:rsidP="00BA0FD5">
            <w:pPr>
              <w:pStyle w:val="GuidePedagogiqueTitre7Rponses"/>
            </w:pPr>
            <w:r w:rsidRPr="00FA6F6B">
              <w:t>Le service commercial</w:t>
            </w:r>
          </w:p>
        </w:tc>
      </w:tr>
      <w:tr w:rsidR="00FA6F6B" w:rsidRPr="00FA6F6B" w14:paraId="0BFD8C59" w14:textId="77777777" w:rsidTr="004D035E">
        <w:tc>
          <w:tcPr>
            <w:tcW w:w="3398" w:type="dxa"/>
          </w:tcPr>
          <w:p w14:paraId="62E47793" w14:textId="77777777" w:rsidR="00FA6F6B" w:rsidRPr="00FA6F6B" w:rsidRDefault="00FA6F6B" w:rsidP="00BA0FD5">
            <w:pPr>
              <w:pStyle w:val="GuidePedagogiqueTitre7Rponses"/>
            </w:pPr>
            <w:r w:rsidRPr="00FA6F6B">
              <w:t>Les producteurs</w:t>
            </w:r>
          </w:p>
        </w:tc>
        <w:tc>
          <w:tcPr>
            <w:tcW w:w="3399" w:type="dxa"/>
          </w:tcPr>
          <w:p w14:paraId="71CC35CA" w14:textId="77777777" w:rsidR="00FA6F6B" w:rsidRPr="00FA6F6B" w:rsidRDefault="00FA6F6B" w:rsidP="00BA0FD5">
            <w:pPr>
              <w:pStyle w:val="GuidePedagogiqueTitre7Rponses"/>
            </w:pPr>
            <w:r w:rsidRPr="00FA6F6B">
              <w:t>Quantités produites, qualité, dates de livraison, problèmes éventuels, etc.</w:t>
            </w:r>
          </w:p>
        </w:tc>
        <w:tc>
          <w:tcPr>
            <w:tcW w:w="3399" w:type="dxa"/>
          </w:tcPr>
          <w:p w14:paraId="42387C18" w14:textId="77777777" w:rsidR="00FA6F6B" w:rsidRPr="00FA6F6B" w:rsidRDefault="00FA6F6B" w:rsidP="00BA0FD5">
            <w:pPr>
              <w:pStyle w:val="GuidePedagogiqueTitre7Rponses"/>
            </w:pPr>
            <w:r w:rsidRPr="00FA6F6B">
              <w:t>Le directeur</w:t>
            </w:r>
          </w:p>
        </w:tc>
      </w:tr>
      <w:tr w:rsidR="00FA6F6B" w:rsidRPr="00FA6F6B" w14:paraId="2D2EF657" w14:textId="77777777" w:rsidTr="004D035E">
        <w:tc>
          <w:tcPr>
            <w:tcW w:w="3398" w:type="dxa"/>
          </w:tcPr>
          <w:p w14:paraId="18FDEDD4" w14:textId="77777777" w:rsidR="00FA6F6B" w:rsidRPr="00FA6F6B" w:rsidRDefault="00FA6F6B" w:rsidP="00BA0FD5">
            <w:pPr>
              <w:pStyle w:val="GuidePedagogiqueTitre7Rponses"/>
            </w:pPr>
            <w:r w:rsidRPr="00FA6F6B">
              <w:t>La veille</w:t>
            </w:r>
          </w:p>
        </w:tc>
        <w:tc>
          <w:tcPr>
            <w:tcW w:w="3399" w:type="dxa"/>
          </w:tcPr>
          <w:p w14:paraId="60999A08" w14:textId="77777777" w:rsidR="00FA6F6B" w:rsidRPr="00FA6F6B" w:rsidRDefault="00FA6F6B" w:rsidP="00BA0FD5">
            <w:pPr>
              <w:pStyle w:val="GuidePedagogiqueTitre7Rponses"/>
            </w:pPr>
            <w:r w:rsidRPr="00FA6F6B">
              <w:t>Articles sur l'entreprise et ses concurrents, avis des clients, etc.</w:t>
            </w:r>
          </w:p>
        </w:tc>
        <w:tc>
          <w:tcPr>
            <w:tcW w:w="3399" w:type="dxa"/>
          </w:tcPr>
          <w:p w14:paraId="7FB711B3" w14:textId="77777777" w:rsidR="00FA6F6B" w:rsidRPr="00FA6F6B" w:rsidRDefault="00FA6F6B" w:rsidP="00BA0FD5">
            <w:pPr>
              <w:pStyle w:val="GuidePedagogiqueTitre7Rponses"/>
            </w:pPr>
            <w:r w:rsidRPr="00FA6F6B">
              <w:t>Le service commercial</w:t>
            </w:r>
          </w:p>
        </w:tc>
      </w:tr>
    </w:tbl>
    <w:p w14:paraId="7DAD3A3F" w14:textId="77777777" w:rsidR="00FA6F6B" w:rsidRPr="00FA6F6B" w:rsidRDefault="00FA6F6B" w:rsidP="00FA6F6B">
      <w:pPr>
        <w:rPr>
          <w:rFonts w:eastAsia="Calibri"/>
          <w:szCs w:val="22"/>
          <w:lang w:eastAsia="en-US"/>
        </w:rPr>
      </w:pPr>
    </w:p>
    <w:p w14:paraId="79A0907F" w14:textId="1104561E" w:rsidR="00FA6F6B" w:rsidRPr="00FA6F6B" w:rsidRDefault="00FA6F6B" w:rsidP="0075359B">
      <w:pPr>
        <w:pStyle w:val="GuidePedagogiqueConsignes"/>
      </w:pPr>
      <w:r w:rsidRPr="00FA6F6B">
        <w:lastRenderedPageBreak/>
        <w:t xml:space="preserve">3. Réalisez un diagnostic du système d’information commerciale actuel, en repérant notamment l’ensemble des acteurs et leurs rôles. Identifiez les possibilités offertes par le nouveau réseau pour le SIC. </w:t>
      </w:r>
    </w:p>
    <w:tbl>
      <w:tblPr>
        <w:tblStyle w:val="Tableau1repage2"/>
        <w:tblW w:w="0" w:type="auto"/>
        <w:tblLook w:val="04A0" w:firstRow="1" w:lastRow="0" w:firstColumn="1" w:lastColumn="0" w:noHBand="0" w:noVBand="1"/>
      </w:tblPr>
      <w:tblGrid>
        <w:gridCol w:w="1696"/>
        <w:gridCol w:w="5101"/>
        <w:gridCol w:w="3399"/>
      </w:tblGrid>
      <w:tr w:rsidR="00FA6F6B" w:rsidRPr="00FA6F6B" w14:paraId="2ED336D3" w14:textId="77777777" w:rsidTr="00957AD5">
        <w:trPr>
          <w:trHeight w:val="340"/>
          <w:tblHeader/>
        </w:trPr>
        <w:tc>
          <w:tcPr>
            <w:tcW w:w="1696" w:type="dxa"/>
            <w:shd w:val="clear" w:color="auto" w:fill="00B0F0"/>
            <w:vAlign w:val="center"/>
          </w:tcPr>
          <w:p w14:paraId="1FD46408" w14:textId="77777777" w:rsidR="00FA6F6B" w:rsidRPr="00BA0FD5" w:rsidRDefault="00FA6F6B" w:rsidP="00BA0FD5">
            <w:pPr>
              <w:pStyle w:val="GuidePedagogiqueTitre7Rponses"/>
              <w:jc w:val="center"/>
              <w:rPr>
                <w:b/>
                <w:bCs/>
              </w:rPr>
            </w:pPr>
            <w:r w:rsidRPr="00BA0FD5">
              <w:rPr>
                <w:b/>
                <w:bCs/>
              </w:rPr>
              <w:t>Les acteurs</w:t>
            </w:r>
          </w:p>
        </w:tc>
        <w:tc>
          <w:tcPr>
            <w:tcW w:w="5101" w:type="dxa"/>
            <w:shd w:val="clear" w:color="auto" w:fill="00B0F0"/>
            <w:vAlign w:val="center"/>
          </w:tcPr>
          <w:p w14:paraId="320E3F2E" w14:textId="77777777" w:rsidR="00FA6F6B" w:rsidRPr="00BA0FD5" w:rsidRDefault="00FA6F6B" w:rsidP="00BA0FD5">
            <w:pPr>
              <w:pStyle w:val="GuidePedagogiqueTitre7Rponses"/>
              <w:jc w:val="center"/>
              <w:rPr>
                <w:b/>
                <w:bCs/>
              </w:rPr>
            </w:pPr>
            <w:r w:rsidRPr="00BA0FD5">
              <w:rPr>
                <w:b/>
                <w:bCs/>
              </w:rPr>
              <w:t>Leur rôle</w:t>
            </w:r>
          </w:p>
        </w:tc>
        <w:tc>
          <w:tcPr>
            <w:tcW w:w="3399" w:type="dxa"/>
            <w:shd w:val="clear" w:color="auto" w:fill="00B0F0"/>
            <w:vAlign w:val="center"/>
          </w:tcPr>
          <w:p w14:paraId="679A8AFF" w14:textId="77777777" w:rsidR="00FA6F6B" w:rsidRPr="00BA0FD5" w:rsidRDefault="00FA6F6B" w:rsidP="00BA0FD5">
            <w:pPr>
              <w:pStyle w:val="GuidePedagogiqueTitre7Rponses"/>
              <w:jc w:val="center"/>
              <w:rPr>
                <w:b/>
                <w:bCs/>
              </w:rPr>
            </w:pPr>
            <w:r w:rsidRPr="00BA0FD5">
              <w:rPr>
                <w:b/>
                <w:bCs/>
              </w:rPr>
              <w:t>SIC actuel</w:t>
            </w:r>
          </w:p>
        </w:tc>
      </w:tr>
      <w:tr w:rsidR="00FA6F6B" w:rsidRPr="00FA6F6B" w14:paraId="50C34592" w14:textId="77777777" w:rsidTr="004D035E">
        <w:trPr>
          <w:trHeight w:val="1474"/>
        </w:trPr>
        <w:tc>
          <w:tcPr>
            <w:tcW w:w="1696" w:type="dxa"/>
          </w:tcPr>
          <w:p w14:paraId="77EAFC7D" w14:textId="77777777" w:rsidR="00FA6F6B" w:rsidRPr="00FA6F6B" w:rsidRDefault="00FA6F6B" w:rsidP="00BA0FD5">
            <w:pPr>
              <w:pStyle w:val="GuidePedagogiqueTitre7Rponses"/>
            </w:pPr>
            <w:r w:rsidRPr="00FA6F6B">
              <w:t>Sandra Paoli, responsable commerciale</w:t>
            </w:r>
          </w:p>
        </w:tc>
        <w:tc>
          <w:tcPr>
            <w:tcW w:w="5101" w:type="dxa"/>
          </w:tcPr>
          <w:p w14:paraId="0CE53E53" w14:textId="77777777" w:rsidR="00FA6F6B" w:rsidRPr="00FA6F6B" w:rsidRDefault="00FA6F6B" w:rsidP="00BA0FD5">
            <w:pPr>
              <w:pStyle w:val="GuidePedagogiqueTitre7Rponses"/>
            </w:pPr>
            <w:r w:rsidRPr="00FA6F6B">
              <w:t>Gestion de certaines commandes du magasin, relations téléphoniques en cas de difficultés avec un client, prospection de nouveaux clients, participation aux salons, contact direct par de nouveaux clients.</w:t>
            </w:r>
          </w:p>
        </w:tc>
        <w:tc>
          <w:tcPr>
            <w:tcW w:w="3399" w:type="dxa"/>
          </w:tcPr>
          <w:p w14:paraId="5194B3D1" w14:textId="77777777" w:rsidR="00FA6F6B" w:rsidRPr="00FA6F6B" w:rsidRDefault="00FA6F6B" w:rsidP="00BA0FD5">
            <w:pPr>
              <w:pStyle w:val="GuidePedagogiqueTitre7Rponses"/>
            </w:pPr>
            <w:r w:rsidRPr="00FA6F6B">
              <w:t>Alimentation d'un fichier client commun au service commercial hébergé sur son poste.</w:t>
            </w:r>
          </w:p>
        </w:tc>
      </w:tr>
      <w:tr w:rsidR="00FA6F6B" w:rsidRPr="00FA6F6B" w14:paraId="3350C655" w14:textId="77777777" w:rsidTr="004D035E">
        <w:trPr>
          <w:trHeight w:val="1417"/>
        </w:trPr>
        <w:tc>
          <w:tcPr>
            <w:tcW w:w="1696" w:type="dxa"/>
          </w:tcPr>
          <w:p w14:paraId="6E50DA69" w14:textId="77777777" w:rsidR="00FA6F6B" w:rsidRPr="00FA6F6B" w:rsidRDefault="00FA6F6B" w:rsidP="00BA0FD5">
            <w:pPr>
              <w:pStyle w:val="GuidePedagogiqueTitre7Rponses"/>
            </w:pPr>
            <w:r w:rsidRPr="00FA6F6B">
              <w:t>Manon Rossi, assistante commerciale</w:t>
            </w:r>
          </w:p>
        </w:tc>
        <w:tc>
          <w:tcPr>
            <w:tcW w:w="5101" w:type="dxa"/>
          </w:tcPr>
          <w:p w14:paraId="2ED7EF53" w14:textId="77777777" w:rsidR="00FA6F6B" w:rsidRPr="00FA6F6B" w:rsidRDefault="00FA6F6B" w:rsidP="00BA0FD5">
            <w:pPr>
              <w:pStyle w:val="GuidePedagogiqueTitre7Rponses"/>
            </w:pPr>
            <w:r w:rsidRPr="00FA6F6B">
              <w:t>Gestion de certaines commandes du magasin, relations téléphoniques avec l'ensemble des clients, gestion administrative de la participation aux salons, contact direct avec de nouveaux clients.</w:t>
            </w:r>
          </w:p>
        </w:tc>
        <w:tc>
          <w:tcPr>
            <w:tcW w:w="3399" w:type="dxa"/>
          </w:tcPr>
          <w:p w14:paraId="2D04FC53" w14:textId="77777777" w:rsidR="00FA6F6B" w:rsidRPr="00FA6F6B" w:rsidRDefault="00FA6F6B" w:rsidP="00BA0FD5">
            <w:pPr>
              <w:pStyle w:val="GuidePedagogiqueTitre7Rponses"/>
            </w:pPr>
            <w:r w:rsidRPr="00FA6F6B">
              <w:t>Alimentation d'un fichier client commun au service commercial hébergé sur le poste de Sandra (parfois mise à jour individuelle quand Sandra est absente).</w:t>
            </w:r>
          </w:p>
        </w:tc>
      </w:tr>
      <w:tr w:rsidR="00FA6F6B" w:rsidRPr="00FA6F6B" w14:paraId="30DC60F2" w14:textId="77777777" w:rsidTr="004D035E">
        <w:tc>
          <w:tcPr>
            <w:tcW w:w="1696" w:type="dxa"/>
          </w:tcPr>
          <w:p w14:paraId="3CD57DFA" w14:textId="77777777" w:rsidR="00FA6F6B" w:rsidRPr="00FA6F6B" w:rsidRDefault="00FA6F6B" w:rsidP="00BA0FD5">
            <w:pPr>
              <w:pStyle w:val="GuidePedagogiqueTitre7Rponses"/>
            </w:pPr>
            <w:r w:rsidRPr="00FA6F6B">
              <w:t xml:space="preserve">Lucia </w:t>
            </w:r>
            <w:proofErr w:type="spellStart"/>
            <w:r w:rsidRPr="00FA6F6B">
              <w:t>Cardi</w:t>
            </w:r>
            <w:proofErr w:type="spellEnd"/>
            <w:r w:rsidRPr="00FA6F6B">
              <w:t>, responsable du magasin</w:t>
            </w:r>
          </w:p>
        </w:tc>
        <w:tc>
          <w:tcPr>
            <w:tcW w:w="5101" w:type="dxa"/>
          </w:tcPr>
          <w:p w14:paraId="654EA427" w14:textId="77777777" w:rsidR="00FA6F6B" w:rsidRPr="00FA6F6B" w:rsidRDefault="00FA6F6B" w:rsidP="00BA0FD5">
            <w:pPr>
              <w:pStyle w:val="GuidePedagogiqueTitre7Rponses"/>
            </w:pPr>
            <w:r w:rsidRPr="00FA6F6B">
              <w:t>Relation avec les clients du magasin, gestion des commandes.</w:t>
            </w:r>
          </w:p>
        </w:tc>
        <w:tc>
          <w:tcPr>
            <w:tcW w:w="3399" w:type="dxa"/>
          </w:tcPr>
          <w:p w14:paraId="14FC5F30" w14:textId="77777777" w:rsidR="00FA6F6B" w:rsidRPr="00FA6F6B" w:rsidRDefault="00FA6F6B" w:rsidP="00BA0FD5">
            <w:pPr>
              <w:pStyle w:val="GuidePedagogiqueTitre7Rponses"/>
            </w:pPr>
            <w:r w:rsidRPr="00FA6F6B">
              <w:t>Tenue d'un fichier client sur un cahier.</w:t>
            </w:r>
          </w:p>
        </w:tc>
      </w:tr>
      <w:tr w:rsidR="00FA6F6B" w:rsidRPr="00FA6F6B" w14:paraId="2BE60D7F" w14:textId="77777777" w:rsidTr="004D035E">
        <w:tc>
          <w:tcPr>
            <w:tcW w:w="1696" w:type="dxa"/>
          </w:tcPr>
          <w:p w14:paraId="117FF9B6" w14:textId="77777777" w:rsidR="00FA6F6B" w:rsidRPr="00FA6F6B" w:rsidRDefault="00FA6F6B" w:rsidP="00BA0FD5">
            <w:pPr>
              <w:pStyle w:val="GuidePedagogiqueTitre7Rponses"/>
            </w:pPr>
            <w:r w:rsidRPr="00FA6F6B">
              <w:t>Les vendeurs</w:t>
            </w:r>
          </w:p>
        </w:tc>
        <w:tc>
          <w:tcPr>
            <w:tcW w:w="5101" w:type="dxa"/>
          </w:tcPr>
          <w:p w14:paraId="759B6DC4" w14:textId="77777777" w:rsidR="00FA6F6B" w:rsidRPr="00FA6F6B" w:rsidRDefault="00FA6F6B" w:rsidP="00BA0FD5">
            <w:pPr>
              <w:pStyle w:val="GuidePedagogiqueTitre7Rponses"/>
            </w:pPr>
            <w:r w:rsidRPr="00FA6F6B">
              <w:t>Relation avec les clients du magasin, gestion des commandes.</w:t>
            </w:r>
          </w:p>
        </w:tc>
        <w:tc>
          <w:tcPr>
            <w:tcW w:w="3399" w:type="dxa"/>
          </w:tcPr>
          <w:p w14:paraId="66CEF050" w14:textId="77777777" w:rsidR="00FA6F6B" w:rsidRPr="00FA6F6B" w:rsidRDefault="00FA6F6B" w:rsidP="00BA0FD5">
            <w:pPr>
              <w:pStyle w:val="GuidePedagogiqueTitre7Rponses"/>
            </w:pPr>
            <w:r w:rsidRPr="00FA6F6B">
              <w:t>Tenue d'un fichier client sur un cahier.</w:t>
            </w:r>
          </w:p>
        </w:tc>
      </w:tr>
      <w:tr w:rsidR="00FA6F6B" w:rsidRPr="00FA6F6B" w14:paraId="4390EAC2" w14:textId="77777777" w:rsidTr="004D035E">
        <w:tc>
          <w:tcPr>
            <w:tcW w:w="1696" w:type="dxa"/>
          </w:tcPr>
          <w:p w14:paraId="33A09236" w14:textId="77777777" w:rsidR="00FA6F6B" w:rsidRPr="00FA6F6B" w:rsidRDefault="00FA6F6B" w:rsidP="00BA0FD5">
            <w:pPr>
              <w:pStyle w:val="GuidePedagogiqueTitre7Rponses"/>
            </w:pPr>
            <w:r w:rsidRPr="00FA6F6B">
              <w:t>Stagiaire</w:t>
            </w:r>
          </w:p>
        </w:tc>
        <w:tc>
          <w:tcPr>
            <w:tcW w:w="5101" w:type="dxa"/>
          </w:tcPr>
          <w:p w14:paraId="3215E9A0" w14:textId="77777777" w:rsidR="00FA6F6B" w:rsidRPr="00FA6F6B" w:rsidRDefault="00FA6F6B" w:rsidP="00BA0FD5">
            <w:pPr>
              <w:pStyle w:val="GuidePedagogiqueTitre7Rponses"/>
            </w:pPr>
            <w:r w:rsidRPr="00FA6F6B">
              <w:t>Pas de rôle défini.</w:t>
            </w:r>
          </w:p>
        </w:tc>
        <w:tc>
          <w:tcPr>
            <w:tcW w:w="3399" w:type="dxa"/>
          </w:tcPr>
          <w:p w14:paraId="0DB067F5" w14:textId="77777777" w:rsidR="00FA6F6B" w:rsidRPr="00FA6F6B" w:rsidRDefault="00FA6F6B" w:rsidP="00BA0FD5">
            <w:pPr>
              <w:pStyle w:val="GuidePedagogiqueTitre7Rponses"/>
            </w:pPr>
          </w:p>
        </w:tc>
      </w:tr>
    </w:tbl>
    <w:p w14:paraId="5D6B8D11" w14:textId="77777777" w:rsidR="00BA0FD5" w:rsidRDefault="00BA0FD5" w:rsidP="0075359B">
      <w:pPr>
        <w:pStyle w:val="GuidePedagogiqueTitre7Rponses"/>
        <w:rPr>
          <w:rFonts w:eastAsia="Calibri"/>
          <w:lang w:eastAsia="en-US"/>
        </w:rPr>
      </w:pPr>
    </w:p>
    <w:p w14:paraId="298AFCA1" w14:textId="545BB640" w:rsidR="00FA6F6B" w:rsidRPr="00FA6F6B" w:rsidRDefault="00FA6F6B" w:rsidP="0075359B">
      <w:pPr>
        <w:pStyle w:val="GuidePedagogiqueTitre7Rponses"/>
        <w:rPr>
          <w:rFonts w:eastAsia="Calibri"/>
          <w:lang w:eastAsia="en-US"/>
        </w:rPr>
      </w:pPr>
      <w:r w:rsidRPr="00FA6F6B">
        <w:rPr>
          <w:rFonts w:eastAsia="Calibri"/>
          <w:lang w:eastAsia="en-US"/>
        </w:rPr>
        <w:t>Au sein du service commercial, les tâches sont réparties de manière intuitive, sans réelle coordination. Il existe un fichier client partagé sur Excel, mais celui-ci est parfois mis à jour de manière unilatérale sur le poste de Manon, quand Sandra est absente. Par conséquent, les informations de ce fichier ne sont pas fiables, ce qui conduit à des erreurs vis-à-vis de certains clients. Le service accueille régulièrement des stagiaires, mais ne leur attribue pas de tâches particulières.</w:t>
      </w:r>
    </w:p>
    <w:p w14:paraId="540A7265" w14:textId="77777777" w:rsidR="00FA6F6B" w:rsidRPr="00FA6F6B" w:rsidRDefault="00FA6F6B" w:rsidP="0075359B">
      <w:pPr>
        <w:pStyle w:val="GuidePedagogiqueTitre7Rponses"/>
        <w:rPr>
          <w:rFonts w:eastAsia="Calibri"/>
          <w:lang w:eastAsia="en-US"/>
        </w:rPr>
      </w:pPr>
    </w:p>
    <w:p w14:paraId="2FD37897" w14:textId="77777777" w:rsidR="00FA6F6B" w:rsidRPr="00FA6F6B" w:rsidRDefault="00FA6F6B" w:rsidP="0075359B">
      <w:pPr>
        <w:pStyle w:val="GuidePedagogiqueTitre7Rponses"/>
        <w:rPr>
          <w:rFonts w:eastAsia="Calibri"/>
          <w:lang w:eastAsia="en-US"/>
        </w:rPr>
      </w:pPr>
      <w:r w:rsidRPr="00FA6F6B">
        <w:rPr>
          <w:rFonts w:eastAsia="Calibri"/>
          <w:lang w:eastAsia="en-US"/>
        </w:rPr>
        <w:t>Au sein du magasin, il n’y a pas de poste informatique ; le fichier client est donc tenu sur un cahier et ces informations ne sont par conséquent pas partagées avec le service commercial. Elles sont probablement fiables, car mises à jour en temps réel par n’importe quel acteur. En revanche, les informations des clients qui passent des commandes importantes directement par le biais du service commercial ne sont pas connues du magasin.</w:t>
      </w:r>
    </w:p>
    <w:p w14:paraId="5EC601E9" w14:textId="77777777" w:rsidR="00FA6F6B" w:rsidRPr="00FA6F6B" w:rsidRDefault="00FA6F6B" w:rsidP="0075359B">
      <w:pPr>
        <w:pStyle w:val="GuidePedagogiqueTitre7Rponses"/>
        <w:rPr>
          <w:rFonts w:eastAsia="Calibri"/>
          <w:lang w:eastAsia="en-US"/>
        </w:rPr>
      </w:pPr>
    </w:p>
    <w:p w14:paraId="6D44254D" w14:textId="6CAF7286" w:rsidR="00FA6F6B" w:rsidRPr="00FA6F6B" w:rsidRDefault="00FA6F6B" w:rsidP="0075359B">
      <w:pPr>
        <w:pStyle w:val="GuidePedagogiqueTitre7Rponses"/>
        <w:rPr>
          <w:rFonts w:eastAsia="Calibri"/>
          <w:lang w:eastAsia="en-US"/>
        </w:rPr>
      </w:pPr>
      <w:r w:rsidRPr="00FA6F6B">
        <w:rPr>
          <w:rFonts w:eastAsia="Calibri"/>
          <w:lang w:eastAsia="en-US"/>
        </w:rPr>
        <w:t>Cette dispersion des informations et leur non-informatisation partielle rendent des actions commerciales difficiles, voire impossible</w:t>
      </w:r>
      <w:r w:rsidR="003F7811">
        <w:rPr>
          <w:rFonts w:eastAsia="Calibri"/>
          <w:lang w:eastAsia="en-US"/>
        </w:rPr>
        <w:t>s</w:t>
      </w:r>
      <w:r w:rsidRPr="00FA6F6B">
        <w:rPr>
          <w:rFonts w:eastAsia="Calibri"/>
          <w:lang w:eastAsia="en-US"/>
        </w:rPr>
        <w:t>. Pourtant, devant la stagnation du CA et le développement de la concurrence, il serait souhaitable de développer la fidélisation de la clientèle.</w:t>
      </w:r>
    </w:p>
    <w:p w14:paraId="6A57FD1F" w14:textId="77777777" w:rsidR="00FA6F6B" w:rsidRPr="00FA6F6B" w:rsidRDefault="00FA6F6B" w:rsidP="0075359B">
      <w:pPr>
        <w:pStyle w:val="GuidePedagogiqueTitre7Rponses"/>
        <w:rPr>
          <w:rFonts w:eastAsia="Calibri"/>
          <w:lang w:eastAsia="en-US"/>
        </w:rPr>
      </w:pPr>
    </w:p>
    <w:p w14:paraId="4C967BBB" w14:textId="77777777" w:rsidR="00FA6F6B" w:rsidRPr="00FA6F6B" w:rsidRDefault="00FA6F6B" w:rsidP="0075359B">
      <w:pPr>
        <w:pStyle w:val="GuidePedagogiqueTitre7Rponses"/>
        <w:rPr>
          <w:rFonts w:eastAsia="Calibri"/>
          <w:lang w:eastAsia="en-US"/>
        </w:rPr>
      </w:pPr>
      <w:r w:rsidRPr="00FA6F6B">
        <w:rPr>
          <w:rFonts w:eastAsia="Calibri"/>
          <w:lang w:eastAsia="en-US"/>
        </w:rPr>
        <w:t>La mise en réseau de type client-serveur va permettre de créer un espace partagé entre les deux services. Il sera alors possible de créer un fichier clients commun, en distinguant les clients selon qu’ils sont particuliers ou professionnels. Des actions commerciales pourront alors être mises en place.</w:t>
      </w:r>
    </w:p>
    <w:p w14:paraId="44159D3C" w14:textId="6E687C49" w:rsidR="00FA6F6B" w:rsidRPr="00FA6F6B" w:rsidRDefault="00FA6F6B" w:rsidP="0075359B">
      <w:pPr>
        <w:pStyle w:val="GuidePedagogiqueConsignes"/>
      </w:pPr>
      <w:r w:rsidRPr="00FA6F6B">
        <w:t xml:space="preserve">4. Expliquez à Sandra Paoli quelles sont les possibilités pour faire évoluer le système d’information commerciale. Vous présenterez votre proposition dans une note. </w:t>
      </w:r>
    </w:p>
    <w:p w14:paraId="0C3DDAA5" w14:textId="5BF98993" w:rsidR="00FA6F6B" w:rsidRDefault="00FA6F6B" w:rsidP="006F739F">
      <w:pPr>
        <w:pStyle w:val="GuidePedagogiqueTitre7Rponses"/>
        <w:rPr>
          <w:rFonts w:eastAsia="Calibri"/>
          <w:i/>
          <w:iCs/>
          <w:lang w:eastAsia="en-US"/>
        </w:rPr>
      </w:pPr>
      <w:r w:rsidRPr="006F739F">
        <w:rPr>
          <w:rFonts w:eastAsia="Calibri"/>
          <w:i/>
          <w:iCs/>
          <w:lang w:eastAsia="en-US"/>
        </w:rPr>
        <w:t xml:space="preserve">Cette question nécessite la réalisation de recherches supplémentaires sur internet. Ainsi, la proposition suivante de corrigé a été réalisée grâce à des recherches sur internet. Le corrigé n’est donc qu’indicatif, et dépendra des sources trouvées par les étudiants. </w:t>
      </w:r>
    </w:p>
    <w:p w14:paraId="0F1FC185" w14:textId="77777777" w:rsidR="00BA0FD5" w:rsidRPr="006F739F" w:rsidRDefault="00BA0FD5" w:rsidP="006F739F">
      <w:pPr>
        <w:pStyle w:val="GuidePedagogiqueTitre7Rponses"/>
        <w:rPr>
          <w:rFonts w:eastAsia="Calibri"/>
          <w:i/>
          <w:iCs/>
          <w:lang w:eastAsia="en-US"/>
        </w:rPr>
      </w:pPr>
    </w:p>
    <w:p w14:paraId="3BF9A93C" w14:textId="77777777" w:rsidR="00FA6F6B" w:rsidRPr="00FA6F6B" w:rsidRDefault="00FA6F6B" w:rsidP="006F739F">
      <w:pPr>
        <w:pStyle w:val="GuidePedagogiqueTitre7Rponses"/>
        <w:rPr>
          <w:rFonts w:eastAsia="Calibri"/>
          <w:lang w:eastAsia="en-US"/>
        </w:rPr>
      </w:pPr>
      <w:r w:rsidRPr="00FA6F6B">
        <w:rPr>
          <w:rFonts w:eastAsia="Calibri"/>
          <w:lang w:eastAsia="en-US"/>
        </w:rPr>
        <w:t>L’entreprise doit mettre en place des solutions pour disposer d’un fichier client, réaliser un suivi et mettre en place des actions commerciales ciblées.</w:t>
      </w:r>
    </w:p>
    <w:p w14:paraId="73DE2C99" w14:textId="77777777" w:rsidR="00FA6F6B" w:rsidRPr="00FA6F6B" w:rsidRDefault="00FA6F6B" w:rsidP="006F739F">
      <w:pPr>
        <w:pStyle w:val="GuidePedagogiqueTitre7Rponses"/>
        <w:rPr>
          <w:rFonts w:eastAsia="Calibri"/>
          <w:lang w:eastAsia="en-US"/>
        </w:rPr>
      </w:pPr>
      <w:r w:rsidRPr="00FA6F6B">
        <w:rPr>
          <w:rFonts w:eastAsia="Calibri"/>
          <w:lang w:eastAsia="en-US"/>
        </w:rPr>
        <w:t>Plusieurs pistes peuvent être envisagées.</w:t>
      </w:r>
    </w:p>
    <w:p w14:paraId="2D61E690" w14:textId="77777777" w:rsidR="00FA6F6B" w:rsidRPr="00FA6F6B" w:rsidRDefault="00FA6F6B" w:rsidP="00AF48CA">
      <w:pPr>
        <w:pStyle w:val="GuidePedagogiqueTitre7Rponses"/>
        <w:numPr>
          <w:ilvl w:val="0"/>
          <w:numId w:val="27"/>
        </w:numPr>
        <w:rPr>
          <w:rFonts w:eastAsia="Calibri"/>
          <w:lang w:eastAsia="en-US"/>
        </w:rPr>
      </w:pPr>
      <w:r w:rsidRPr="00FA6F6B">
        <w:rPr>
          <w:rFonts w:eastAsia="Calibri"/>
          <w:lang w:eastAsia="en-US"/>
        </w:rPr>
        <w:t>Réalisation d’une base de données, sous Excel ou sous un SGBDR</w:t>
      </w:r>
    </w:p>
    <w:p w14:paraId="1FD6FB41" w14:textId="77777777" w:rsidR="00FA6F6B" w:rsidRPr="00FA6F6B" w:rsidRDefault="00FA6F6B" w:rsidP="006F739F">
      <w:pPr>
        <w:pStyle w:val="GuidePedagogiqueTitre7Rponses"/>
        <w:rPr>
          <w:rFonts w:eastAsia="Calibri"/>
          <w:lang w:eastAsia="en-US"/>
        </w:rPr>
      </w:pPr>
      <w:r w:rsidRPr="00FA6F6B">
        <w:rPr>
          <w:rFonts w:eastAsia="Calibri"/>
          <w:lang w:eastAsia="en-US"/>
        </w:rPr>
        <w:t>Avantages : peu coûteux, logiciels déjà dans l’entreprise, peu ou pas de formation des acteurs nécessaire, possibilité de faire des publipostages et des sélections de clients en fonction de certains critères.</w:t>
      </w:r>
    </w:p>
    <w:p w14:paraId="1571B765" w14:textId="77777777" w:rsidR="00FA6F6B" w:rsidRPr="00FA6F6B" w:rsidRDefault="00FA6F6B" w:rsidP="006F739F">
      <w:pPr>
        <w:pStyle w:val="GuidePedagogiqueTitre7Rponses"/>
        <w:rPr>
          <w:rFonts w:eastAsia="Calibri"/>
          <w:lang w:eastAsia="en-US"/>
        </w:rPr>
      </w:pPr>
      <w:r w:rsidRPr="00FA6F6B">
        <w:rPr>
          <w:rFonts w:eastAsia="Calibri"/>
          <w:lang w:eastAsia="en-US"/>
        </w:rPr>
        <w:t>Inconvénients : pas de fonctionnalités spécifiques, tout doit être créé en interne et nécessite donc une bonne maîtrise des fonctionnalités.</w:t>
      </w:r>
    </w:p>
    <w:p w14:paraId="46955BCF" w14:textId="77777777" w:rsidR="00FA6F6B" w:rsidRPr="00FA6F6B" w:rsidRDefault="00FA6F6B" w:rsidP="00E846F3">
      <w:pPr>
        <w:pStyle w:val="GuidePedagogiqueTitre7Rponses"/>
        <w:numPr>
          <w:ilvl w:val="0"/>
          <w:numId w:val="27"/>
        </w:numPr>
        <w:rPr>
          <w:rFonts w:eastAsia="Calibri"/>
          <w:lang w:eastAsia="en-US"/>
        </w:rPr>
      </w:pPr>
      <w:r w:rsidRPr="00FA6F6B">
        <w:rPr>
          <w:rFonts w:eastAsia="Calibri"/>
          <w:lang w:eastAsia="en-US"/>
        </w:rPr>
        <w:t>Utilisation d’un logiciel de CRM</w:t>
      </w:r>
    </w:p>
    <w:p w14:paraId="6AEFDDED" w14:textId="77777777" w:rsidR="00FA6F6B" w:rsidRPr="00FA6F6B" w:rsidRDefault="00FA6F6B" w:rsidP="006F739F">
      <w:pPr>
        <w:pStyle w:val="GuidePedagogiqueTitre7Rponses"/>
        <w:rPr>
          <w:rFonts w:eastAsia="Calibri"/>
          <w:lang w:eastAsia="en-US"/>
        </w:rPr>
      </w:pPr>
      <w:r w:rsidRPr="00FA6F6B">
        <w:rPr>
          <w:rFonts w:eastAsia="Calibri"/>
          <w:lang w:eastAsia="en-US"/>
        </w:rPr>
        <w:t xml:space="preserve">Un logiciel de CRM a pour but de mettre les informations clients en commun, et donc d’améliorer la connaissance client. Il permet de réaliser différentes tâches telles que l’identification des données clients, le suivi et la gestion des </w:t>
      </w:r>
      <w:r w:rsidRPr="00FA6F6B">
        <w:rPr>
          <w:rFonts w:eastAsia="Calibri"/>
          <w:lang w:eastAsia="en-US"/>
        </w:rPr>
        <w:lastRenderedPageBreak/>
        <w:t>actions des clients, la proposition d’actions clients et l’analyse des informations. Les fonctionnalités proposées par ce type de solution sont très larges et donc intéressantes. Dans une petite structure, elles vont permettre un gain de temps, favoriser la collaboration entre les services et assurer une meilleure réactivité.</w:t>
      </w:r>
    </w:p>
    <w:p w14:paraId="0F21C31D" w14:textId="77777777" w:rsidR="00FA6F6B" w:rsidRPr="00FA6F6B" w:rsidRDefault="00FA6F6B" w:rsidP="006F739F">
      <w:pPr>
        <w:pStyle w:val="GuidePedagogiqueTitre7Rponses"/>
        <w:rPr>
          <w:rFonts w:eastAsia="Calibri"/>
          <w:lang w:eastAsia="en-US"/>
        </w:rPr>
      </w:pPr>
      <w:r w:rsidRPr="00FA6F6B">
        <w:rPr>
          <w:rFonts w:eastAsia="Calibri"/>
          <w:lang w:eastAsia="en-US"/>
        </w:rPr>
        <w:t>Il existe de nombreux éditeurs de logiciels, dont le coût varie en fonction des fonctionnalités recherchées. Certaines solutions sont gratuites.</w:t>
      </w:r>
    </w:p>
    <w:p w14:paraId="1D46E64F" w14:textId="504FBB1F" w:rsidR="00FA6F6B" w:rsidRDefault="00FA6F6B" w:rsidP="006F739F">
      <w:pPr>
        <w:pStyle w:val="GuidePedagogiqueTitre7Rponses"/>
        <w:rPr>
          <w:rFonts w:eastAsia="Calibri"/>
          <w:lang w:eastAsia="en-US"/>
        </w:rPr>
      </w:pPr>
      <w:r w:rsidRPr="00FA6F6B">
        <w:rPr>
          <w:rFonts w:eastAsia="Calibri"/>
          <w:lang w:eastAsia="en-US"/>
        </w:rPr>
        <w:t>Le choix peut se porter sur une solution en interne ou en externe.</w:t>
      </w:r>
    </w:p>
    <w:p w14:paraId="1DCA69C2" w14:textId="77777777" w:rsidR="00BA0FD5" w:rsidRPr="00FA6F6B" w:rsidRDefault="00BA0FD5" w:rsidP="006F739F">
      <w:pPr>
        <w:pStyle w:val="GuidePedagogiqueTitre7Rponses"/>
        <w:rPr>
          <w:rFonts w:eastAsia="Calibri"/>
          <w:lang w:eastAsia="en-US"/>
        </w:rPr>
      </w:pPr>
    </w:p>
    <w:tbl>
      <w:tblPr>
        <w:tblStyle w:val="Tableau1repage2"/>
        <w:tblW w:w="10262" w:type="dxa"/>
        <w:tblLook w:val="04A0" w:firstRow="1" w:lastRow="0" w:firstColumn="1" w:lastColumn="0" w:noHBand="0" w:noVBand="1"/>
      </w:tblPr>
      <w:tblGrid>
        <w:gridCol w:w="1304"/>
        <w:gridCol w:w="4479"/>
        <w:gridCol w:w="4479"/>
      </w:tblGrid>
      <w:tr w:rsidR="00FA6F6B" w:rsidRPr="00FA6F6B" w14:paraId="5A0EDD62" w14:textId="77777777" w:rsidTr="00957AD5">
        <w:trPr>
          <w:trHeight w:val="340"/>
        </w:trPr>
        <w:tc>
          <w:tcPr>
            <w:tcW w:w="1304" w:type="dxa"/>
            <w:tcBorders>
              <w:top w:val="nil"/>
              <w:left w:val="nil"/>
            </w:tcBorders>
          </w:tcPr>
          <w:p w14:paraId="43FE3612" w14:textId="77777777" w:rsidR="00FA6F6B" w:rsidRPr="00FA6F6B" w:rsidRDefault="00FA6F6B" w:rsidP="00BA0FD5">
            <w:pPr>
              <w:pStyle w:val="GuidePedagogiqueTitre7Rponses"/>
            </w:pPr>
          </w:p>
        </w:tc>
        <w:tc>
          <w:tcPr>
            <w:tcW w:w="4479" w:type="dxa"/>
            <w:shd w:val="clear" w:color="auto" w:fill="00B0F0"/>
            <w:vAlign w:val="center"/>
          </w:tcPr>
          <w:p w14:paraId="0A6D346C" w14:textId="77777777" w:rsidR="00FA6F6B" w:rsidRPr="00BA0FD5" w:rsidRDefault="00FA6F6B" w:rsidP="00BA0FD5">
            <w:pPr>
              <w:pStyle w:val="GuidePedagogiqueTitre7Rponses"/>
              <w:jc w:val="center"/>
              <w:rPr>
                <w:b/>
                <w:bCs/>
              </w:rPr>
            </w:pPr>
            <w:r w:rsidRPr="00BA0FD5">
              <w:rPr>
                <w:b/>
                <w:bCs/>
              </w:rPr>
              <w:t>Avantages</w:t>
            </w:r>
          </w:p>
        </w:tc>
        <w:tc>
          <w:tcPr>
            <w:tcW w:w="4479" w:type="dxa"/>
            <w:shd w:val="clear" w:color="auto" w:fill="00B0F0"/>
            <w:vAlign w:val="center"/>
          </w:tcPr>
          <w:p w14:paraId="1A80CB95" w14:textId="77777777" w:rsidR="00FA6F6B" w:rsidRPr="00BA0FD5" w:rsidRDefault="00FA6F6B" w:rsidP="00BA0FD5">
            <w:pPr>
              <w:pStyle w:val="GuidePedagogiqueTitre7Rponses"/>
              <w:jc w:val="center"/>
              <w:rPr>
                <w:b/>
                <w:bCs/>
              </w:rPr>
            </w:pPr>
            <w:r w:rsidRPr="00BA0FD5">
              <w:rPr>
                <w:b/>
                <w:bCs/>
              </w:rPr>
              <w:t>Inconvénients</w:t>
            </w:r>
          </w:p>
        </w:tc>
      </w:tr>
      <w:tr w:rsidR="00FA6F6B" w:rsidRPr="00FA6F6B" w14:paraId="202C906B" w14:textId="77777777" w:rsidTr="00957AD5">
        <w:tc>
          <w:tcPr>
            <w:tcW w:w="1304" w:type="dxa"/>
            <w:shd w:val="clear" w:color="auto" w:fill="00B0F0"/>
            <w:vAlign w:val="center"/>
          </w:tcPr>
          <w:p w14:paraId="074FD2AB" w14:textId="77777777" w:rsidR="00FA6F6B" w:rsidRPr="00BA0FD5" w:rsidRDefault="00FA6F6B" w:rsidP="00BA0FD5">
            <w:pPr>
              <w:pStyle w:val="GuidePedagogiqueTitre7Rponses"/>
              <w:jc w:val="center"/>
              <w:rPr>
                <w:b/>
                <w:bCs/>
              </w:rPr>
            </w:pPr>
            <w:r w:rsidRPr="00BA0FD5">
              <w:rPr>
                <w:b/>
                <w:bCs/>
              </w:rPr>
              <w:t>Solution en interne</w:t>
            </w:r>
          </w:p>
        </w:tc>
        <w:tc>
          <w:tcPr>
            <w:tcW w:w="4479" w:type="dxa"/>
            <w:vAlign w:val="center"/>
          </w:tcPr>
          <w:p w14:paraId="1C51AA56" w14:textId="77777777" w:rsidR="00FA6F6B" w:rsidRPr="00FA6F6B" w:rsidRDefault="00FA6F6B" w:rsidP="00BA0FD5">
            <w:pPr>
              <w:pStyle w:val="GuidePedagogiqueTitre7Rponses"/>
            </w:pPr>
            <w:r w:rsidRPr="00FA6F6B">
              <w:t>Maîtrise de la solution choisie et indépendance.</w:t>
            </w:r>
          </w:p>
        </w:tc>
        <w:tc>
          <w:tcPr>
            <w:tcW w:w="4479" w:type="dxa"/>
            <w:vAlign w:val="center"/>
          </w:tcPr>
          <w:p w14:paraId="04007246" w14:textId="77777777" w:rsidR="00FA6F6B" w:rsidRPr="00FA6F6B" w:rsidRDefault="00FA6F6B" w:rsidP="00BA0FD5">
            <w:pPr>
              <w:pStyle w:val="GuidePedagogiqueTitre7Rponses"/>
            </w:pPr>
            <w:r w:rsidRPr="00FA6F6B">
              <w:t>Peu de compétences dans l’entreprise pour la maintenance du logiciel.</w:t>
            </w:r>
          </w:p>
        </w:tc>
      </w:tr>
      <w:tr w:rsidR="00FA6F6B" w:rsidRPr="00FA6F6B" w14:paraId="481C5672" w14:textId="77777777" w:rsidTr="00957AD5">
        <w:tc>
          <w:tcPr>
            <w:tcW w:w="1304" w:type="dxa"/>
            <w:shd w:val="clear" w:color="auto" w:fill="00B0F0"/>
            <w:vAlign w:val="center"/>
          </w:tcPr>
          <w:p w14:paraId="68AD1A0E" w14:textId="77777777" w:rsidR="00FA6F6B" w:rsidRPr="00BA0FD5" w:rsidRDefault="00FA6F6B" w:rsidP="00BA0FD5">
            <w:pPr>
              <w:pStyle w:val="GuidePedagogiqueTitre7Rponses"/>
              <w:jc w:val="center"/>
              <w:rPr>
                <w:b/>
                <w:bCs/>
              </w:rPr>
            </w:pPr>
            <w:r w:rsidRPr="00BA0FD5">
              <w:rPr>
                <w:b/>
                <w:bCs/>
              </w:rPr>
              <w:t>Solution en externe</w:t>
            </w:r>
          </w:p>
        </w:tc>
        <w:tc>
          <w:tcPr>
            <w:tcW w:w="4479" w:type="dxa"/>
            <w:vAlign w:val="center"/>
          </w:tcPr>
          <w:p w14:paraId="53CD8C56" w14:textId="77777777" w:rsidR="00FA6F6B" w:rsidRPr="00FA6F6B" w:rsidRDefault="00FA6F6B" w:rsidP="00BA0FD5">
            <w:pPr>
              <w:pStyle w:val="GuidePedagogiqueTitre7Rponses"/>
            </w:pPr>
            <w:r w:rsidRPr="00FA6F6B">
              <w:t>Application mise à jour en continu, flexibilité, accessibilité même en dehors de l’entreprise.</w:t>
            </w:r>
          </w:p>
        </w:tc>
        <w:tc>
          <w:tcPr>
            <w:tcW w:w="4479" w:type="dxa"/>
            <w:vAlign w:val="center"/>
          </w:tcPr>
          <w:p w14:paraId="0F8DA5BF" w14:textId="77777777" w:rsidR="00FA6F6B" w:rsidRPr="00FA6F6B" w:rsidRDefault="00FA6F6B" w:rsidP="00BA0FD5">
            <w:pPr>
              <w:pStyle w:val="GuidePedagogiqueTitre7Rponses"/>
            </w:pPr>
            <w:r w:rsidRPr="00FA6F6B">
              <w:t>Dépendance vis-à-vis du prestataire et problème éventuel de sécurité.</w:t>
            </w:r>
          </w:p>
        </w:tc>
      </w:tr>
    </w:tbl>
    <w:p w14:paraId="022D26E3" w14:textId="77777777" w:rsidR="00FA6F6B" w:rsidRPr="00FA6F6B" w:rsidRDefault="00FA6F6B" w:rsidP="00FA6F6B">
      <w:pPr>
        <w:jc w:val="both"/>
        <w:rPr>
          <w:rFonts w:eastAsia="Calibri"/>
          <w:szCs w:val="22"/>
          <w:lang w:eastAsia="en-US"/>
        </w:rPr>
      </w:pPr>
    </w:p>
    <w:p w14:paraId="19399348" w14:textId="7947F49D" w:rsidR="00FA6F6B" w:rsidRDefault="00FA6F6B" w:rsidP="00BA0FD5">
      <w:pPr>
        <w:pStyle w:val="GuidePedagogiqueTitre7Rponses"/>
        <w:rPr>
          <w:rFonts w:eastAsia="Calibri"/>
          <w:lang w:eastAsia="en-US"/>
        </w:rPr>
      </w:pPr>
      <w:r w:rsidRPr="00FA6F6B">
        <w:rPr>
          <w:rFonts w:eastAsia="Calibri"/>
          <w:lang w:eastAsia="en-US"/>
        </w:rPr>
        <w:t>La décision finale suppose de bien réfléchir aux besoins, au budget et de rédiger un cahier des charges.</w:t>
      </w:r>
    </w:p>
    <w:p w14:paraId="588033A1" w14:textId="77777777" w:rsidR="00BA0FD5" w:rsidRPr="00FA6F6B" w:rsidRDefault="00BA0FD5" w:rsidP="00BA0FD5">
      <w:pPr>
        <w:pStyle w:val="GuidePedagogiqueTitre7Rponses"/>
        <w:rPr>
          <w:rFonts w:eastAsia="Calibri"/>
          <w:lang w:eastAsia="en-US"/>
        </w:rPr>
      </w:pPr>
    </w:p>
    <w:tbl>
      <w:tblPr>
        <w:tblStyle w:val="Tableau1repage2"/>
        <w:tblW w:w="0" w:type="auto"/>
        <w:shd w:val="clear" w:color="auto" w:fill="DBE5F1" w:themeFill="accent1" w:themeFillTint="33"/>
        <w:tblCellMar>
          <w:top w:w="57" w:type="dxa"/>
          <w:bottom w:w="57" w:type="dxa"/>
        </w:tblCellMar>
        <w:tblLook w:val="04A0" w:firstRow="1" w:lastRow="0" w:firstColumn="1" w:lastColumn="0" w:noHBand="0" w:noVBand="1"/>
      </w:tblPr>
      <w:tblGrid>
        <w:gridCol w:w="10196"/>
      </w:tblGrid>
      <w:tr w:rsidR="00FA6F6B" w:rsidRPr="00FA6F6B" w14:paraId="7C698495" w14:textId="77777777" w:rsidTr="007D23F2">
        <w:tc>
          <w:tcPr>
            <w:tcW w:w="10196" w:type="dxa"/>
            <w:shd w:val="clear" w:color="auto" w:fill="DBE5F1" w:themeFill="accent1" w:themeFillTint="33"/>
          </w:tcPr>
          <w:p w14:paraId="50D3E934" w14:textId="77777777" w:rsidR="00FA6F6B" w:rsidRPr="00FA6F6B" w:rsidRDefault="00FA6F6B" w:rsidP="00BA0FD5">
            <w:pPr>
              <w:pStyle w:val="GuidePedagogiqueTitre7Rponses"/>
            </w:pPr>
            <w:r w:rsidRPr="00FA6F6B">
              <w:t>De : Alternant(e)</w:t>
            </w:r>
          </w:p>
          <w:p w14:paraId="6CA65BA3" w14:textId="77777777" w:rsidR="00FA6F6B" w:rsidRPr="00FA6F6B" w:rsidRDefault="00FA6F6B" w:rsidP="00BA0FD5">
            <w:pPr>
              <w:pStyle w:val="GuidePedagogiqueTitre7Rponses"/>
            </w:pPr>
            <w:r w:rsidRPr="00FA6F6B">
              <w:t>À : Sandra Paoli</w:t>
            </w:r>
          </w:p>
          <w:p w14:paraId="45165DB2" w14:textId="77777777" w:rsidR="00FA6F6B" w:rsidRPr="00FA6F6B" w:rsidRDefault="00FA6F6B" w:rsidP="00BA0FD5">
            <w:pPr>
              <w:pStyle w:val="GuidePedagogiqueTitre7Rponses"/>
            </w:pPr>
            <w:r w:rsidRPr="00FA6F6B">
              <w:t>Date : XX/XX/NN</w:t>
            </w:r>
          </w:p>
          <w:p w14:paraId="06155BA5" w14:textId="566F412D" w:rsidR="00FA6F6B" w:rsidRPr="00FA6F6B" w:rsidRDefault="00FA6F6B" w:rsidP="00BA0FD5">
            <w:pPr>
              <w:pStyle w:val="GuidePedagogiqueTitre7Rponses"/>
            </w:pPr>
            <w:r w:rsidRPr="00FA6F6B">
              <w:t>Objet : Évolution du SIC</w:t>
            </w:r>
          </w:p>
        </w:tc>
      </w:tr>
      <w:tr w:rsidR="00FA6F6B" w:rsidRPr="00FA6F6B" w14:paraId="745DFFFD" w14:textId="77777777" w:rsidTr="007D23F2">
        <w:tc>
          <w:tcPr>
            <w:tcW w:w="10196" w:type="dxa"/>
            <w:shd w:val="clear" w:color="auto" w:fill="DBE5F1" w:themeFill="accent1" w:themeFillTint="33"/>
          </w:tcPr>
          <w:p w14:paraId="77103872" w14:textId="317FA1EB" w:rsidR="00FA6F6B" w:rsidRPr="00FA6F6B" w:rsidRDefault="00FA6F6B" w:rsidP="00BA0FD5">
            <w:pPr>
              <w:pStyle w:val="GuidePedagogiqueTitre7Rponses"/>
              <w:jc w:val="center"/>
              <w:rPr>
                <w:rFonts w:ascii="Times New Roman" w:hAnsi="Times New Roman"/>
                <w:b/>
                <w:bCs/>
              </w:rPr>
            </w:pPr>
            <w:r w:rsidRPr="00FA6F6B">
              <w:rPr>
                <w:rFonts w:ascii="Times New Roman" w:hAnsi="Times New Roman"/>
                <w:b/>
                <w:bCs/>
              </w:rPr>
              <w:t>Note n°</w:t>
            </w:r>
            <w:r w:rsidR="006B0F69">
              <w:rPr>
                <w:rFonts w:ascii="Times New Roman" w:hAnsi="Times New Roman"/>
                <w:b/>
                <w:bCs/>
              </w:rPr>
              <w:t> </w:t>
            </w:r>
            <w:r w:rsidRPr="00FA6F6B">
              <w:rPr>
                <w:rFonts w:ascii="Times New Roman" w:hAnsi="Times New Roman"/>
                <w:b/>
                <w:bCs/>
              </w:rPr>
              <w:t>XX</w:t>
            </w:r>
          </w:p>
          <w:p w14:paraId="4452520B" w14:textId="77777777" w:rsidR="00FA6F6B" w:rsidRPr="00FA6F6B" w:rsidRDefault="00FA6F6B" w:rsidP="00FA6F6B">
            <w:pPr>
              <w:rPr>
                <w:rFonts w:ascii="Times New Roman" w:hAnsi="Times New Roman"/>
                <w:szCs w:val="22"/>
              </w:rPr>
            </w:pPr>
          </w:p>
          <w:p w14:paraId="252247BD" w14:textId="77777777" w:rsidR="00FA6F6B" w:rsidRPr="00BA0FD5" w:rsidRDefault="00FA6F6B" w:rsidP="00BA0FD5">
            <w:pPr>
              <w:pStyle w:val="GuidePedagogiqueTitre7Rponses"/>
            </w:pPr>
            <w:r w:rsidRPr="00BA0FD5">
              <w:t>Madame,</w:t>
            </w:r>
          </w:p>
          <w:p w14:paraId="2F26EC09" w14:textId="77777777" w:rsidR="00FA6F6B" w:rsidRPr="00BA0FD5" w:rsidRDefault="00FA6F6B" w:rsidP="00BA0FD5">
            <w:pPr>
              <w:pStyle w:val="GuidePedagogiqueTitre7Rponses"/>
            </w:pPr>
          </w:p>
          <w:p w14:paraId="0339EEF6" w14:textId="77777777" w:rsidR="00FA6F6B" w:rsidRPr="00BA0FD5" w:rsidRDefault="00FA6F6B" w:rsidP="00BA0FD5">
            <w:pPr>
              <w:pStyle w:val="GuidePedagogiqueTitre7Rponses"/>
            </w:pPr>
            <w:r w:rsidRPr="00BA0FD5">
              <w:t>Vous m’avez demandé de réfléchir à une évolution du SIC de l’entreprise. Je vais, dans un premier temps, vous présenter les solutions pour faire évoluer le SIC, puis, dans un second temps, vous proposer une démarche à mettre en place pour l’implantation d’une solution de CRM.</w:t>
            </w:r>
          </w:p>
          <w:p w14:paraId="6091171A" w14:textId="77777777" w:rsidR="00FA6F6B" w:rsidRPr="00FA6F6B" w:rsidRDefault="00FA6F6B" w:rsidP="00FA6F6B">
            <w:pPr>
              <w:rPr>
                <w:rFonts w:ascii="Times New Roman" w:hAnsi="Times New Roman"/>
                <w:szCs w:val="22"/>
              </w:rPr>
            </w:pPr>
          </w:p>
          <w:p w14:paraId="39302214" w14:textId="1A27B008" w:rsidR="00FA6F6B" w:rsidRPr="00BA0FD5" w:rsidRDefault="00FA6F6B" w:rsidP="00987B72">
            <w:pPr>
              <w:pStyle w:val="GuidePedagogiqueTitre7Rponses"/>
              <w:numPr>
                <w:ilvl w:val="0"/>
                <w:numId w:val="17"/>
              </w:numPr>
              <w:rPr>
                <w:b/>
                <w:bCs/>
              </w:rPr>
            </w:pPr>
            <w:r w:rsidRPr="00BA0FD5">
              <w:rPr>
                <w:b/>
                <w:bCs/>
              </w:rPr>
              <w:t>L’évolution du SIC</w:t>
            </w:r>
          </w:p>
          <w:p w14:paraId="06983DC0" w14:textId="77777777" w:rsidR="00FA6F6B" w:rsidRPr="00C04968" w:rsidRDefault="00FA6F6B" w:rsidP="00FA6F6B">
            <w:pPr>
              <w:rPr>
                <w:rFonts w:ascii="Times New Roman" w:hAnsi="Times New Roman"/>
                <w:bCs/>
                <w:szCs w:val="22"/>
              </w:rPr>
            </w:pPr>
          </w:p>
          <w:p w14:paraId="1985921E" w14:textId="77777777" w:rsidR="00FA6F6B" w:rsidRPr="00FA6F6B" w:rsidRDefault="00FA6F6B" w:rsidP="002F2807">
            <w:pPr>
              <w:pStyle w:val="GuidePedagogiqueTitre7Rponses"/>
            </w:pPr>
            <w:r w:rsidRPr="00FA6F6B">
              <w:t>Face à l’évolution de la concurrence, vous souhaitez développer votre relation client. La fidélisation est en effet très importante, car il est cinq fois moins coûteux de conserver un client que d’en acquérir de nouveaux. Pour cela, il est effectivement indispensable de disposer d’un fichier client complet, à partir duquel il sera possible d’extraire des données afin de mettre en place des actions et un suivi.</w:t>
            </w:r>
          </w:p>
          <w:p w14:paraId="3443588C" w14:textId="77777777" w:rsidR="00FA6F6B" w:rsidRPr="00FA6F6B" w:rsidRDefault="00FA6F6B" w:rsidP="002F2807">
            <w:pPr>
              <w:pStyle w:val="GuidePedagogiqueTitre7Rponses"/>
            </w:pPr>
            <w:r w:rsidRPr="00FA6F6B">
              <w:t>Plusieurs solutions s’offrent à vous.</w:t>
            </w:r>
          </w:p>
          <w:p w14:paraId="16A8CFEC" w14:textId="77777777" w:rsidR="00FA6F6B" w:rsidRPr="00FA6F6B" w:rsidRDefault="00FA6F6B" w:rsidP="002F2807">
            <w:pPr>
              <w:pStyle w:val="GuidePedagogiqueTitre7Rponses"/>
            </w:pPr>
          </w:p>
          <w:p w14:paraId="653D5B23" w14:textId="0DDE48D3" w:rsidR="00FA6F6B" w:rsidRPr="00FA6F6B" w:rsidRDefault="00FA6F6B" w:rsidP="00987B72">
            <w:pPr>
              <w:pStyle w:val="GuidePedagogiqueTitre7Rponses"/>
              <w:numPr>
                <w:ilvl w:val="0"/>
                <w:numId w:val="16"/>
              </w:numPr>
            </w:pPr>
            <w:r w:rsidRPr="00FA6F6B">
              <w:t>La base de données</w:t>
            </w:r>
          </w:p>
          <w:p w14:paraId="7DDE35B6" w14:textId="77777777" w:rsidR="00FA6F6B" w:rsidRPr="00FA6F6B" w:rsidRDefault="00FA6F6B" w:rsidP="002F2807">
            <w:pPr>
              <w:pStyle w:val="GuidePedagogiqueTitre7Rponses"/>
            </w:pPr>
            <w:r w:rsidRPr="00FA6F6B">
              <w:t>Excel et Access permettent de créer des bases de données très complètes.</w:t>
            </w:r>
          </w:p>
          <w:p w14:paraId="50BF8BD1" w14:textId="77777777" w:rsidR="00FA6F6B" w:rsidRPr="00FA6F6B" w:rsidRDefault="00FA6F6B" w:rsidP="002F2807">
            <w:pPr>
              <w:pStyle w:val="GuidePedagogiqueTitre7Rponses"/>
            </w:pPr>
            <w:r w:rsidRPr="00FA6F6B">
              <w:t>Sur Excel, il est possible de créer des tableaux de données et d’effectuer des manipulations : tris, filtres, publipostage, etc. Les manipulations sont relativement simples.</w:t>
            </w:r>
          </w:p>
          <w:p w14:paraId="5F639EC6" w14:textId="77777777" w:rsidR="00FA6F6B" w:rsidRPr="00FA6F6B" w:rsidRDefault="00FA6F6B" w:rsidP="002F2807">
            <w:pPr>
              <w:pStyle w:val="GuidePedagogiqueTitre7Rponses"/>
            </w:pPr>
            <w:r w:rsidRPr="00FA6F6B">
              <w:t>Access permet de créer des tables et des relations entre elles. Ainsi, il sera possible de créer des requêtes, d’éditer des états, etc., qui permettront d’effectuer de nombreuses actions. En revanche, ce logiciel requiert une bonne maîtrise pour réaliser l’ensemble des actions.</w:t>
            </w:r>
          </w:p>
          <w:p w14:paraId="0BCF0792" w14:textId="77777777" w:rsidR="00FA6F6B" w:rsidRPr="00FA6F6B" w:rsidRDefault="00FA6F6B" w:rsidP="002F2807">
            <w:pPr>
              <w:pStyle w:val="GuidePedagogiqueTitre7Rponses"/>
            </w:pPr>
          </w:p>
          <w:p w14:paraId="20622643" w14:textId="2D32B88A" w:rsidR="00FA6F6B" w:rsidRPr="00FA6F6B" w:rsidRDefault="00FA6F6B" w:rsidP="00987B72">
            <w:pPr>
              <w:pStyle w:val="GuidePedagogiqueTitre7Rponses"/>
              <w:numPr>
                <w:ilvl w:val="0"/>
                <w:numId w:val="16"/>
              </w:numPr>
            </w:pPr>
            <w:r w:rsidRPr="00FA6F6B">
              <w:t>Le logiciel de CRM</w:t>
            </w:r>
          </w:p>
          <w:p w14:paraId="706290FC" w14:textId="6CCA8994" w:rsidR="00FA6F6B" w:rsidRDefault="00FA6F6B" w:rsidP="002F2807">
            <w:pPr>
              <w:pStyle w:val="GuidePedagogiqueTitre7Rponses"/>
            </w:pPr>
            <w:r w:rsidRPr="00FA6F6B">
              <w:t>Il existe maintenant des logiciels qui permettent de réaliser l’ensemble du suivi commercial des clients. En effet, les éditeurs de solution CRM proposent, pour un coût plus ou moins important, de très nombreuses fonctionnalités : identification des données clients, suivi et gestion des actions des clients, proposition d’actions clients, analyse des informations, etc. Les fonctionnalités proposées par ce type de solutions sont très larges et donc intéressantes, même pour une petite structure. En effet, un logiciel de CRM va permettre un gain de temps, favoriser la collaboration entre les services et assurer une meilleure réactivité. Cela va aussi donner la possibilité de réaliser de nombreuses actions auprès de clients ciblés.</w:t>
            </w:r>
          </w:p>
          <w:p w14:paraId="1060F9AD" w14:textId="77777777" w:rsidR="00FA6F6B" w:rsidRPr="00FA6F6B" w:rsidRDefault="00FA6F6B" w:rsidP="00FA6F6B">
            <w:pPr>
              <w:rPr>
                <w:rFonts w:ascii="Times New Roman" w:hAnsi="Times New Roman"/>
                <w:szCs w:val="22"/>
              </w:rPr>
            </w:pPr>
          </w:p>
          <w:p w14:paraId="73572B80" w14:textId="350FF3F9" w:rsidR="00FA6F6B" w:rsidRPr="00BA0FD5" w:rsidRDefault="00FA6F6B" w:rsidP="00987B72">
            <w:pPr>
              <w:pStyle w:val="GuidePedagogiqueTitre7Rponses"/>
              <w:numPr>
                <w:ilvl w:val="0"/>
                <w:numId w:val="17"/>
              </w:numPr>
              <w:rPr>
                <w:b/>
                <w:bCs/>
              </w:rPr>
            </w:pPr>
            <w:r w:rsidRPr="00BA0FD5">
              <w:rPr>
                <w:b/>
                <w:bCs/>
              </w:rPr>
              <w:t>La démarche pour la mise en place d’un CRM</w:t>
            </w:r>
          </w:p>
          <w:p w14:paraId="722CBC8A" w14:textId="77777777" w:rsidR="00FA6F6B" w:rsidRPr="00C04968" w:rsidRDefault="00FA6F6B" w:rsidP="00FA6F6B">
            <w:pPr>
              <w:rPr>
                <w:rFonts w:ascii="Times New Roman" w:hAnsi="Times New Roman"/>
                <w:bCs/>
                <w:szCs w:val="22"/>
              </w:rPr>
            </w:pPr>
          </w:p>
          <w:p w14:paraId="394A01D4" w14:textId="5B0D6D9B" w:rsidR="00FA6F6B" w:rsidRPr="00FA6F6B" w:rsidRDefault="00FA6F6B" w:rsidP="00987B72">
            <w:pPr>
              <w:pStyle w:val="GuidePedagogiqueTitre7Rponses"/>
              <w:numPr>
                <w:ilvl w:val="0"/>
                <w:numId w:val="16"/>
              </w:numPr>
            </w:pPr>
            <w:r w:rsidRPr="00FA6F6B">
              <w:t>La démarche préalable au choix d’une solution CRM</w:t>
            </w:r>
          </w:p>
          <w:p w14:paraId="6734FA0E" w14:textId="77777777" w:rsidR="00FA6F6B" w:rsidRPr="00FA6F6B" w:rsidRDefault="00FA6F6B" w:rsidP="002F2807">
            <w:pPr>
              <w:pStyle w:val="GuidePedagogiqueTitre7Rponses"/>
            </w:pPr>
            <w:r w:rsidRPr="00FA6F6B">
              <w:lastRenderedPageBreak/>
              <w:t>Il faut commencer par réfléchir à l’ensemble des besoins de l’entreprise et rédiger un cahier des charges qui comprendra notamment les points suivants : fonctionnalités attendues, budget, délai de mise en service, récupération des données existantes, ressources humaines, formation du personnel, etc.</w:t>
            </w:r>
          </w:p>
          <w:p w14:paraId="7669D555" w14:textId="77777777" w:rsidR="00FA6F6B" w:rsidRPr="00FA6F6B" w:rsidRDefault="00FA6F6B" w:rsidP="002F2807">
            <w:pPr>
              <w:pStyle w:val="GuidePedagogiqueTitre7Rponses"/>
            </w:pPr>
          </w:p>
          <w:p w14:paraId="552A0D72" w14:textId="0524423A" w:rsidR="00FA6F6B" w:rsidRPr="00FA6F6B" w:rsidRDefault="00FA6F6B" w:rsidP="00987B72">
            <w:pPr>
              <w:pStyle w:val="GuidePedagogiqueTitre7Rponses"/>
              <w:numPr>
                <w:ilvl w:val="0"/>
                <w:numId w:val="16"/>
              </w:numPr>
            </w:pPr>
            <w:r w:rsidRPr="00FA6F6B">
              <w:t>Les possibilités offertes par les éditeurs de solution CRM</w:t>
            </w:r>
          </w:p>
          <w:p w14:paraId="4952BA16" w14:textId="77777777" w:rsidR="00FA6F6B" w:rsidRPr="00FA6F6B" w:rsidRDefault="00FA6F6B" w:rsidP="002F2807">
            <w:pPr>
              <w:pStyle w:val="GuidePedagogiqueTitre7Rponses"/>
            </w:pPr>
            <w:r w:rsidRPr="00FA6F6B">
              <w:t>Actuellement, la plupart des éditeurs proposent un mode externe et un mode interne.</w:t>
            </w:r>
          </w:p>
          <w:p w14:paraId="05B9B882" w14:textId="56276CF0" w:rsidR="00FA6F6B" w:rsidRPr="00FA6F6B" w:rsidRDefault="00FA6F6B" w:rsidP="002F2807">
            <w:pPr>
              <w:pStyle w:val="GuidePedagogiqueTitre7Rponses"/>
            </w:pPr>
            <w:r w:rsidRPr="00FA6F6B">
              <w:t xml:space="preserve">Le mode externe, ou en SaaS : l’application est disponible </w:t>
            </w:r>
            <w:r w:rsidRPr="00FA6F6B">
              <w:rPr>
                <w:i/>
              </w:rPr>
              <w:t>via</w:t>
            </w:r>
            <w:r w:rsidRPr="00FA6F6B">
              <w:t xml:space="preserve"> </w:t>
            </w:r>
            <w:r w:rsidR="00720B92">
              <w:t>i</w:t>
            </w:r>
            <w:r w:rsidRPr="00FA6F6B">
              <w:t xml:space="preserve">nternet sur un serveur distant. Aucune application n’est installée en interne, il est donc possible de se connecter quel que soit le poste de travail utilisé, à partir du moment où il dispose d’une connexion </w:t>
            </w:r>
            <w:r w:rsidR="00720B92">
              <w:t>i</w:t>
            </w:r>
            <w:r w:rsidRPr="00FA6F6B">
              <w:t>nternet. Dans ce cas, la prestation est payée chaque mois en fonction du nombre d’utilisateurs. L’avantage est que l’application est mise à jour en continu, mais cette option peut interroger quant à la sécurité des données et à la dépendance vis-à-vis du prestataire.</w:t>
            </w:r>
          </w:p>
          <w:p w14:paraId="40E816E3" w14:textId="77777777" w:rsidR="00FA6F6B" w:rsidRPr="00FA6F6B" w:rsidRDefault="00FA6F6B" w:rsidP="002F2807">
            <w:pPr>
              <w:pStyle w:val="GuidePedagogiqueTitre7Rponses"/>
            </w:pPr>
            <w:r w:rsidRPr="00FA6F6B">
              <w:t>Le mode interne : l’application est installée sur les postes de l’entreprise. Il faut donc acheter la licence. L’entreprise est alors indépendante, mais doit être capable d’assurer la maintenance du logiciel.</w:t>
            </w:r>
          </w:p>
          <w:p w14:paraId="22C2DD21" w14:textId="77777777" w:rsidR="00FA6F6B" w:rsidRPr="00FA6F6B" w:rsidRDefault="00FA6F6B" w:rsidP="002F2807">
            <w:pPr>
              <w:pStyle w:val="GuidePedagogiqueTitre7Rponses"/>
            </w:pPr>
            <w:r w:rsidRPr="00FA6F6B">
              <w:t>Il existe de nombreux éditeurs, certains très connus comme Salesforce ; certains proposent des versions gratuites en français, comme Crème CRM ou Facture.net par exemple.</w:t>
            </w:r>
          </w:p>
          <w:p w14:paraId="28AA0C96" w14:textId="77777777" w:rsidR="00FA6F6B" w:rsidRPr="00FA6F6B" w:rsidRDefault="00FA6F6B" w:rsidP="002F2807">
            <w:pPr>
              <w:pStyle w:val="GuidePedagogiqueTitre7Rponses"/>
            </w:pPr>
          </w:p>
          <w:p w14:paraId="1EB1A8EA" w14:textId="77777777" w:rsidR="00FA6F6B" w:rsidRPr="00FA6F6B" w:rsidRDefault="00FA6F6B" w:rsidP="002F2807">
            <w:pPr>
              <w:pStyle w:val="GuidePedagogiqueTitre7Rponses"/>
            </w:pPr>
            <w:r w:rsidRPr="00FA6F6B">
              <w:t>En conclusion, il me semble qu’utiliser un logiciel de CRM serait une bonne option, car il n’y a pas dans la coopérative de réelles compétences en informatique, et vous manquez probablement de temps pour développer une application personnelle suffisamment complète pour répondre à vos attentes. Par ailleurs, afin de bénéficier de fonctionnalités modulables et de ne pas avoir de souci de gestion de l’application, le mode SaaS me paraît le plus approprié dans votre cas.</w:t>
            </w:r>
          </w:p>
          <w:p w14:paraId="20A9EB5B" w14:textId="77777777" w:rsidR="00FA6F6B" w:rsidRPr="00FA6F6B" w:rsidRDefault="00FA6F6B" w:rsidP="002F2807">
            <w:pPr>
              <w:pStyle w:val="GuidePedagogiqueTitre7Rponses"/>
            </w:pPr>
          </w:p>
          <w:p w14:paraId="31B6CD70" w14:textId="77777777" w:rsidR="00FA6F6B" w:rsidRPr="00FA6F6B" w:rsidRDefault="00FA6F6B" w:rsidP="002F2807">
            <w:pPr>
              <w:pStyle w:val="GuidePedagogiqueTitre7Rponses"/>
            </w:pPr>
            <w:r w:rsidRPr="00FA6F6B">
              <w:t>Je reste à votre disposition pour de plus amples renseignements, notamment si vous faites le choix d’utiliser un logiciel de CRM, pour vous aider à explorer les possibilités proposées par les nombreux éditeurs, en fonction de votre budget et de vos attentes.</w:t>
            </w:r>
          </w:p>
          <w:p w14:paraId="4CF41130" w14:textId="77777777" w:rsidR="00FA6F6B" w:rsidRPr="00FA6F6B" w:rsidRDefault="00FA6F6B" w:rsidP="002F2807">
            <w:pPr>
              <w:pStyle w:val="GuidePedagogiqueTitre7Rponses"/>
            </w:pPr>
          </w:p>
          <w:p w14:paraId="4A442D90" w14:textId="77777777" w:rsidR="00FA6F6B" w:rsidRPr="00FA6F6B" w:rsidRDefault="00FA6F6B" w:rsidP="002F2807">
            <w:pPr>
              <w:pStyle w:val="GuidePedagogiqueTitre7Rponses"/>
            </w:pPr>
            <w:r w:rsidRPr="00FA6F6B">
              <w:t>Cordialement,</w:t>
            </w:r>
          </w:p>
          <w:p w14:paraId="3494BFF6" w14:textId="77777777" w:rsidR="00FA6F6B" w:rsidRPr="00FA6F6B" w:rsidRDefault="00FA6F6B" w:rsidP="002F2807">
            <w:pPr>
              <w:pStyle w:val="GuidePedagogiqueTitre7Rponses"/>
            </w:pPr>
          </w:p>
          <w:p w14:paraId="49950141" w14:textId="77777777" w:rsidR="00FA6F6B" w:rsidRPr="00FA6F6B" w:rsidRDefault="00FA6F6B" w:rsidP="00C04968">
            <w:pPr>
              <w:pStyle w:val="GuidePedagogiqueTitre7Rponses"/>
            </w:pPr>
            <w:r w:rsidRPr="00FA6F6B">
              <w:t>L’alternant(e)</w:t>
            </w:r>
          </w:p>
        </w:tc>
      </w:tr>
    </w:tbl>
    <w:p w14:paraId="553283E5" w14:textId="77777777" w:rsidR="00FA6F6B" w:rsidRPr="00FA6F6B" w:rsidRDefault="00FA6F6B" w:rsidP="00FA6F6B">
      <w:pPr>
        <w:jc w:val="both"/>
        <w:rPr>
          <w:rFonts w:eastAsia="Calibri"/>
          <w:bCs/>
          <w:iCs/>
          <w:szCs w:val="22"/>
          <w:lang w:eastAsia="en-US"/>
        </w:rPr>
      </w:pPr>
    </w:p>
    <w:tbl>
      <w:tblPr>
        <w:tblStyle w:val="Grilledutableau"/>
        <w:tblW w:w="0" w:type="auto"/>
        <w:tblLook w:val="04A0" w:firstRow="1" w:lastRow="0" w:firstColumn="1" w:lastColumn="0" w:noHBand="0" w:noVBand="1"/>
      </w:tblPr>
      <w:tblGrid>
        <w:gridCol w:w="2019"/>
      </w:tblGrid>
      <w:tr w:rsidR="00857AE6" w14:paraId="53FB0EAE" w14:textId="77777777" w:rsidTr="00857AE6">
        <w:trPr>
          <w:trHeight w:val="514"/>
        </w:trPr>
        <w:tc>
          <w:tcPr>
            <w:tcW w:w="0" w:type="auto"/>
            <w:vAlign w:val="center"/>
          </w:tcPr>
          <w:p w14:paraId="2D8149DA" w14:textId="54B3999E" w:rsidR="00857AE6" w:rsidRDefault="00857AE6" w:rsidP="00C840C6">
            <w:pPr>
              <w:pStyle w:val="GuidePedagogiqueTitre7Rponses"/>
              <w:rPr>
                <w:rFonts w:eastAsia="Calibri"/>
                <w:b/>
                <w:bCs/>
              </w:rPr>
            </w:pPr>
            <w:r w:rsidRPr="00C840C6">
              <w:rPr>
                <w:rFonts w:eastAsia="Calibri"/>
                <w:b/>
                <w:bCs/>
              </w:rPr>
              <w:t>Pour aller plus loin</w:t>
            </w:r>
          </w:p>
        </w:tc>
      </w:tr>
    </w:tbl>
    <w:p w14:paraId="07DCE43C" w14:textId="77777777" w:rsidR="00857AE6" w:rsidRDefault="00857AE6" w:rsidP="00C840C6">
      <w:pPr>
        <w:pStyle w:val="GuidePedagogiqueTitre7Rponses"/>
        <w:rPr>
          <w:rFonts w:eastAsia="Calibri"/>
          <w:b/>
          <w:bCs/>
          <w:lang w:eastAsia="en-US"/>
        </w:rPr>
      </w:pPr>
    </w:p>
    <w:p w14:paraId="6A81E117" w14:textId="77777777" w:rsidR="00FA6F6B" w:rsidRPr="00FA6F6B" w:rsidRDefault="00FA6F6B" w:rsidP="00987B72">
      <w:pPr>
        <w:pStyle w:val="GuidePedagogiqueTitre7Rponses"/>
        <w:numPr>
          <w:ilvl w:val="0"/>
          <w:numId w:val="16"/>
        </w:numPr>
        <w:rPr>
          <w:rFonts w:eastAsia="Calibri"/>
          <w:lang w:eastAsia="en-US"/>
        </w:rPr>
      </w:pPr>
      <w:r w:rsidRPr="00FA6F6B">
        <w:rPr>
          <w:rFonts w:eastAsia="Calibri"/>
          <w:lang w:eastAsia="en-US"/>
        </w:rPr>
        <w:t xml:space="preserve">Le data </w:t>
      </w:r>
      <w:proofErr w:type="spellStart"/>
      <w:r w:rsidRPr="00FA6F6B">
        <w:rPr>
          <w:rFonts w:eastAsia="Calibri"/>
          <w:lang w:eastAsia="en-US"/>
        </w:rPr>
        <w:t>mining</w:t>
      </w:r>
      <w:proofErr w:type="spellEnd"/>
    </w:p>
    <w:p w14:paraId="13A51C3B" w14:textId="4A603CE3" w:rsidR="00FA6F6B" w:rsidRPr="00FA6F6B" w:rsidRDefault="00777115" w:rsidP="00987B72">
      <w:pPr>
        <w:pStyle w:val="GuidePedagogiqueTitre7Rponses"/>
        <w:numPr>
          <w:ilvl w:val="0"/>
          <w:numId w:val="8"/>
        </w:numPr>
        <w:rPr>
          <w:rFonts w:eastAsia="Calibri"/>
          <w:b/>
          <w:iCs/>
          <w:lang w:eastAsia="en-US"/>
        </w:rPr>
      </w:pPr>
      <w:hyperlink r:id="rId11" w:history="1">
        <w:r w:rsidR="00C840C6" w:rsidRPr="00A06079">
          <w:rPr>
            <w:rStyle w:val="Lienhypertexte"/>
            <w:rFonts w:eastAsia="Calibri"/>
            <w:iCs/>
            <w:lang w:eastAsia="en-US"/>
          </w:rPr>
          <w:t>https://www.lebigdata.fr/data-mining-definition-exemples</w:t>
        </w:r>
      </w:hyperlink>
    </w:p>
    <w:p w14:paraId="4038B3FD" w14:textId="662AA4F9" w:rsidR="00FA6F6B" w:rsidRPr="00FA6F6B" w:rsidRDefault="00777115" w:rsidP="00987B72">
      <w:pPr>
        <w:pStyle w:val="GuidePedagogiqueTitre7Rponses"/>
        <w:numPr>
          <w:ilvl w:val="0"/>
          <w:numId w:val="8"/>
        </w:numPr>
        <w:rPr>
          <w:rFonts w:eastAsia="Calibri"/>
          <w:iCs/>
          <w:lang w:eastAsia="en-US"/>
        </w:rPr>
      </w:pPr>
      <w:hyperlink r:id="rId12" w:history="1">
        <w:r w:rsidR="00C840C6" w:rsidRPr="00A06079">
          <w:rPr>
            <w:rStyle w:val="Lienhypertexte"/>
            <w:rFonts w:eastAsia="Calibri"/>
            <w:iCs/>
            <w:lang w:eastAsia="en-US"/>
          </w:rPr>
          <w:t>https://www.appvizer.fr/magazine/analytique/data-mining/logiciels-bi-data-mining-portee-de-tous</w:t>
        </w:r>
      </w:hyperlink>
    </w:p>
    <w:p w14:paraId="5A5DBF5C" w14:textId="77777777" w:rsidR="00FA6F6B" w:rsidRPr="00FA6F6B" w:rsidRDefault="00FA6F6B" w:rsidP="00987B72">
      <w:pPr>
        <w:pStyle w:val="GuidePedagogiqueTitre7Rponses"/>
        <w:numPr>
          <w:ilvl w:val="0"/>
          <w:numId w:val="16"/>
        </w:numPr>
        <w:rPr>
          <w:rFonts w:eastAsia="Calibri"/>
          <w:lang w:eastAsia="en-US"/>
        </w:rPr>
      </w:pPr>
      <w:r w:rsidRPr="00FA6F6B">
        <w:rPr>
          <w:rFonts w:eastAsia="Calibri"/>
          <w:lang w:eastAsia="en-US"/>
        </w:rPr>
        <w:t>Les logiciels de CRM</w:t>
      </w:r>
    </w:p>
    <w:p w14:paraId="59830D14" w14:textId="57CBB4FD" w:rsidR="00FA6F6B" w:rsidRPr="00FA6F6B" w:rsidRDefault="00777115" w:rsidP="00987B72">
      <w:pPr>
        <w:pStyle w:val="GuidePedagogiqueTitre7Rponses"/>
        <w:numPr>
          <w:ilvl w:val="0"/>
          <w:numId w:val="8"/>
        </w:numPr>
      </w:pPr>
      <w:hyperlink r:id="rId13" w:history="1">
        <w:r w:rsidR="002F71B5" w:rsidRPr="00A06079">
          <w:rPr>
            <w:rStyle w:val="Lienhypertexte"/>
            <w:iCs/>
          </w:rPr>
          <w:t>https://www.viasolutions.fr/marketing/crm-gestion-client/</w:t>
        </w:r>
      </w:hyperlink>
    </w:p>
    <w:p w14:paraId="13999E3F" w14:textId="77F401D0" w:rsidR="00FA6F6B" w:rsidRPr="00FA6F6B" w:rsidRDefault="00777115" w:rsidP="00987B72">
      <w:pPr>
        <w:pStyle w:val="GuidePedagogiqueTitre7Rponses"/>
        <w:numPr>
          <w:ilvl w:val="0"/>
          <w:numId w:val="8"/>
        </w:numPr>
      </w:pPr>
      <w:hyperlink r:id="rId14" w:history="1">
        <w:r w:rsidR="005030DE" w:rsidRPr="00A06079">
          <w:rPr>
            <w:rStyle w:val="Lienhypertexte"/>
          </w:rPr>
          <w:t>http://www.comparatif-crm.com/la-liste-des-principaux-editeurs-de-logiciels-de-crm-avec-leurs-forces-et-leurs-faiblesses</w:t>
        </w:r>
      </w:hyperlink>
      <w:r w:rsidR="002F71B5">
        <w:t xml:space="preserve"> </w:t>
      </w:r>
      <w:r w:rsidR="00FA6F6B" w:rsidRPr="00FA6F6B">
        <w:t xml:space="preserve"> </w:t>
      </w:r>
    </w:p>
    <w:p w14:paraId="72DF8081" w14:textId="5C783FA7" w:rsidR="00857AE6" w:rsidRDefault="00857AE6" w:rsidP="00857AE6">
      <w:pPr>
        <w:pStyle w:val="GuidePedagogiqueTitre7Rponses"/>
        <w:rPr>
          <w:rFonts w:eastAsia="Calibri"/>
          <w:b/>
          <w:bCs/>
        </w:rPr>
      </w:pPr>
    </w:p>
    <w:tbl>
      <w:tblPr>
        <w:tblStyle w:val="Grilledutableau"/>
        <w:tblW w:w="0" w:type="auto"/>
        <w:tblLook w:val="04A0" w:firstRow="1" w:lastRow="0" w:firstColumn="1" w:lastColumn="0" w:noHBand="0" w:noVBand="1"/>
      </w:tblPr>
      <w:tblGrid>
        <w:gridCol w:w="4708"/>
      </w:tblGrid>
      <w:tr w:rsidR="00857AE6" w14:paraId="3210B11E" w14:textId="77777777" w:rsidTr="00857AE6">
        <w:trPr>
          <w:trHeight w:val="501"/>
        </w:trPr>
        <w:tc>
          <w:tcPr>
            <w:tcW w:w="0" w:type="auto"/>
            <w:vAlign w:val="center"/>
          </w:tcPr>
          <w:p w14:paraId="2F92E966" w14:textId="05663666" w:rsidR="00857AE6" w:rsidRDefault="00857AE6" w:rsidP="00857AE6">
            <w:pPr>
              <w:pStyle w:val="GuidePedagogiqueTitre7Rponses"/>
              <w:rPr>
                <w:rFonts w:eastAsia="Calibri"/>
                <w:b/>
                <w:bCs/>
              </w:rPr>
            </w:pPr>
            <w:r w:rsidRPr="005030DE">
              <w:rPr>
                <w:rFonts w:eastAsia="Calibri"/>
                <w:b/>
                <w:bCs/>
              </w:rPr>
              <w:t>Pour aller plus loin : choisir un logiciel de CRM</w:t>
            </w:r>
          </w:p>
        </w:tc>
      </w:tr>
    </w:tbl>
    <w:p w14:paraId="3B20E1BC" w14:textId="14BC8350" w:rsidR="00857AE6" w:rsidRPr="00C04968" w:rsidRDefault="00857AE6" w:rsidP="00857AE6">
      <w:pPr>
        <w:pStyle w:val="GuidePedagogiqueTitre7Rponses"/>
        <w:rPr>
          <w:rFonts w:eastAsia="Calibri"/>
        </w:rPr>
      </w:pPr>
    </w:p>
    <w:p w14:paraId="78DDEEF9" w14:textId="77777777" w:rsidR="00FA6F6B" w:rsidRPr="005030DE" w:rsidRDefault="00FA6F6B" w:rsidP="005030DE">
      <w:pPr>
        <w:pStyle w:val="GuidePedagogiqueTitre7Rponses"/>
        <w:rPr>
          <w:rFonts w:eastAsia="Calibri"/>
          <w:b/>
          <w:bCs/>
          <w:lang w:eastAsia="en-US"/>
        </w:rPr>
      </w:pPr>
      <w:r w:rsidRPr="005030DE">
        <w:rPr>
          <w:rFonts w:eastAsia="Calibri"/>
          <w:b/>
          <w:bCs/>
          <w:lang w:eastAsia="en-US"/>
        </w:rPr>
        <w:t>&gt; Les avantages d'un logiciel de CRM</w:t>
      </w:r>
    </w:p>
    <w:p w14:paraId="7525BDAA" w14:textId="10FADAA3" w:rsidR="00FA6F6B" w:rsidRPr="00FA6F6B" w:rsidRDefault="00FA6F6B" w:rsidP="005030DE">
      <w:pPr>
        <w:pStyle w:val="GuidePedagogiqueTitre7Rponses"/>
        <w:rPr>
          <w:rFonts w:eastAsia="Calibri"/>
          <w:lang w:eastAsia="en-US"/>
        </w:rPr>
      </w:pPr>
      <w:r w:rsidRPr="00FA6F6B">
        <w:rPr>
          <w:rFonts w:eastAsia="Calibri"/>
          <w:lang w:eastAsia="en-US"/>
        </w:rPr>
        <w:t>- Augmenter le taux de fidélisation de la clientèle (</w:t>
      </w:r>
      <w:r w:rsidR="00833159">
        <w:rPr>
          <w:rFonts w:eastAsia="Calibri"/>
          <w:lang w:eastAsia="en-US"/>
        </w:rPr>
        <w:t>c</w:t>
      </w:r>
      <w:r w:rsidRPr="00FA6F6B">
        <w:rPr>
          <w:rFonts w:eastAsia="Calibri"/>
          <w:lang w:eastAsia="en-US"/>
        </w:rPr>
        <w:t xml:space="preserve">onserver un client coûte </w:t>
      </w:r>
      <w:r w:rsidR="00833159">
        <w:rPr>
          <w:rFonts w:eastAsia="Calibri"/>
          <w:lang w:eastAsia="en-US"/>
        </w:rPr>
        <w:t>cinq</w:t>
      </w:r>
      <w:r w:rsidR="00833159" w:rsidRPr="00FA6F6B">
        <w:rPr>
          <w:rFonts w:eastAsia="Calibri"/>
          <w:lang w:eastAsia="en-US"/>
        </w:rPr>
        <w:t xml:space="preserve"> </w:t>
      </w:r>
      <w:r w:rsidRPr="00FA6F6B">
        <w:rPr>
          <w:rFonts w:eastAsia="Calibri"/>
          <w:lang w:eastAsia="en-US"/>
        </w:rPr>
        <w:t>fois moins cher que d'en conquérir de nouveaux).</w:t>
      </w:r>
    </w:p>
    <w:p w14:paraId="43EA22A9" w14:textId="77777777" w:rsidR="00FA6F6B" w:rsidRPr="00FA6F6B" w:rsidRDefault="00FA6F6B" w:rsidP="005030DE">
      <w:pPr>
        <w:pStyle w:val="GuidePedagogiqueTitre7Rponses"/>
        <w:rPr>
          <w:rFonts w:eastAsia="Calibri"/>
          <w:lang w:eastAsia="en-US"/>
        </w:rPr>
      </w:pPr>
      <w:r w:rsidRPr="00FA6F6B">
        <w:rPr>
          <w:rFonts w:eastAsia="Calibri"/>
          <w:lang w:eastAsia="en-US"/>
        </w:rPr>
        <w:t>- Gagner du temps grâce à l'automatisation de certaines tâches comme la prospection commerciale.</w:t>
      </w:r>
    </w:p>
    <w:p w14:paraId="084089A3" w14:textId="77777777" w:rsidR="00FA6F6B" w:rsidRPr="00FA6F6B" w:rsidRDefault="00FA6F6B" w:rsidP="005030DE">
      <w:pPr>
        <w:pStyle w:val="GuidePedagogiqueTitre7Rponses"/>
        <w:rPr>
          <w:rFonts w:eastAsia="Calibri"/>
          <w:lang w:eastAsia="en-US"/>
        </w:rPr>
      </w:pPr>
      <w:r w:rsidRPr="00FA6F6B">
        <w:rPr>
          <w:rFonts w:eastAsia="Calibri"/>
          <w:lang w:eastAsia="en-US"/>
        </w:rPr>
        <w:t>- Optimiser la collaboration entre les différents services de l'entreprise (commercial, marketing, service après-vente).</w:t>
      </w:r>
    </w:p>
    <w:p w14:paraId="2EECD655" w14:textId="77777777" w:rsidR="00FA6F6B" w:rsidRPr="00FA6F6B" w:rsidRDefault="00FA6F6B" w:rsidP="005030DE">
      <w:pPr>
        <w:pStyle w:val="GuidePedagogiqueTitre7Rponses"/>
        <w:rPr>
          <w:rFonts w:eastAsia="Calibri"/>
          <w:lang w:eastAsia="en-US"/>
        </w:rPr>
      </w:pPr>
      <w:r w:rsidRPr="00FA6F6B">
        <w:rPr>
          <w:rFonts w:eastAsia="Calibri"/>
          <w:lang w:eastAsia="en-US"/>
        </w:rPr>
        <w:t>- Augmenter la productivité des commerciaux.</w:t>
      </w:r>
    </w:p>
    <w:p w14:paraId="4EE7437C" w14:textId="77777777" w:rsidR="00FA6F6B" w:rsidRPr="00FA6F6B" w:rsidRDefault="00FA6F6B" w:rsidP="005030DE">
      <w:pPr>
        <w:pStyle w:val="GuidePedagogiqueTitre7Rponses"/>
        <w:rPr>
          <w:rFonts w:eastAsia="Calibri"/>
          <w:lang w:eastAsia="en-US"/>
        </w:rPr>
      </w:pPr>
      <w:r w:rsidRPr="00FA6F6B">
        <w:rPr>
          <w:rFonts w:eastAsia="Calibri"/>
          <w:lang w:eastAsia="en-US"/>
        </w:rPr>
        <w:t>- Améliorer la réactivité face à un problème spécifique (ex. : baisse des chiffres de vente).</w:t>
      </w:r>
    </w:p>
    <w:p w14:paraId="1914C643" w14:textId="77777777" w:rsidR="00FA6F6B" w:rsidRPr="00FA6F6B" w:rsidRDefault="00FA6F6B" w:rsidP="005030DE">
      <w:pPr>
        <w:pStyle w:val="GuidePedagogiqueTitre7Rponses"/>
        <w:rPr>
          <w:rFonts w:eastAsia="Calibri"/>
          <w:lang w:eastAsia="en-US"/>
        </w:rPr>
      </w:pPr>
      <w:r w:rsidRPr="00FA6F6B">
        <w:rPr>
          <w:rFonts w:eastAsia="Calibri"/>
          <w:lang w:eastAsia="en-US"/>
        </w:rPr>
        <w:t>- Accroître les bénéfices de l'entreprise (marge sur chaque client).</w:t>
      </w:r>
    </w:p>
    <w:p w14:paraId="4D06C67D" w14:textId="77777777" w:rsidR="00FA6F6B" w:rsidRPr="005030DE" w:rsidRDefault="00FA6F6B" w:rsidP="005030DE">
      <w:pPr>
        <w:pStyle w:val="GuidePedagogiqueTitre7Rponses"/>
        <w:rPr>
          <w:rFonts w:eastAsia="Calibri"/>
          <w:b/>
          <w:bCs/>
          <w:lang w:eastAsia="en-US"/>
        </w:rPr>
      </w:pPr>
      <w:r w:rsidRPr="005030DE">
        <w:rPr>
          <w:rFonts w:eastAsia="Calibri"/>
          <w:b/>
          <w:bCs/>
          <w:lang w:eastAsia="en-US"/>
        </w:rPr>
        <w:t xml:space="preserve">&gt; Les questions à se poser avant de choisir un logiciel </w:t>
      </w:r>
    </w:p>
    <w:p w14:paraId="17F9948F" w14:textId="77777777" w:rsidR="00FA6F6B" w:rsidRPr="00FA6F6B" w:rsidRDefault="00FA6F6B" w:rsidP="005030DE">
      <w:pPr>
        <w:pStyle w:val="GuidePedagogiqueTitre7Rponses"/>
        <w:rPr>
          <w:rFonts w:eastAsia="Calibri"/>
          <w:lang w:eastAsia="en-US"/>
        </w:rPr>
      </w:pPr>
      <w:r w:rsidRPr="00FA6F6B">
        <w:rPr>
          <w:rFonts w:eastAsia="Calibri"/>
          <w:lang w:eastAsia="en-US"/>
        </w:rPr>
        <w:t>Il est indispensable de réaliser une évaluation préalable des besoins avant d'opter pour le bon logiciel de gestion de la relation client. L'installation d'un CRM est un choix complexe, qui modifie l'organisation du travail et des relations entre les collaborateurs de l'entreprise. Il faut donc se demander :</w:t>
      </w:r>
    </w:p>
    <w:p w14:paraId="5CC5020C" w14:textId="77777777" w:rsidR="00FA6F6B" w:rsidRPr="00FA6F6B" w:rsidRDefault="00FA6F6B" w:rsidP="005030DE">
      <w:pPr>
        <w:pStyle w:val="GuidePedagogiqueTitre7Rponses"/>
        <w:rPr>
          <w:rFonts w:eastAsia="Calibri"/>
          <w:lang w:eastAsia="en-US"/>
        </w:rPr>
      </w:pPr>
      <w:r w:rsidRPr="00FA6F6B">
        <w:rPr>
          <w:rFonts w:eastAsia="Calibri"/>
          <w:lang w:eastAsia="en-US"/>
        </w:rPr>
        <w:t>- Quelles sont les activités à optimiser ?</w:t>
      </w:r>
    </w:p>
    <w:p w14:paraId="0CEC66DF" w14:textId="77777777" w:rsidR="00FA6F6B" w:rsidRPr="00FA6F6B" w:rsidRDefault="00FA6F6B" w:rsidP="005030DE">
      <w:pPr>
        <w:pStyle w:val="GuidePedagogiqueTitre7Rponses"/>
        <w:rPr>
          <w:rFonts w:eastAsia="Calibri"/>
          <w:lang w:eastAsia="en-US"/>
        </w:rPr>
      </w:pPr>
      <w:r w:rsidRPr="00FA6F6B">
        <w:rPr>
          <w:rFonts w:eastAsia="Calibri"/>
          <w:lang w:eastAsia="en-US"/>
        </w:rPr>
        <w:lastRenderedPageBreak/>
        <w:t>- A-t-on déjà rédigé un cahier des charges ?</w:t>
      </w:r>
    </w:p>
    <w:p w14:paraId="64332AB0" w14:textId="77777777" w:rsidR="00FA6F6B" w:rsidRPr="00FA6F6B" w:rsidRDefault="00FA6F6B" w:rsidP="005030DE">
      <w:pPr>
        <w:pStyle w:val="GuidePedagogiqueTitre7Rponses"/>
        <w:rPr>
          <w:rFonts w:eastAsia="Calibri"/>
          <w:lang w:eastAsia="en-US"/>
        </w:rPr>
      </w:pPr>
      <w:r w:rsidRPr="00FA6F6B">
        <w:rPr>
          <w:rFonts w:eastAsia="Calibri"/>
          <w:lang w:eastAsia="en-US"/>
        </w:rPr>
        <w:t>- Quel va être le temps de formation et d’intégration pour les équipes ?</w:t>
      </w:r>
    </w:p>
    <w:p w14:paraId="19F98C30" w14:textId="77777777" w:rsidR="00FA6F6B" w:rsidRPr="00FA6F6B" w:rsidRDefault="00FA6F6B" w:rsidP="005030DE">
      <w:pPr>
        <w:pStyle w:val="GuidePedagogiqueTitre7Rponses"/>
        <w:rPr>
          <w:rFonts w:eastAsia="Calibri"/>
          <w:lang w:eastAsia="en-US"/>
        </w:rPr>
      </w:pPr>
      <w:r w:rsidRPr="00FA6F6B">
        <w:rPr>
          <w:rFonts w:eastAsia="Calibri"/>
          <w:lang w:eastAsia="en-US"/>
        </w:rPr>
        <w:t>- Comment doit-on communiquer sur le CRM ?</w:t>
      </w:r>
    </w:p>
    <w:p w14:paraId="1583D6A5" w14:textId="77777777" w:rsidR="00FA6F6B" w:rsidRPr="00FA6F6B" w:rsidRDefault="00FA6F6B" w:rsidP="005030DE">
      <w:pPr>
        <w:pStyle w:val="GuidePedagogiqueTitre7Rponses"/>
        <w:rPr>
          <w:rFonts w:eastAsia="Calibri"/>
          <w:lang w:eastAsia="en-US"/>
        </w:rPr>
      </w:pPr>
      <w:r w:rsidRPr="00FA6F6B">
        <w:rPr>
          <w:rFonts w:eastAsia="Calibri"/>
          <w:lang w:eastAsia="en-US"/>
        </w:rPr>
        <w:t>- Comment récupérer et harmoniser les données existantes ?</w:t>
      </w:r>
    </w:p>
    <w:p w14:paraId="7DCE3D2C" w14:textId="77777777" w:rsidR="00FA6F6B" w:rsidRPr="00FA6F6B" w:rsidRDefault="00FA6F6B" w:rsidP="005030DE">
      <w:pPr>
        <w:pStyle w:val="GuidePedagogiqueTitre7Rponses"/>
        <w:rPr>
          <w:rFonts w:eastAsia="Calibri"/>
          <w:lang w:eastAsia="en-US"/>
        </w:rPr>
      </w:pPr>
      <w:r w:rsidRPr="00FA6F6B">
        <w:rPr>
          <w:rFonts w:eastAsia="Calibri"/>
          <w:lang w:eastAsia="en-US"/>
        </w:rPr>
        <w:t>- Le CRM est-il compatible avec les logiciels de l’entreprise et notamment le logiciel de gestion ?</w:t>
      </w:r>
    </w:p>
    <w:p w14:paraId="6C0DBAE4" w14:textId="77777777" w:rsidR="00FA6F6B" w:rsidRPr="005030DE" w:rsidRDefault="00FA6F6B" w:rsidP="005030DE">
      <w:pPr>
        <w:pStyle w:val="GuidePedagogiqueTitre7Rponses"/>
        <w:rPr>
          <w:rFonts w:eastAsia="Calibri"/>
          <w:b/>
          <w:bCs/>
          <w:lang w:eastAsia="en-US"/>
        </w:rPr>
      </w:pPr>
      <w:r w:rsidRPr="005030DE">
        <w:rPr>
          <w:rFonts w:eastAsia="Calibri"/>
          <w:b/>
          <w:bCs/>
          <w:lang w:eastAsia="en-US"/>
        </w:rPr>
        <w:t>&gt; Logiciels CRM : lequel choisir ?</w:t>
      </w:r>
    </w:p>
    <w:p w14:paraId="65C7AB0C" w14:textId="77777777" w:rsidR="00FA6F6B" w:rsidRPr="00FA6F6B" w:rsidRDefault="00FA6F6B" w:rsidP="005030DE">
      <w:pPr>
        <w:pStyle w:val="GuidePedagogiqueTitre7Rponses"/>
        <w:rPr>
          <w:rFonts w:eastAsia="Calibri"/>
          <w:lang w:eastAsia="en-US"/>
        </w:rPr>
      </w:pPr>
      <w:r w:rsidRPr="00FA6F6B">
        <w:rPr>
          <w:rFonts w:eastAsia="Calibri"/>
          <w:lang w:eastAsia="en-US"/>
        </w:rPr>
        <w:t xml:space="preserve">Il existe de nombreuses solutions plus ou moins complexes, avec des coûts très différents. Le choix va donc dépendre de la taille de l’entreprise, de son activité et des fonctionnalités désirées. </w:t>
      </w:r>
    </w:p>
    <w:p w14:paraId="37F9CCB1" w14:textId="02A25C36" w:rsidR="00FA6F6B" w:rsidRPr="00FA6F6B" w:rsidRDefault="00FA6F6B" w:rsidP="005030DE">
      <w:pPr>
        <w:pStyle w:val="GuidePedagogiqueTitre7Rponses"/>
        <w:rPr>
          <w:rFonts w:eastAsia="Calibri"/>
          <w:lang w:eastAsia="en-US"/>
        </w:rPr>
      </w:pPr>
      <w:r w:rsidRPr="00FA6F6B">
        <w:rPr>
          <w:rFonts w:eastAsia="Calibri"/>
          <w:lang w:eastAsia="en-US"/>
        </w:rPr>
        <w:t xml:space="preserve">- Les logiciels de bureautique : un simple tableur Excel ou un SGDBR (système de gestion de base de données relationnelles) peuvent suffire pour faire du suivi de commandes ou pour collecter des données clients. </w:t>
      </w:r>
      <w:r w:rsidR="001E31DC">
        <w:rPr>
          <w:rFonts w:eastAsia="Calibri"/>
          <w:lang w:eastAsia="en-US"/>
        </w:rPr>
        <w:t>Cependant</w:t>
      </w:r>
      <w:r w:rsidRPr="00FA6F6B">
        <w:rPr>
          <w:rFonts w:eastAsia="Calibri"/>
          <w:lang w:eastAsia="en-US"/>
        </w:rPr>
        <w:t>, les fonctionnalités sont limitées.</w:t>
      </w:r>
    </w:p>
    <w:p w14:paraId="052E7A45" w14:textId="7107C671" w:rsidR="00FA6F6B" w:rsidRDefault="00FA6F6B" w:rsidP="005030DE">
      <w:pPr>
        <w:pStyle w:val="GuidePedagogiqueTitre7Rponses"/>
        <w:rPr>
          <w:rFonts w:eastAsia="Calibri"/>
          <w:lang w:eastAsia="en-US"/>
        </w:rPr>
      </w:pPr>
      <w:r w:rsidRPr="00FA6F6B">
        <w:rPr>
          <w:rFonts w:eastAsia="Calibri"/>
          <w:lang w:eastAsia="en-US"/>
        </w:rPr>
        <w:t>- Les logiciels de CRM : en mode externe ou interne ?</w:t>
      </w:r>
    </w:p>
    <w:p w14:paraId="5254E199" w14:textId="77777777" w:rsidR="005030DE" w:rsidRPr="00FA6F6B" w:rsidRDefault="005030DE" w:rsidP="005030DE">
      <w:pPr>
        <w:pStyle w:val="GuidePedagogiqueTitre7Rponses"/>
        <w:rPr>
          <w:rFonts w:eastAsia="Calibri"/>
          <w:lang w:eastAsia="en-US"/>
        </w:rPr>
      </w:pPr>
    </w:p>
    <w:tbl>
      <w:tblPr>
        <w:tblStyle w:val="Tableau1repage2"/>
        <w:tblW w:w="0" w:type="auto"/>
        <w:tblLook w:val="04A0" w:firstRow="1" w:lastRow="0" w:firstColumn="1" w:lastColumn="0" w:noHBand="0" w:noVBand="1"/>
      </w:tblPr>
      <w:tblGrid>
        <w:gridCol w:w="1555"/>
        <w:gridCol w:w="2268"/>
        <w:gridCol w:w="2976"/>
        <w:gridCol w:w="2831"/>
      </w:tblGrid>
      <w:tr w:rsidR="00FA6F6B" w:rsidRPr="00FA6F6B" w14:paraId="3F0AC9D2" w14:textId="77777777" w:rsidTr="00957AD5">
        <w:tc>
          <w:tcPr>
            <w:tcW w:w="1555" w:type="dxa"/>
            <w:shd w:val="clear" w:color="auto" w:fill="00B0F0"/>
          </w:tcPr>
          <w:p w14:paraId="631565FB" w14:textId="77777777" w:rsidR="00FA6F6B" w:rsidRPr="00DA61CC" w:rsidRDefault="00FA6F6B" w:rsidP="00DA61CC">
            <w:pPr>
              <w:pStyle w:val="GuidePedagogiqueTitre7Rponses"/>
              <w:jc w:val="center"/>
              <w:rPr>
                <w:b/>
                <w:bCs/>
              </w:rPr>
            </w:pPr>
            <w:r w:rsidRPr="00DA61CC">
              <w:rPr>
                <w:b/>
                <w:bCs/>
              </w:rPr>
              <w:t>Modes</w:t>
            </w:r>
          </w:p>
        </w:tc>
        <w:tc>
          <w:tcPr>
            <w:tcW w:w="2268" w:type="dxa"/>
            <w:shd w:val="clear" w:color="auto" w:fill="00B0F0"/>
          </w:tcPr>
          <w:p w14:paraId="46F641DF" w14:textId="77777777" w:rsidR="00FA6F6B" w:rsidRPr="00DA61CC" w:rsidRDefault="00FA6F6B" w:rsidP="00DA61CC">
            <w:pPr>
              <w:pStyle w:val="GuidePedagogiqueTitre7Rponses"/>
              <w:jc w:val="center"/>
              <w:rPr>
                <w:b/>
                <w:bCs/>
              </w:rPr>
            </w:pPr>
            <w:r w:rsidRPr="00DA61CC">
              <w:rPr>
                <w:b/>
                <w:bCs/>
              </w:rPr>
              <w:t>Les principes</w:t>
            </w:r>
          </w:p>
        </w:tc>
        <w:tc>
          <w:tcPr>
            <w:tcW w:w="2976" w:type="dxa"/>
            <w:shd w:val="clear" w:color="auto" w:fill="00B0F0"/>
          </w:tcPr>
          <w:p w14:paraId="7049F33B" w14:textId="77777777" w:rsidR="00FA6F6B" w:rsidRPr="00DA61CC" w:rsidRDefault="00FA6F6B" w:rsidP="00DA61CC">
            <w:pPr>
              <w:pStyle w:val="GuidePedagogiqueTitre7Rponses"/>
              <w:jc w:val="center"/>
              <w:rPr>
                <w:b/>
                <w:bCs/>
              </w:rPr>
            </w:pPr>
            <w:r w:rsidRPr="00DA61CC">
              <w:rPr>
                <w:b/>
                <w:bCs/>
              </w:rPr>
              <w:t>Avantages</w:t>
            </w:r>
          </w:p>
        </w:tc>
        <w:tc>
          <w:tcPr>
            <w:tcW w:w="2831" w:type="dxa"/>
            <w:shd w:val="clear" w:color="auto" w:fill="00B0F0"/>
          </w:tcPr>
          <w:p w14:paraId="60051BDD" w14:textId="77777777" w:rsidR="00FA6F6B" w:rsidRPr="00DA61CC" w:rsidRDefault="00FA6F6B" w:rsidP="00DA61CC">
            <w:pPr>
              <w:pStyle w:val="GuidePedagogiqueTitre7Rponses"/>
              <w:jc w:val="center"/>
              <w:rPr>
                <w:b/>
                <w:bCs/>
              </w:rPr>
            </w:pPr>
            <w:r w:rsidRPr="00DA61CC">
              <w:rPr>
                <w:b/>
                <w:bCs/>
              </w:rPr>
              <w:t>Inconvénients</w:t>
            </w:r>
          </w:p>
        </w:tc>
      </w:tr>
      <w:tr w:rsidR="00FA6F6B" w:rsidRPr="00FA6F6B" w14:paraId="33055046" w14:textId="77777777" w:rsidTr="004D035E">
        <w:tc>
          <w:tcPr>
            <w:tcW w:w="1555" w:type="dxa"/>
          </w:tcPr>
          <w:p w14:paraId="1BED63A5" w14:textId="77777777" w:rsidR="00FA6F6B" w:rsidRPr="00FA6F6B" w:rsidRDefault="00FA6F6B" w:rsidP="00DA61CC">
            <w:pPr>
              <w:pStyle w:val="GuidePedagogiqueTitre7Rponses"/>
            </w:pPr>
            <w:r w:rsidRPr="00FA6F6B">
              <w:t>Externe / externalisé ou en SaaS (</w:t>
            </w:r>
            <w:r w:rsidRPr="00957AD5">
              <w:rPr>
                <w:i/>
                <w:iCs/>
              </w:rPr>
              <w:t xml:space="preserve">Software as </w:t>
            </w:r>
            <w:proofErr w:type="gramStart"/>
            <w:r w:rsidRPr="00957AD5">
              <w:rPr>
                <w:i/>
                <w:iCs/>
              </w:rPr>
              <w:t>a</w:t>
            </w:r>
            <w:proofErr w:type="gramEnd"/>
            <w:r w:rsidRPr="00957AD5">
              <w:rPr>
                <w:i/>
                <w:iCs/>
              </w:rPr>
              <w:t xml:space="preserve"> service</w:t>
            </w:r>
            <w:r w:rsidRPr="00FA6F6B">
              <w:t>)</w:t>
            </w:r>
          </w:p>
        </w:tc>
        <w:tc>
          <w:tcPr>
            <w:tcW w:w="2268" w:type="dxa"/>
          </w:tcPr>
          <w:p w14:paraId="7D14690F" w14:textId="77777777" w:rsidR="00FA6F6B" w:rsidRPr="00FA6F6B" w:rsidRDefault="00FA6F6B" w:rsidP="00DA61CC">
            <w:pPr>
              <w:pStyle w:val="GuidePedagogiqueTitre7Rponses"/>
            </w:pPr>
            <w:r w:rsidRPr="00FA6F6B">
              <w:t xml:space="preserve">L’application est disponible </w:t>
            </w:r>
            <w:r w:rsidRPr="00FA6F6B">
              <w:rPr>
                <w:i/>
                <w:iCs/>
              </w:rPr>
              <w:t>via</w:t>
            </w:r>
            <w:r w:rsidRPr="00FA6F6B">
              <w:t xml:space="preserve"> internet sur un serveur distant. La connexion se fait grâce à un identifiant et un mot de passe. L’entreprise paie un abonnement et le coût de l’installation.</w:t>
            </w:r>
          </w:p>
        </w:tc>
        <w:tc>
          <w:tcPr>
            <w:tcW w:w="2976" w:type="dxa"/>
          </w:tcPr>
          <w:p w14:paraId="130F6687" w14:textId="77777777" w:rsidR="00FA6F6B" w:rsidRPr="00FA6F6B" w:rsidRDefault="00FA6F6B" w:rsidP="00DA61CC">
            <w:pPr>
              <w:pStyle w:val="GuidePedagogiqueTitre7Rponses"/>
            </w:pPr>
            <w:r w:rsidRPr="00FA6F6B">
              <w:t>- Pas d’application stockée dans l’entreprise.</w:t>
            </w:r>
          </w:p>
          <w:p w14:paraId="50DD091B" w14:textId="77777777" w:rsidR="00FA6F6B" w:rsidRPr="00FA6F6B" w:rsidRDefault="00FA6F6B" w:rsidP="00DA61CC">
            <w:pPr>
              <w:pStyle w:val="GuidePedagogiqueTitre7Rponses"/>
            </w:pPr>
            <w:r w:rsidRPr="00FA6F6B">
              <w:t>- Solution modulable : mises à jour régulières, adaptation en fonction de l’évolution des besoins, facturation en fonction du nombre d’utilisateurs.</w:t>
            </w:r>
          </w:p>
          <w:p w14:paraId="4AB33643" w14:textId="29B8318D" w:rsidR="00FA6F6B" w:rsidRPr="00FA6F6B" w:rsidRDefault="00FA6F6B" w:rsidP="00DA61CC">
            <w:pPr>
              <w:pStyle w:val="GuidePedagogiqueTitre7Rponses"/>
            </w:pPr>
            <w:r w:rsidRPr="00FA6F6B">
              <w:t xml:space="preserve">- Solution accessible de n’importe où via </w:t>
            </w:r>
            <w:r w:rsidR="0067368D">
              <w:t>s</w:t>
            </w:r>
            <w:r w:rsidRPr="00FA6F6B">
              <w:t>martphone ou tablette.</w:t>
            </w:r>
          </w:p>
        </w:tc>
        <w:tc>
          <w:tcPr>
            <w:tcW w:w="2831" w:type="dxa"/>
          </w:tcPr>
          <w:p w14:paraId="58357FEE" w14:textId="77777777" w:rsidR="00FA6F6B" w:rsidRPr="00FA6F6B" w:rsidRDefault="00FA6F6B" w:rsidP="00DA61CC">
            <w:pPr>
              <w:pStyle w:val="GuidePedagogiqueTitre7Rponses"/>
            </w:pPr>
            <w:r w:rsidRPr="00FA6F6B">
              <w:t>- Dépendance vis-à-vis du prestataire de service.</w:t>
            </w:r>
          </w:p>
          <w:p w14:paraId="1779B444" w14:textId="1A51AEF7" w:rsidR="00FA6F6B" w:rsidRPr="00FA6F6B" w:rsidRDefault="00FA6F6B" w:rsidP="00DA61CC">
            <w:pPr>
              <w:pStyle w:val="GuidePedagogiqueTitre7Rponses"/>
            </w:pPr>
            <w:r w:rsidRPr="00FA6F6B">
              <w:t xml:space="preserve">- Sécurité des données stockées sur </w:t>
            </w:r>
            <w:r w:rsidR="00720B92">
              <w:t>i</w:t>
            </w:r>
            <w:r w:rsidRPr="00FA6F6B">
              <w:t xml:space="preserve">nternet. </w:t>
            </w:r>
          </w:p>
        </w:tc>
      </w:tr>
      <w:tr w:rsidR="00FA6F6B" w:rsidRPr="00FA6F6B" w14:paraId="09EFD5A0" w14:textId="77777777" w:rsidTr="004D035E">
        <w:tc>
          <w:tcPr>
            <w:tcW w:w="1555" w:type="dxa"/>
          </w:tcPr>
          <w:p w14:paraId="6DE5506A" w14:textId="77777777" w:rsidR="00FA6F6B" w:rsidRPr="00FA6F6B" w:rsidRDefault="00FA6F6B" w:rsidP="00DA61CC">
            <w:pPr>
              <w:pStyle w:val="GuidePedagogiqueTitre7Rponses"/>
            </w:pPr>
            <w:r w:rsidRPr="00FA6F6B">
              <w:t>Interne</w:t>
            </w:r>
          </w:p>
        </w:tc>
        <w:tc>
          <w:tcPr>
            <w:tcW w:w="2268" w:type="dxa"/>
          </w:tcPr>
          <w:p w14:paraId="114ADB30" w14:textId="77777777" w:rsidR="00FA6F6B" w:rsidRPr="00FA6F6B" w:rsidRDefault="00FA6F6B" w:rsidP="00DA61CC">
            <w:pPr>
              <w:pStyle w:val="GuidePedagogiqueTitre7Rponses"/>
            </w:pPr>
            <w:r w:rsidRPr="00FA6F6B">
              <w:t xml:space="preserve">La licence est achetée pour le logiciel qui est installé sur le serveur de l’entreprise. </w:t>
            </w:r>
          </w:p>
        </w:tc>
        <w:tc>
          <w:tcPr>
            <w:tcW w:w="2976" w:type="dxa"/>
          </w:tcPr>
          <w:p w14:paraId="7FC76A78" w14:textId="77777777" w:rsidR="00FA6F6B" w:rsidRPr="00FA6F6B" w:rsidRDefault="00FA6F6B" w:rsidP="00DA61CC">
            <w:pPr>
              <w:pStyle w:val="GuidePedagogiqueTitre7Rponses"/>
            </w:pPr>
            <w:r w:rsidRPr="00FA6F6B">
              <w:t xml:space="preserve">Le logiciel et les données sont stockés dans l’entreprise. </w:t>
            </w:r>
          </w:p>
        </w:tc>
        <w:tc>
          <w:tcPr>
            <w:tcW w:w="2831" w:type="dxa"/>
          </w:tcPr>
          <w:p w14:paraId="204C79FA" w14:textId="77777777" w:rsidR="00FA6F6B" w:rsidRPr="00FA6F6B" w:rsidRDefault="00FA6F6B" w:rsidP="00DA61CC">
            <w:pPr>
              <w:pStyle w:val="GuidePedagogiqueTitre7Rponses"/>
            </w:pPr>
            <w:r w:rsidRPr="00FA6F6B">
              <w:t xml:space="preserve">- L’application doit être gérée en interne par du personnel compétent. </w:t>
            </w:r>
          </w:p>
          <w:p w14:paraId="30F03361" w14:textId="77777777" w:rsidR="00FA6F6B" w:rsidRPr="00FA6F6B" w:rsidRDefault="00FA6F6B" w:rsidP="00DA61CC">
            <w:pPr>
              <w:pStyle w:val="GuidePedagogiqueTitre7Rponses"/>
            </w:pPr>
            <w:r w:rsidRPr="00FA6F6B">
              <w:t xml:space="preserve">- L’application doit être installée sur les postes. </w:t>
            </w:r>
          </w:p>
        </w:tc>
      </w:tr>
    </w:tbl>
    <w:p w14:paraId="01855D9A" w14:textId="77777777" w:rsidR="00DA61CC" w:rsidRDefault="00DA61CC" w:rsidP="00FA6F6B">
      <w:pPr>
        <w:rPr>
          <w:rFonts w:eastAsia="Calibri"/>
          <w:szCs w:val="22"/>
          <w:lang w:eastAsia="en-US"/>
        </w:rPr>
      </w:pPr>
    </w:p>
    <w:p w14:paraId="50E3163E" w14:textId="60AA54D5" w:rsidR="00FA6F6B" w:rsidRPr="00FA6F6B" w:rsidRDefault="00FA6F6B" w:rsidP="00DA61CC">
      <w:pPr>
        <w:pStyle w:val="GuidePedagogiqueTitre7Rponses"/>
        <w:rPr>
          <w:rFonts w:eastAsia="Calibri"/>
          <w:lang w:eastAsia="en-US"/>
        </w:rPr>
      </w:pPr>
      <w:r w:rsidRPr="00FA6F6B">
        <w:rPr>
          <w:rFonts w:eastAsia="Calibri"/>
          <w:lang w:eastAsia="en-US"/>
        </w:rPr>
        <w:t>La tendance actuelle est largement en faveur des logiciels en mode SaaS, que ce soit pour les TPE, PME ou les grosses entreprises car ils sont plus pratiques, plus flexibles et moins chers.</w:t>
      </w:r>
    </w:p>
    <w:p w14:paraId="32D92E6D" w14:textId="77777777" w:rsidR="00FA6F6B" w:rsidRPr="00DA61CC" w:rsidRDefault="00FA6F6B" w:rsidP="00DA61CC">
      <w:pPr>
        <w:pStyle w:val="GuidePedagogiqueTitre7Rponses"/>
        <w:rPr>
          <w:rFonts w:eastAsia="Calibri"/>
          <w:b/>
          <w:bCs/>
          <w:lang w:eastAsia="en-US"/>
        </w:rPr>
      </w:pPr>
      <w:r w:rsidRPr="00DA61CC">
        <w:rPr>
          <w:rFonts w:eastAsia="Calibri"/>
          <w:b/>
          <w:bCs/>
          <w:lang w:eastAsia="en-US"/>
        </w:rPr>
        <w:t>&gt; Quelques éditeurs de CRM généralistes</w:t>
      </w:r>
    </w:p>
    <w:p w14:paraId="50D6E6A3" w14:textId="77777777" w:rsidR="00FA6F6B" w:rsidRPr="00FA6F6B" w:rsidRDefault="00FA6F6B" w:rsidP="00DA61CC">
      <w:pPr>
        <w:pStyle w:val="GuidePedagogiqueTitre7Rponses"/>
        <w:rPr>
          <w:rFonts w:eastAsia="Calibri"/>
          <w:lang w:eastAsia="en-US"/>
        </w:rPr>
      </w:pPr>
      <w:r w:rsidRPr="00FA6F6B">
        <w:rPr>
          <w:rFonts w:eastAsia="Calibri"/>
          <w:lang w:eastAsia="en-US"/>
        </w:rPr>
        <w:t xml:space="preserve">L’un des plus utilisé est Salesforce, mais il existe aussi Oracle CRM </w:t>
      </w:r>
      <w:proofErr w:type="spellStart"/>
      <w:r w:rsidRPr="00FA6F6B">
        <w:rPr>
          <w:rFonts w:eastAsia="Calibri"/>
          <w:lang w:eastAsia="en-US"/>
        </w:rPr>
        <w:t>Ondemand</w:t>
      </w:r>
      <w:proofErr w:type="spellEnd"/>
      <w:r w:rsidRPr="00FA6F6B">
        <w:rPr>
          <w:rFonts w:eastAsia="Calibri"/>
          <w:lang w:eastAsia="en-US"/>
        </w:rPr>
        <w:t xml:space="preserve">, Blue note </w:t>
      </w:r>
      <w:proofErr w:type="spellStart"/>
      <w:r w:rsidRPr="00FA6F6B">
        <w:rPr>
          <w:rFonts w:eastAsia="Calibri"/>
          <w:lang w:eastAsia="en-US"/>
        </w:rPr>
        <w:t>systems</w:t>
      </w:r>
      <w:proofErr w:type="spellEnd"/>
      <w:r w:rsidRPr="00FA6F6B">
        <w:rPr>
          <w:rFonts w:eastAsia="Calibri"/>
          <w:lang w:eastAsia="en-US"/>
        </w:rPr>
        <w:t>.</w:t>
      </w:r>
    </w:p>
    <w:p w14:paraId="5F5AC94A" w14:textId="77777777" w:rsidR="00FA6F6B" w:rsidRPr="00DA61CC" w:rsidRDefault="00FA6F6B" w:rsidP="00DA61CC">
      <w:pPr>
        <w:pStyle w:val="GuidePedagogiqueTitre7Rponses"/>
        <w:rPr>
          <w:rFonts w:eastAsia="Calibri"/>
          <w:b/>
          <w:bCs/>
          <w:lang w:eastAsia="en-US"/>
        </w:rPr>
      </w:pPr>
      <w:r w:rsidRPr="00DA61CC">
        <w:rPr>
          <w:rFonts w:eastAsia="Calibri"/>
          <w:b/>
          <w:bCs/>
          <w:lang w:eastAsia="en-US"/>
        </w:rPr>
        <w:t>&gt; Les CRM thématiques orientés PME-PMI</w:t>
      </w:r>
    </w:p>
    <w:p w14:paraId="38E90010" w14:textId="77777777" w:rsidR="00FA6F6B" w:rsidRPr="00FA6F6B" w:rsidRDefault="00FA6F6B" w:rsidP="00DA61CC">
      <w:pPr>
        <w:pStyle w:val="GuidePedagogiqueTitre7Rponses"/>
        <w:rPr>
          <w:rFonts w:eastAsia="Calibri"/>
          <w:lang w:eastAsia="en-US"/>
        </w:rPr>
      </w:pPr>
      <w:r w:rsidRPr="00FA6F6B">
        <w:rPr>
          <w:rFonts w:eastAsia="Calibri"/>
          <w:lang w:eastAsia="en-US"/>
        </w:rPr>
        <w:t xml:space="preserve">Plusieurs éditeurs proposent des produits pour les PME : </w:t>
      </w:r>
      <w:proofErr w:type="spellStart"/>
      <w:r w:rsidRPr="00FA6F6B">
        <w:rPr>
          <w:rFonts w:eastAsia="Calibri"/>
          <w:lang w:eastAsia="en-US"/>
        </w:rPr>
        <w:t>OkapiSoft</w:t>
      </w:r>
      <w:proofErr w:type="spellEnd"/>
      <w:r w:rsidRPr="00FA6F6B">
        <w:rPr>
          <w:rFonts w:eastAsia="Calibri"/>
          <w:lang w:eastAsia="en-US"/>
        </w:rPr>
        <w:t xml:space="preserve">, Pamplemousse CRM-ERP, </w:t>
      </w:r>
      <w:proofErr w:type="spellStart"/>
      <w:r w:rsidRPr="00FA6F6B">
        <w:rPr>
          <w:rFonts w:eastAsia="Calibri"/>
          <w:lang w:eastAsia="en-US"/>
        </w:rPr>
        <w:t>Carrenet</w:t>
      </w:r>
      <w:proofErr w:type="spellEnd"/>
      <w:r w:rsidRPr="00FA6F6B">
        <w:rPr>
          <w:rFonts w:eastAsia="Calibri"/>
          <w:lang w:eastAsia="en-US"/>
        </w:rPr>
        <w:t>, etc.</w:t>
      </w:r>
    </w:p>
    <w:p w14:paraId="5DB43A08" w14:textId="77777777" w:rsidR="00FA6F6B" w:rsidRPr="00DA61CC" w:rsidRDefault="00FA6F6B" w:rsidP="00DA61CC">
      <w:pPr>
        <w:pStyle w:val="GuidePedagogiqueTitre7Rponses"/>
        <w:rPr>
          <w:rFonts w:eastAsia="Calibri"/>
          <w:b/>
          <w:bCs/>
          <w:lang w:eastAsia="en-US"/>
        </w:rPr>
      </w:pPr>
      <w:r w:rsidRPr="00DA61CC">
        <w:rPr>
          <w:rFonts w:eastAsia="Calibri"/>
          <w:b/>
          <w:bCs/>
          <w:lang w:eastAsia="en-US"/>
        </w:rPr>
        <w:t>&gt; Les éditeurs de CRM gratuits</w:t>
      </w:r>
    </w:p>
    <w:p w14:paraId="6623250A" w14:textId="4AB201D0" w:rsidR="00FA6F6B" w:rsidRPr="00FA6F6B" w:rsidRDefault="00FA6F6B" w:rsidP="00DA61CC">
      <w:pPr>
        <w:pStyle w:val="GuidePedagogiqueTitre7Rponses"/>
        <w:rPr>
          <w:rFonts w:eastAsia="Calibri"/>
          <w:lang w:eastAsia="en-US"/>
        </w:rPr>
      </w:pPr>
      <w:r w:rsidRPr="00FA6F6B">
        <w:rPr>
          <w:rFonts w:eastAsia="Calibri"/>
          <w:lang w:eastAsia="en-US"/>
        </w:rPr>
        <w:t xml:space="preserve">Un CRM gratuit peut être insuffisant pour les entreprises de grande taille ou ayant une activité commerciale très conséquente. En effet, pour la plupart des éditeurs, les versions gratuites sont limitées en termes de nombre d’utilisateurs et de fonctionnalités. </w:t>
      </w:r>
      <w:r w:rsidR="0067368D">
        <w:rPr>
          <w:rFonts w:eastAsia="Calibri"/>
          <w:lang w:eastAsia="en-US"/>
        </w:rPr>
        <w:t>Toutefois</w:t>
      </w:r>
      <w:r w:rsidRPr="00FA6F6B">
        <w:rPr>
          <w:rFonts w:eastAsia="Calibri"/>
          <w:lang w:eastAsia="en-US"/>
        </w:rPr>
        <w:t>, il s’agit cependant d’une bonne solution pour les petites entreprises ayant besoin d’une gestion client efficace. Par ailleurs, les solutions qui permettent d’associer CRM et gestion de la facturation sont très appréciables car elles permettent de ne pas multiplier les outils.</w:t>
      </w:r>
    </w:p>
    <w:p w14:paraId="6D50CC31" w14:textId="77777777" w:rsidR="00FA6F6B" w:rsidRPr="00FA6F6B" w:rsidRDefault="00FA6F6B" w:rsidP="00DA61CC">
      <w:pPr>
        <w:pStyle w:val="GuidePedagogiqueTitre7Rponses"/>
        <w:rPr>
          <w:rFonts w:eastAsia="Calibri"/>
          <w:lang w:eastAsia="en-US"/>
        </w:rPr>
      </w:pPr>
      <w:r w:rsidRPr="00FA6F6B">
        <w:rPr>
          <w:rFonts w:eastAsia="Calibri"/>
          <w:lang w:eastAsia="en-US"/>
        </w:rPr>
        <w:t xml:space="preserve">Les éditeurs de CRM gratuits en français : Facture.net, Crème CRM, </w:t>
      </w:r>
      <w:proofErr w:type="spellStart"/>
      <w:r w:rsidRPr="00FA6F6B">
        <w:rPr>
          <w:rFonts w:eastAsia="Calibri"/>
          <w:lang w:eastAsia="en-US"/>
        </w:rPr>
        <w:t>Hubspot</w:t>
      </w:r>
      <w:proofErr w:type="spellEnd"/>
      <w:r w:rsidRPr="00FA6F6B">
        <w:rPr>
          <w:rFonts w:eastAsia="Calibri"/>
          <w:lang w:eastAsia="en-US"/>
        </w:rPr>
        <w:t xml:space="preserve"> CRM, </w:t>
      </w:r>
      <w:proofErr w:type="spellStart"/>
      <w:r w:rsidRPr="00FA6F6B">
        <w:rPr>
          <w:rFonts w:eastAsia="Calibri"/>
          <w:lang w:eastAsia="en-US"/>
        </w:rPr>
        <w:t>Dolibarr</w:t>
      </w:r>
      <w:proofErr w:type="spellEnd"/>
      <w:r w:rsidRPr="00FA6F6B">
        <w:rPr>
          <w:rFonts w:eastAsia="Calibri"/>
          <w:lang w:eastAsia="en-US"/>
        </w:rPr>
        <w:t xml:space="preserve">, </w:t>
      </w:r>
      <w:proofErr w:type="spellStart"/>
      <w:r w:rsidRPr="00FA6F6B">
        <w:rPr>
          <w:rFonts w:eastAsia="Calibri"/>
          <w:lang w:eastAsia="en-US"/>
        </w:rPr>
        <w:t>Civi</w:t>
      </w:r>
      <w:proofErr w:type="spellEnd"/>
      <w:r w:rsidRPr="00FA6F6B">
        <w:rPr>
          <w:rFonts w:eastAsia="Calibri"/>
          <w:lang w:eastAsia="en-US"/>
        </w:rPr>
        <w:t xml:space="preserve"> CRM, </w:t>
      </w:r>
      <w:proofErr w:type="spellStart"/>
      <w:r w:rsidRPr="00FA6F6B">
        <w:rPr>
          <w:rFonts w:eastAsia="Calibri"/>
          <w:lang w:eastAsia="en-US"/>
        </w:rPr>
        <w:t>EspoCRM</w:t>
      </w:r>
      <w:proofErr w:type="spellEnd"/>
      <w:r w:rsidRPr="00FA6F6B">
        <w:rPr>
          <w:rFonts w:eastAsia="Calibri"/>
          <w:lang w:eastAsia="en-US"/>
        </w:rPr>
        <w:t>, etc.</w:t>
      </w:r>
    </w:p>
    <w:p w14:paraId="4FB672A7" w14:textId="77777777" w:rsidR="00FA6F6B" w:rsidRPr="001D76F6" w:rsidRDefault="00FA6F6B" w:rsidP="001D76F6">
      <w:pPr>
        <w:pStyle w:val="05MissionTitre"/>
        <w:rPr>
          <w:rFonts w:ascii="GuidePedagogique" w:eastAsia="Calibri" w:hAnsi="GuidePedagogique"/>
          <w:color w:val="auto"/>
          <w:lang w:eastAsia="en-US"/>
        </w:rPr>
      </w:pPr>
      <w:r w:rsidRPr="001D76F6">
        <w:rPr>
          <w:rFonts w:ascii="GuidePedagogique" w:eastAsia="Calibri" w:hAnsi="GuidePedagogique"/>
          <w:color w:val="auto"/>
          <w:lang w:eastAsia="en-US"/>
        </w:rPr>
        <w:t>Mission 2 Assurer la sécurité du nouveau système d’information</w:t>
      </w:r>
    </w:p>
    <w:p w14:paraId="25595E71" w14:textId="29FC585D" w:rsidR="00FA6F6B" w:rsidRPr="00FA6F6B" w:rsidRDefault="00FA6F6B" w:rsidP="001D76F6">
      <w:pPr>
        <w:pStyle w:val="GuidePedagogiqueConsignes"/>
      </w:pPr>
      <w:r w:rsidRPr="00FA6F6B">
        <w:t xml:space="preserve">5. Rédigez une note de synthèse sur la sécurité informatique en tenant compte des consignes d’Ugo Paoli. </w:t>
      </w:r>
    </w:p>
    <w:tbl>
      <w:tblPr>
        <w:tblStyle w:val="Tableau1repage2"/>
        <w:tblW w:w="0" w:type="auto"/>
        <w:shd w:val="clear" w:color="auto" w:fill="DBE5F1" w:themeFill="accent1" w:themeFillTint="33"/>
        <w:tblCellMar>
          <w:top w:w="57" w:type="dxa"/>
          <w:bottom w:w="57" w:type="dxa"/>
        </w:tblCellMar>
        <w:tblLook w:val="04A0" w:firstRow="1" w:lastRow="0" w:firstColumn="1" w:lastColumn="0" w:noHBand="0" w:noVBand="1"/>
      </w:tblPr>
      <w:tblGrid>
        <w:gridCol w:w="10196"/>
      </w:tblGrid>
      <w:tr w:rsidR="00FA6F6B" w:rsidRPr="00FA6F6B" w14:paraId="52A1565C" w14:textId="77777777" w:rsidTr="007D23F2">
        <w:tc>
          <w:tcPr>
            <w:tcW w:w="10196" w:type="dxa"/>
            <w:shd w:val="clear" w:color="auto" w:fill="DBE5F1" w:themeFill="accent1" w:themeFillTint="33"/>
          </w:tcPr>
          <w:p w14:paraId="7088CC7F" w14:textId="77777777" w:rsidR="00FA6F6B" w:rsidRPr="00FA6F6B" w:rsidRDefault="00FA6F6B" w:rsidP="001D76F6">
            <w:pPr>
              <w:pStyle w:val="GuidePedagogiqueTitre7Rponses"/>
            </w:pPr>
            <w:r w:rsidRPr="00FA6F6B">
              <w:t>De : Alternant(e)</w:t>
            </w:r>
          </w:p>
          <w:p w14:paraId="4B1A0DDC" w14:textId="77777777" w:rsidR="00FA6F6B" w:rsidRPr="00FA6F6B" w:rsidRDefault="00FA6F6B" w:rsidP="001D76F6">
            <w:pPr>
              <w:pStyle w:val="GuidePedagogiqueTitre7Rponses"/>
            </w:pPr>
            <w:r w:rsidRPr="00FA6F6B">
              <w:t>À : Ugo Paoli</w:t>
            </w:r>
          </w:p>
          <w:p w14:paraId="41929626" w14:textId="246F11D4" w:rsidR="00FA6F6B" w:rsidRPr="00FA6F6B" w:rsidRDefault="00FA6F6B" w:rsidP="001D76F6">
            <w:pPr>
              <w:pStyle w:val="GuidePedagogiqueTitre7Rponses"/>
            </w:pPr>
            <w:r w:rsidRPr="00FA6F6B">
              <w:t>Date : XX/XX/N</w:t>
            </w:r>
          </w:p>
          <w:p w14:paraId="2F9718DB" w14:textId="77777777" w:rsidR="00FA6F6B" w:rsidRPr="00FA6F6B" w:rsidRDefault="00FA6F6B" w:rsidP="001D76F6">
            <w:pPr>
              <w:pStyle w:val="GuidePedagogiqueTitre7Rponses"/>
            </w:pPr>
            <w:r w:rsidRPr="00FA6F6B">
              <w:t>Objet : La sécurité informatique et ses enjeux.</w:t>
            </w:r>
          </w:p>
        </w:tc>
      </w:tr>
      <w:tr w:rsidR="00FA6F6B" w:rsidRPr="00FA6F6B" w14:paraId="5E268EB2" w14:textId="77777777" w:rsidTr="007D23F2">
        <w:tc>
          <w:tcPr>
            <w:tcW w:w="10196" w:type="dxa"/>
            <w:shd w:val="clear" w:color="auto" w:fill="DBE5F1" w:themeFill="accent1" w:themeFillTint="33"/>
          </w:tcPr>
          <w:p w14:paraId="127AE83B" w14:textId="3DD863F6" w:rsidR="00FA6F6B" w:rsidRPr="001D76F6" w:rsidRDefault="00FA6F6B" w:rsidP="001D76F6">
            <w:pPr>
              <w:pStyle w:val="GuidePedagogiqueTitre7Rponses"/>
              <w:jc w:val="center"/>
              <w:rPr>
                <w:b/>
                <w:bCs/>
              </w:rPr>
            </w:pPr>
            <w:r w:rsidRPr="001D76F6">
              <w:rPr>
                <w:b/>
                <w:bCs/>
              </w:rPr>
              <w:t>Note de synthèse n°</w:t>
            </w:r>
            <w:r w:rsidR="006B0F69">
              <w:rPr>
                <w:rFonts w:hint="eastAsia"/>
                <w:b/>
                <w:bCs/>
              </w:rPr>
              <w:t> </w:t>
            </w:r>
            <w:r w:rsidRPr="001D76F6">
              <w:rPr>
                <w:b/>
                <w:bCs/>
              </w:rPr>
              <w:t>XX</w:t>
            </w:r>
          </w:p>
          <w:p w14:paraId="102BECFD" w14:textId="77777777" w:rsidR="00FA6F6B" w:rsidRPr="00362A76" w:rsidRDefault="00FA6F6B" w:rsidP="00FA6F6B">
            <w:pPr>
              <w:rPr>
                <w:rFonts w:ascii="Times New Roman" w:hAnsi="Times New Roman"/>
                <w:bCs/>
                <w:szCs w:val="22"/>
              </w:rPr>
            </w:pPr>
          </w:p>
          <w:p w14:paraId="002F5951" w14:textId="21FC4594" w:rsidR="00FA6F6B" w:rsidRPr="001D76F6" w:rsidRDefault="00FA6F6B" w:rsidP="00987B72">
            <w:pPr>
              <w:pStyle w:val="GuidePedagogiqueTitre7Rponses"/>
              <w:numPr>
                <w:ilvl w:val="0"/>
                <w:numId w:val="18"/>
              </w:numPr>
              <w:rPr>
                <w:b/>
                <w:bCs/>
              </w:rPr>
            </w:pPr>
            <w:r w:rsidRPr="001D76F6">
              <w:rPr>
                <w:b/>
                <w:bCs/>
              </w:rPr>
              <w:t>L’information dans l’entreprise</w:t>
            </w:r>
          </w:p>
          <w:p w14:paraId="33821CC4" w14:textId="77777777" w:rsidR="00FA6F6B" w:rsidRPr="00FA6F6B" w:rsidRDefault="00FA6F6B" w:rsidP="001D76F6">
            <w:pPr>
              <w:pStyle w:val="GuidePedagogiqueTitre7Rponses"/>
            </w:pPr>
            <w:r w:rsidRPr="00FA6F6B">
              <w:t>L’information est une notion fondamentale et omniprésente aujourd’hui dans l’entreprise. Il est indispensable de colleter de l’information et d’en transmettre, faute de quoi l’entreprise ne pourrait plus fonctionner.</w:t>
            </w:r>
          </w:p>
          <w:p w14:paraId="219668B8" w14:textId="77777777" w:rsidR="00FA6F6B" w:rsidRPr="00FA6F6B" w:rsidRDefault="00FA6F6B" w:rsidP="00FA6F6B">
            <w:pPr>
              <w:rPr>
                <w:rFonts w:ascii="Times New Roman" w:hAnsi="Times New Roman"/>
                <w:szCs w:val="22"/>
              </w:rPr>
            </w:pPr>
          </w:p>
          <w:p w14:paraId="223C10B8" w14:textId="742F84E4" w:rsidR="00FA6F6B" w:rsidRPr="001D76F6" w:rsidRDefault="00FA6F6B" w:rsidP="00987B72">
            <w:pPr>
              <w:pStyle w:val="GuidePedagogiqueTitre7Rponses"/>
              <w:numPr>
                <w:ilvl w:val="0"/>
                <w:numId w:val="18"/>
              </w:numPr>
              <w:rPr>
                <w:b/>
                <w:bCs/>
              </w:rPr>
            </w:pPr>
            <w:r w:rsidRPr="001D76F6">
              <w:rPr>
                <w:b/>
                <w:bCs/>
              </w:rPr>
              <w:t>Les risques</w:t>
            </w:r>
          </w:p>
          <w:p w14:paraId="755A2D52" w14:textId="77777777" w:rsidR="00FA6F6B" w:rsidRPr="00FA6F6B" w:rsidRDefault="00FA6F6B" w:rsidP="001D76F6">
            <w:pPr>
              <w:pStyle w:val="GuidePedagogiqueTitre7Rponses"/>
            </w:pPr>
            <w:r w:rsidRPr="00FA6F6B">
              <w:t xml:space="preserve">Le développement des outils nomades, les connexions en wifi, l’accès aux réseaux à distance, l’usage de clés USB, l’usurpation de mots de passe, sont autant de </w:t>
            </w:r>
            <w:proofErr w:type="gramStart"/>
            <w:r w:rsidRPr="00FA6F6B">
              <w:t>risques potentiels</w:t>
            </w:r>
            <w:proofErr w:type="gramEnd"/>
            <w:r w:rsidRPr="00FA6F6B">
              <w:t xml:space="preserve"> qui se sont développés.</w:t>
            </w:r>
          </w:p>
          <w:p w14:paraId="1F8991C3" w14:textId="77777777" w:rsidR="00FA6F6B" w:rsidRPr="00FA6F6B" w:rsidRDefault="00FA6F6B" w:rsidP="00FA6F6B">
            <w:pPr>
              <w:rPr>
                <w:rFonts w:ascii="Times New Roman" w:hAnsi="Times New Roman"/>
                <w:szCs w:val="22"/>
              </w:rPr>
            </w:pPr>
          </w:p>
          <w:p w14:paraId="7BA999C3" w14:textId="35CE5937" w:rsidR="00FA6F6B" w:rsidRPr="001D76F6" w:rsidRDefault="00FA6F6B" w:rsidP="00987B72">
            <w:pPr>
              <w:pStyle w:val="GuidePedagogiqueTitre7Rponses"/>
              <w:numPr>
                <w:ilvl w:val="0"/>
                <w:numId w:val="18"/>
              </w:numPr>
              <w:rPr>
                <w:b/>
                <w:bCs/>
              </w:rPr>
            </w:pPr>
            <w:r w:rsidRPr="001D76F6">
              <w:rPr>
                <w:b/>
                <w:bCs/>
              </w:rPr>
              <w:t>Les enjeux</w:t>
            </w:r>
          </w:p>
          <w:p w14:paraId="347CC953" w14:textId="77777777" w:rsidR="00FA6F6B" w:rsidRPr="00FA6F6B" w:rsidRDefault="00FA6F6B" w:rsidP="001D76F6">
            <w:pPr>
              <w:pStyle w:val="GuidePedagogiqueTitre7Rponses"/>
            </w:pPr>
            <w:r w:rsidRPr="00FA6F6B">
              <w:t>Les enjeux sont à la fois financiers (risque de perte de clients), juridiques (risque de non-respect des règles et de mise en cause de la responsabilité de l’entreprise) et organisationnels (risque de désorganisation). Il existe aussi un risque d’atteinte à la réputation de l’entreprise, en cas de faille du système informatique et d’usurpation de données par exemple.</w:t>
            </w:r>
          </w:p>
          <w:p w14:paraId="324435D1" w14:textId="77777777" w:rsidR="00FA6F6B" w:rsidRPr="00FA6F6B" w:rsidRDefault="00FA6F6B" w:rsidP="00FA6F6B">
            <w:pPr>
              <w:rPr>
                <w:rFonts w:ascii="Times New Roman" w:hAnsi="Times New Roman"/>
                <w:szCs w:val="22"/>
              </w:rPr>
            </w:pPr>
          </w:p>
          <w:p w14:paraId="7DD16365" w14:textId="5E1BD442" w:rsidR="00FA6F6B" w:rsidRPr="001D76F6" w:rsidRDefault="00FA6F6B" w:rsidP="00987B72">
            <w:pPr>
              <w:pStyle w:val="GuidePedagogiqueTitre7Rponses"/>
              <w:numPr>
                <w:ilvl w:val="0"/>
                <w:numId w:val="18"/>
              </w:numPr>
              <w:rPr>
                <w:b/>
                <w:bCs/>
              </w:rPr>
            </w:pPr>
            <w:r w:rsidRPr="001D76F6">
              <w:rPr>
                <w:b/>
                <w:bCs/>
              </w:rPr>
              <w:t>Les conseils à suivre</w:t>
            </w:r>
          </w:p>
          <w:p w14:paraId="64DF1D0A" w14:textId="6CD5C7D5" w:rsidR="00FA6F6B" w:rsidRPr="00FA6F6B" w:rsidRDefault="00FA6F6B" w:rsidP="00987B72">
            <w:pPr>
              <w:pStyle w:val="GuidePedagogiqueTitre7Rponses"/>
              <w:numPr>
                <w:ilvl w:val="0"/>
                <w:numId w:val="16"/>
              </w:numPr>
            </w:pPr>
            <w:r w:rsidRPr="00FA6F6B">
              <w:t>Sécuriser les accès au réseau</w:t>
            </w:r>
          </w:p>
          <w:p w14:paraId="5E69F281" w14:textId="60602A97" w:rsidR="00FA6F6B" w:rsidRPr="00FA6F6B" w:rsidRDefault="00FA6F6B" w:rsidP="00D8061F">
            <w:pPr>
              <w:pStyle w:val="GuidePedagogiqueTitre7Rponses"/>
            </w:pPr>
            <w:r w:rsidRPr="00FA6F6B">
              <w:t>Installation d’un pare-feu et d’un antivirus et mise à jour régulière. Il faut aussi filtrer les données et limiter l’accès à certains sites et aux téléchargements</w:t>
            </w:r>
          </w:p>
          <w:p w14:paraId="218931F5" w14:textId="77777777" w:rsidR="00FA6F6B" w:rsidRPr="00FA6F6B" w:rsidRDefault="00FA6F6B" w:rsidP="00987B72">
            <w:pPr>
              <w:pStyle w:val="GuidePedagogiqueTitre7Rponses"/>
              <w:numPr>
                <w:ilvl w:val="0"/>
                <w:numId w:val="16"/>
              </w:numPr>
            </w:pPr>
            <w:r w:rsidRPr="00FA6F6B">
              <w:t>Sécuriser l’accès au réseau interne/adopter une politique de mots de passe sécurisés.</w:t>
            </w:r>
          </w:p>
          <w:p w14:paraId="274E377B" w14:textId="77777777" w:rsidR="00FA6F6B" w:rsidRPr="00FA6F6B" w:rsidRDefault="00FA6F6B" w:rsidP="00D8061F">
            <w:pPr>
              <w:pStyle w:val="GuidePedagogiqueTitre7Rponses"/>
            </w:pPr>
            <w:r w:rsidRPr="00FA6F6B">
              <w:t>Des groupes d’utilisateurs ont été créés et des droits leur ont été attribués sur des dossiers, des matériels, etc. La connexion se fait grâce à un identifiant et un mot de passe, uniques et confidentiels.</w:t>
            </w:r>
          </w:p>
          <w:p w14:paraId="7EB33B5A" w14:textId="1384E870" w:rsidR="00FA6F6B" w:rsidRPr="00FA6F6B" w:rsidRDefault="00FA6F6B" w:rsidP="00987B72">
            <w:pPr>
              <w:pStyle w:val="GuidePedagogiqueTitre7Rponses"/>
              <w:numPr>
                <w:ilvl w:val="0"/>
                <w:numId w:val="16"/>
              </w:numPr>
            </w:pPr>
            <w:r w:rsidRPr="00FA6F6B">
              <w:t>Utiliser le logiciel de messagerie</w:t>
            </w:r>
          </w:p>
          <w:p w14:paraId="3CF8EB73" w14:textId="3EF9E2F7" w:rsidR="00FA6F6B" w:rsidRPr="00FA6F6B" w:rsidRDefault="00FA6F6B" w:rsidP="00987B72">
            <w:pPr>
              <w:pStyle w:val="GuidePedagogiqueTitre7Rponses"/>
              <w:numPr>
                <w:ilvl w:val="0"/>
                <w:numId w:val="16"/>
              </w:numPr>
            </w:pPr>
            <w:r w:rsidRPr="00FA6F6B">
              <w:t>Sauvegarder les données de manière régulière</w:t>
            </w:r>
          </w:p>
          <w:p w14:paraId="346D6914" w14:textId="219DD4D0" w:rsidR="00FA6F6B" w:rsidRPr="00FA6F6B" w:rsidRDefault="00FA6F6B" w:rsidP="00987B72">
            <w:pPr>
              <w:pStyle w:val="GuidePedagogiqueTitre7Rponses"/>
              <w:numPr>
                <w:ilvl w:val="0"/>
                <w:numId w:val="16"/>
              </w:numPr>
            </w:pPr>
            <w:r w:rsidRPr="00FA6F6B">
              <w:t>Former et informer le personnel</w:t>
            </w:r>
          </w:p>
          <w:p w14:paraId="6464F6FC" w14:textId="77777777" w:rsidR="00FA6F6B" w:rsidRPr="00FA6F6B" w:rsidRDefault="00FA6F6B" w:rsidP="00D8061F">
            <w:pPr>
              <w:pStyle w:val="GuidePedagogiqueTitre7Rponses"/>
            </w:pPr>
            <w:r w:rsidRPr="00FA6F6B">
              <w:t xml:space="preserve">Il faut expliquer quels sont les comportements à risque (sites à éviter, mots de passe à modifier et à conserver secrets, méfiance envers certains </w:t>
            </w:r>
            <w:proofErr w:type="gramStart"/>
            <w:r w:rsidRPr="00FA6F6B">
              <w:t>e-mails</w:t>
            </w:r>
            <w:proofErr w:type="gramEnd"/>
            <w:r w:rsidRPr="00FA6F6B">
              <w:t>, etc.) afin de les minimiser, et rédiger une charte d’utilisation du système d’information.</w:t>
            </w:r>
          </w:p>
          <w:p w14:paraId="10640FC5" w14:textId="4311EC2A" w:rsidR="00FA6F6B" w:rsidRPr="00FA6F6B" w:rsidRDefault="00FA6F6B" w:rsidP="00987B72">
            <w:pPr>
              <w:pStyle w:val="GuidePedagogiqueTitre7Rponses"/>
              <w:numPr>
                <w:ilvl w:val="0"/>
                <w:numId w:val="19"/>
              </w:numPr>
            </w:pPr>
            <w:r w:rsidRPr="00FA6F6B">
              <w:t>Se méfier, voire interdire l’utilisation de matériels personnels (clés USB par exemple)</w:t>
            </w:r>
          </w:p>
          <w:p w14:paraId="69BDB375" w14:textId="239C6D18" w:rsidR="00FA6F6B" w:rsidRPr="00FA6F6B" w:rsidRDefault="00FA6F6B" w:rsidP="00987B72">
            <w:pPr>
              <w:pStyle w:val="GuidePedagogiqueTitre7Rponses"/>
              <w:numPr>
                <w:ilvl w:val="0"/>
                <w:numId w:val="19"/>
              </w:numPr>
            </w:pPr>
            <w:r w:rsidRPr="00FA6F6B">
              <w:t>Mettre à jour le système d’exploitation</w:t>
            </w:r>
          </w:p>
          <w:p w14:paraId="2D9A86DE" w14:textId="77777777" w:rsidR="00FA6F6B" w:rsidRPr="00FA6F6B" w:rsidRDefault="00FA6F6B" w:rsidP="00FA6F6B">
            <w:pPr>
              <w:rPr>
                <w:rFonts w:ascii="Times New Roman" w:hAnsi="Times New Roman"/>
                <w:szCs w:val="22"/>
              </w:rPr>
            </w:pPr>
          </w:p>
          <w:p w14:paraId="1C34B3B0" w14:textId="77777777" w:rsidR="00FA6F6B" w:rsidRPr="00FA6F6B" w:rsidRDefault="00FA6F6B" w:rsidP="00D8061F">
            <w:pPr>
              <w:pStyle w:val="GuidePedagogiqueTitre7Rponses"/>
            </w:pPr>
            <w:r w:rsidRPr="00FA6F6B">
              <w:t>Je reste à votre disposition pour de plus amples informations.</w:t>
            </w:r>
          </w:p>
          <w:p w14:paraId="2CDE33E4" w14:textId="77777777" w:rsidR="00FA6F6B" w:rsidRPr="00FA6F6B" w:rsidRDefault="00FA6F6B" w:rsidP="00D8061F">
            <w:pPr>
              <w:pStyle w:val="GuidePedagogiqueTitre7Rponses"/>
            </w:pPr>
          </w:p>
          <w:p w14:paraId="63797A35" w14:textId="77777777" w:rsidR="00FA6F6B" w:rsidRPr="00FA6F6B" w:rsidRDefault="00FA6F6B" w:rsidP="00D8061F">
            <w:pPr>
              <w:pStyle w:val="GuidePedagogiqueTitre7Rponses"/>
            </w:pPr>
            <w:r w:rsidRPr="00FA6F6B">
              <w:t>Cordialement,</w:t>
            </w:r>
          </w:p>
          <w:p w14:paraId="46522EED" w14:textId="77777777" w:rsidR="00FA6F6B" w:rsidRPr="00FA6F6B" w:rsidRDefault="00FA6F6B" w:rsidP="00FA6F6B">
            <w:pPr>
              <w:rPr>
                <w:rFonts w:ascii="Times New Roman" w:hAnsi="Times New Roman"/>
                <w:szCs w:val="22"/>
              </w:rPr>
            </w:pPr>
          </w:p>
          <w:p w14:paraId="59DF149C" w14:textId="77777777" w:rsidR="00FA6F6B" w:rsidRPr="00FA6F6B" w:rsidRDefault="00FA6F6B" w:rsidP="00362A76">
            <w:pPr>
              <w:pStyle w:val="GuidePedagogiqueTitre7Rponses"/>
            </w:pPr>
            <w:r w:rsidRPr="00FA6F6B">
              <w:t>L’alternant(e)</w:t>
            </w:r>
          </w:p>
        </w:tc>
      </w:tr>
    </w:tbl>
    <w:p w14:paraId="083D1D55" w14:textId="50D6AC6B" w:rsidR="00FA6F6B" w:rsidRPr="00FA6F6B" w:rsidRDefault="00FA6F6B" w:rsidP="00934F41">
      <w:pPr>
        <w:pStyle w:val="GuidePedagogiqueConsignes"/>
      </w:pPr>
      <w:r w:rsidRPr="00FA6F6B">
        <w:lastRenderedPageBreak/>
        <w:t xml:space="preserve">6. Proposez une charte d’utilisation du système d’information à destination des utilisateurs. </w:t>
      </w:r>
    </w:p>
    <w:p w14:paraId="2B9AF11D" w14:textId="56A16D65" w:rsidR="00FA6F6B" w:rsidRDefault="00FA6F6B" w:rsidP="00934F41">
      <w:pPr>
        <w:pStyle w:val="GuidePedagogiqueTitre7Rponses"/>
        <w:rPr>
          <w:rFonts w:eastAsia="Calibri"/>
          <w:i/>
          <w:iCs/>
          <w:lang w:eastAsia="en-US"/>
        </w:rPr>
      </w:pPr>
      <w:r w:rsidRPr="00934F41">
        <w:rPr>
          <w:rFonts w:eastAsia="Calibri"/>
          <w:i/>
          <w:iCs/>
          <w:lang w:eastAsia="en-US"/>
        </w:rPr>
        <w:t xml:space="preserve">Il n’y a pas vraiment de corrigé type. Ceci est une proposition qui tient compte des demandes d’Ugo Paoli, des conseils de la CNIL et reprend des modèles trouvés sur </w:t>
      </w:r>
      <w:r w:rsidR="001C6435">
        <w:rPr>
          <w:rFonts w:eastAsia="Calibri"/>
          <w:i/>
          <w:iCs/>
          <w:lang w:eastAsia="en-US"/>
        </w:rPr>
        <w:t>i</w:t>
      </w:r>
      <w:r w:rsidRPr="00934F41">
        <w:rPr>
          <w:rFonts w:eastAsia="Calibri"/>
          <w:i/>
          <w:iCs/>
          <w:lang w:eastAsia="en-US"/>
        </w:rPr>
        <w:t>nternet.</w:t>
      </w:r>
    </w:p>
    <w:p w14:paraId="05812EA6" w14:textId="77777777" w:rsidR="00934F41" w:rsidRPr="00934F41" w:rsidRDefault="00934F41" w:rsidP="00934F41">
      <w:pPr>
        <w:pStyle w:val="GuidePedagogiqueTitre7Rponses"/>
        <w:rPr>
          <w:rFonts w:eastAsia="Calibri"/>
          <w:i/>
          <w:iCs/>
          <w:lang w:eastAsia="en-US"/>
        </w:rPr>
      </w:pPr>
    </w:p>
    <w:tbl>
      <w:tblPr>
        <w:tblStyle w:val="Tableau1repage2"/>
        <w:tblW w:w="0" w:type="auto"/>
        <w:tblLook w:val="04A0" w:firstRow="1" w:lastRow="0" w:firstColumn="1" w:lastColumn="0" w:noHBand="0" w:noVBand="1"/>
      </w:tblPr>
      <w:tblGrid>
        <w:gridCol w:w="10196"/>
      </w:tblGrid>
      <w:tr w:rsidR="00FA6F6B" w:rsidRPr="00FA6F6B" w14:paraId="3FA47C38" w14:textId="77777777" w:rsidTr="007D23F2">
        <w:tc>
          <w:tcPr>
            <w:tcW w:w="10196" w:type="dxa"/>
            <w:shd w:val="clear" w:color="auto" w:fill="DBE5F1" w:themeFill="accent1" w:themeFillTint="33"/>
          </w:tcPr>
          <w:p w14:paraId="7220B7F4" w14:textId="77777777" w:rsidR="00FA6F6B" w:rsidRPr="00FA6F6B" w:rsidRDefault="00FA6F6B" w:rsidP="00934F41">
            <w:pPr>
              <w:pStyle w:val="GuidePedagogiqueTitre7Rponses"/>
              <w:jc w:val="center"/>
              <w:rPr>
                <w:rFonts w:ascii="Times New Roman" w:hAnsi="Times New Roman"/>
                <w:b/>
                <w:bCs/>
              </w:rPr>
            </w:pPr>
            <w:r w:rsidRPr="00FA6F6B">
              <w:rPr>
                <w:rFonts w:ascii="Times New Roman" w:hAnsi="Times New Roman"/>
                <w:b/>
                <w:bCs/>
              </w:rPr>
              <w:t>Charte informatique</w:t>
            </w:r>
          </w:p>
          <w:p w14:paraId="6C3E0459" w14:textId="77777777" w:rsidR="00FA6F6B" w:rsidRPr="00362A76" w:rsidRDefault="00FA6F6B" w:rsidP="00362A76">
            <w:pPr>
              <w:rPr>
                <w:rFonts w:ascii="Times New Roman" w:hAnsi="Times New Roman"/>
                <w:bCs/>
                <w:szCs w:val="22"/>
              </w:rPr>
            </w:pPr>
          </w:p>
          <w:p w14:paraId="2239BC26" w14:textId="77777777" w:rsidR="00FA6F6B" w:rsidRPr="00FA6F6B" w:rsidRDefault="00FA6F6B" w:rsidP="00934F41">
            <w:pPr>
              <w:pStyle w:val="GuidePedagogiqueTitre7Rponses"/>
            </w:pPr>
            <w:r w:rsidRPr="00FA6F6B">
              <w:t>L'entreprise met en œuvre un système d'information et de communication nécessaire à son activité, comprenant notamment un réseau informatique et téléphonique, ainsi que des outils mobiles. Dans un but de transparence à l'égard des utilisateurs, de promotion d'une utilisation loyale, responsable et sécurisée du système d'information et de communication, la présente charte pose les règles relatives à l'utilisation de ces ressources.</w:t>
            </w:r>
          </w:p>
          <w:p w14:paraId="1BF3D459" w14:textId="77777777" w:rsidR="00FA6F6B" w:rsidRPr="00FA6F6B" w:rsidRDefault="00FA6F6B" w:rsidP="00FA6F6B">
            <w:pPr>
              <w:rPr>
                <w:rFonts w:ascii="Times New Roman" w:hAnsi="Times New Roman"/>
                <w:szCs w:val="22"/>
              </w:rPr>
            </w:pPr>
          </w:p>
          <w:p w14:paraId="74262C4D" w14:textId="491D05FE" w:rsidR="00FA6F6B" w:rsidRPr="00934F41" w:rsidRDefault="00FA6F6B" w:rsidP="00987B72">
            <w:pPr>
              <w:pStyle w:val="GuidePedagogiqueTitre7Rponses"/>
              <w:numPr>
                <w:ilvl w:val="0"/>
                <w:numId w:val="20"/>
              </w:numPr>
              <w:rPr>
                <w:b/>
                <w:bCs/>
              </w:rPr>
            </w:pPr>
            <w:r w:rsidRPr="00934F41">
              <w:rPr>
                <w:b/>
                <w:bCs/>
              </w:rPr>
              <w:t>Le champ d’application</w:t>
            </w:r>
          </w:p>
          <w:p w14:paraId="777E7B3B" w14:textId="77777777" w:rsidR="00FA6F6B" w:rsidRPr="00FA6F6B" w:rsidRDefault="00FA6F6B" w:rsidP="00987B72">
            <w:pPr>
              <w:pStyle w:val="GuidePedagogiqueTitre7Rponses"/>
              <w:numPr>
                <w:ilvl w:val="0"/>
                <w:numId w:val="21"/>
              </w:numPr>
            </w:pPr>
            <w:r w:rsidRPr="00FA6F6B">
              <w:t>Utilisateurs concernés</w:t>
            </w:r>
          </w:p>
          <w:p w14:paraId="4A4A90FA" w14:textId="77777777" w:rsidR="00FA6F6B" w:rsidRPr="00FA6F6B" w:rsidRDefault="00FA6F6B" w:rsidP="00934F41">
            <w:pPr>
              <w:pStyle w:val="GuidePedagogiqueTitre7Rponses"/>
            </w:pPr>
            <w:r w:rsidRPr="00FA6F6B">
              <w:t>La présente charte s'applique à l'ensemble des utilisateurs du système d'information et de communication de l'entreprise, quel que soit leur statut, y compris les intérimaires, stagiaires, employés de sociétés prestataires ou visiteurs occasionnels.</w:t>
            </w:r>
          </w:p>
          <w:p w14:paraId="29A89B1E" w14:textId="77777777" w:rsidR="00FA6F6B" w:rsidRPr="00FA6F6B" w:rsidRDefault="00FA6F6B" w:rsidP="00987B72">
            <w:pPr>
              <w:pStyle w:val="GuidePedagogiqueTitre7Rponses"/>
              <w:numPr>
                <w:ilvl w:val="0"/>
                <w:numId w:val="21"/>
              </w:numPr>
            </w:pPr>
            <w:r w:rsidRPr="00FA6F6B">
              <w:t>Système d'information et de communication</w:t>
            </w:r>
          </w:p>
          <w:p w14:paraId="44538EA3" w14:textId="09EEA472" w:rsidR="00FA6F6B" w:rsidRDefault="00FA6F6B" w:rsidP="00934F41">
            <w:pPr>
              <w:pStyle w:val="GuidePedagogiqueTitre7Rponses"/>
            </w:pPr>
            <w:r w:rsidRPr="00FA6F6B">
              <w:t xml:space="preserve">Le système d'information et de communication de l'entreprise est notamment constitué des éléments suivants : des ordinateurs (fixes ou portables), des périphériques y compris clés USB, le réseau informatique (serveurs, routeurs et connectique), les imprimantes, logiciels, téléphones, le système de messagerie, la connexion </w:t>
            </w:r>
            <w:r w:rsidR="001C6435">
              <w:t>i</w:t>
            </w:r>
            <w:r w:rsidRPr="00FA6F6B">
              <w:t>nternet, les fichiers, bases de données, etc.</w:t>
            </w:r>
          </w:p>
          <w:p w14:paraId="5493DAA8" w14:textId="77777777" w:rsidR="00FA6F6B" w:rsidRPr="00FA6F6B" w:rsidRDefault="00FA6F6B" w:rsidP="00FA6F6B">
            <w:pPr>
              <w:rPr>
                <w:rFonts w:ascii="Times New Roman" w:hAnsi="Times New Roman"/>
                <w:szCs w:val="22"/>
              </w:rPr>
            </w:pPr>
          </w:p>
          <w:p w14:paraId="473837E5" w14:textId="15A56E5E" w:rsidR="00FA6F6B" w:rsidRPr="00934F41" w:rsidRDefault="00FA6F6B" w:rsidP="00987B72">
            <w:pPr>
              <w:pStyle w:val="GuidePedagogiqueTitre7Rponses"/>
              <w:numPr>
                <w:ilvl w:val="0"/>
                <w:numId w:val="20"/>
              </w:numPr>
              <w:rPr>
                <w:b/>
                <w:bCs/>
              </w:rPr>
            </w:pPr>
            <w:r w:rsidRPr="00934F41">
              <w:rPr>
                <w:b/>
                <w:bCs/>
              </w:rPr>
              <w:t>La confidentialité</w:t>
            </w:r>
          </w:p>
          <w:p w14:paraId="52C5365D" w14:textId="77777777" w:rsidR="00FA6F6B" w:rsidRPr="00FA6F6B" w:rsidRDefault="00FA6F6B" w:rsidP="00934F41">
            <w:pPr>
              <w:pStyle w:val="GuidePedagogiqueTitre7Rponses"/>
            </w:pPr>
            <w:r w:rsidRPr="00FA6F6B">
              <w:lastRenderedPageBreak/>
              <w:t>Le réseau est administré par la société Les Pros du réseau.</w:t>
            </w:r>
          </w:p>
          <w:p w14:paraId="72C37662" w14:textId="77777777" w:rsidR="00FA6F6B" w:rsidRPr="00FA6F6B" w:rsidRDefault="00FA6F6B" w:rsidP="00934F41">
            <w:pPr>
              <w:pStyle w:val="GuidePedagogiqueTitre7Rponses"/>
            </w:pPr>
            <w:r w:rsidRPr="00FA6F6B">
              <w:t>Elle a constitué des groupes d’utilisateurs, auxquels elle a accordé des droits. Elle a créé des dossiers individuels et des dossiers partagés entre certains services, avec un accès sécurisé.</w:t>
            </w:r>
          </w:p>
          <w:p w14:paraId="4FA17D52" w14:textId="77777777" w:rsidR="00FA6F6B" w:rsidRPr="00FA6F6B" w:rsidRDefault="00FA6F6B" w:rsidP="00934F41">
            <w:pPr>
              <w:pStyle w:val="GuidePedagogiqueTitre7Rponses"/>
            </w:pPr>
            <w:r w:rsidRPr="00FA6F6B">
              <w:t>La connexion se fait grâce à un identifiant et un mot de passe. Ces paramètres sont personnels à l'utilisateur et doivent être gardés confidentiels. Ils ne doivent être communiqués à personne, ni responsable hiérarchique, ni service informatique, ni ami ou collègue proche. Dans la mesure du possible, ces paramètres doivent être mémorisés par l'utilisateur et ne pas être conservés, sous quelque forme que ce soit. Ils doivent être saisis par l'utilisateur à chaque accès et ne pas être conservés en mémoire dans le système d’information. Le mot de passe doit être modifié de manière régulière.</w:t>
            </w:r>
          </w:p>
          <w:p w14:paraId="0151860A" w14:textId="77777777" w:rsidR="00FA6F6B" w:rsidRPr="00FA6F6B" w:rsidRDefault="00FA6F6B" w:rsidP="00FA6F6B">
            <w:pPr>
              <w:rPr>
                <w:rFonts w:ascii="Times New Roman" w:hAnsi="Times New Roman"/>
                <w:szCs w:val="22"/>
              </w:rPr>
            </w:pPr>
          </w:p>
          <w:p w14:paraId="2F8FD98B" w14:textId="49FC2E7A" w:rsidR="00FA6F6B" w:rsidRPr="00934F41" w:rsidRDefault="00934F41" w:rsidP="00987B72">
            <w:pPr>
              <w:pStyle w:val="GuidePedagogiqueTitre7Rponses"/>
              <w:numPr>
                <w:ilvl w:val="0"/>
                <w:numId w:val="20"/>
              </w:numPr>
              <w:rPr>
                <w:b/>
                <w:bCs/>
              </w:rPr>
            </w:pPr>
            <w:r>
              <w:rPr>
                <w:b/>
                <w:bCs/>
              </w:rPr>
              <w:t xml:space="preserve"> </w:t>
            </w:r>
            <w:r w:rsidR="00FA6F6B" w:rsidRPr="00934F41">
              <w:rPr>
                <w:b/>
                <w:bCs/>
              </w:rPr>
              <w:t>La sécurité</w:t>
            </w:r>
          </w:p>
          <w:p w14:paraId="3C996DE8" w14:textId="77777777" w:rsidR="00FA6F6B" w:rsidRPr="00FA6F6B" w:rsidRDefault="00FA6F6B" w:rsidP="00987B72">
            <w:pPr>
              <w:pStyle w:val="GuidePedagogiqueTitre7Rponses"/>
              <w:numPr>
                <w:ilvl w:val="0"/>
                <w:numId w:val="21"/>
              </w:numPr>
            </w:pPr>
            <w:r w:rsidRPr="00FA6F6B">
              <w:t>Rôle de l’entreprise</w:t>
            </w:r>
          </w:p>
          <w:p w14:paraId="651A3C67" w14:textId="77777777" w:rsidR="00FA6F6B" w:rsidRPr="00FA6F6B" w:rsidRDefault="00FA6F6B" w:rsidP="00934F41">
            <w:pPr>
              <w:pStyle w:val="GuidePedagogiqueTitre7Rponses"/>
            </w:pPr>
            <w:r w:rsidRPr="00FA6F6B">
              <w:t>L'entreprise met en œuvre les moyens humains et techniques appropriés pour assurer la sécurité matérielle et logicielle du système d'information et de communication. À ce titre, il lui appartient de limiter les accès aux ressources sensibles et d'acquérir les droits de propriété intellectuelle ou d'obtenir les autorisations nécessaires à l'utilisation des ressources mises à disposition des utilisateurs.</w:t>
            </w:r>
          </w:p>
          <w:p w14:paraId="3A8C18C7" w14:textId="77777777" w:rsidR="00FA6F6B" w:rsidRPr="00FA6F6B" w:rsidRDefault="00FA6F6B" w:rsidP="00934F41">
            <w:pPr>
              <w:pStyle w:val="GuidePedagogiqueTitre7Rponses"/>
            </w:pPr>
            <w:r w:rsidRPr="00FA6F6B">
              <w:t>La société Les Pros du réseau est responsable de la mise en œuvre et du contrôle du bon fonctionnement du système d'information et de communication. Elle veille à l'application des règles de la présente charte. Elle est assujettie à une obligation de confidentialité sur les informations qu'elle est amenée à connaître.</w:t>
            </w:r>
          </w:p>
          <w:p w14:paraId="2B9F7092" w14:textId="77777777" w:rsidR="00FA6F6B" w:rsidRPr="00FA6F6B" w:rsidRDefault="00FA6F6B" w:rsidP="00934F41">
            <w:pPr>
              <w:pStyle w:val="GuidePedagogiqueTitre7Rponses"/>
            </w:pPr>
            <w:r w:rsidRPr="00FA6F6B">
              <w:t>Elle est aussi amenée à restreindre les autorisations de téléchargements d’applications. Ainsi, toutes les installations de logiciels seront réalisées par la société.</w:t>
            </w:r>
          </w:p>
          <w:p w14:paraId="1EAE688F" w14:textId="77777777" w:rsidR="00FA6F6B" w:rsidRPr="00FA6F6B" w:rsidRDefault="00FA6F6B" w:rsidP="00987B72">
            <w:pPr>
              <w:pStyle w:val="GuidePedagogiqueTitre7Rponses"/>
              <w:numPr>
                <w:ilvl w:val="0"/>
                <w:numId w:val="21"/>
              </w:numPr>
            </w:pPr>
            <w:r w:rsidRPr="00FA6F6B">
              <w:t>Responsabilité de l’utilisateur</w:t>
            </w:r>
          </w:p>
          <w:p w14:paraId="23EDEF6C" w14:textId="77777777" w:rsidR="00FA6F6B" w:rsidRPr="00FA6F6B" w:rsidRDefault="00FA6F6B" w:rsidP="00934F41">
            <w:pPr>
              <w:pStyle w:val="GuidePedagogiqueTitre7Rponses"/>
            </w:pPr>
            <w:r w:rsidRPr="00FA6F6B">
              <w:t>L'utilisateur est responsable quant à lui des ressources qui lui sont confiées dans le cadre de l'exercice de ses fonctions. En particulier, il doit signaler au directeur toute violation ou tentative de violation de l’intégrité de ces ressources, et de manière générale tout dysfonctionnement, incident ou anomalie.</w:t>
            </w:r>
          </w:p>
          <w:p w14:paraId="7A06C1EC" w14:textId="77777777" w:rsidR="00FA6F6B" w:rsidRPr="00FA6F6B" w:rsidRDefault="00FA6F6B" w:rsidP="00934F41">
            <w:pPr>
              <w:pStyle w:val="GuidePedagogiqueTitre7Rponses"/>
            </w:pPr>
            <w:r w:rsidRPr="00FA6F6B">
              <w:t>L’accès au système d’information avec du matériel n’appartenant pas à l’entreprise (assistants personnels, supports amovibles, etc.) est interdit.</w:t>
            </w:r>
          </w:p>
          <w:p w14:paraId="704A63B5" w14:textId="77777777" w:rsidR="00FA6F6B" w:rsidRPr="00FA6F6B" w:rsidRDefault="00FA6F6B" w:rsidP="00934F41">
            <w:pPr>
              <w:pStyle w:val="GuidePedagogiqueTitre7Rponses"/>
            </w:pPr>
            <w:r w:rsidRPr="00FA6F6B">
              <w:t>En cas d'absence, même temporaire, il est impératif que l'utilisateur verrouille l'accès au matériel qui lui est confié, dès lors que celui-ci contient des informations à caractère professionnel.</w:t>
            </w:r>
          </w:p>
          <w:p w14:paraId="70E00306" w14:textId="77777777" w:rsidR="00FA6F6B" w:rsidRPr="00FA6F6B" w:rsidRDefault="00FA6F6B" w:rsidP="00934F41">
            <w:pPr>
              <w:pStyle w:val="GuidePedagogiqueTitre7Rponses"/>
            </w:pPr>
            <w:r w:rsidRPr="00FA6F6B">
              <w:t>Il doit régulièrement supprimer les données devenues inutiles sur les espaces communs du réseau ; les données anciennes qu’il souhaite conserver doivent être archivées avec l’aide de la société informatique.</w:t>
            </w:r>
          </w:p>
          <w:p w14:paraId="5CE0E926" w14:textId="77777777" w:rsidR="00FA6F6B" w:rsidRPr="00FA6F6B" w:rsidRDefault="00FA6F6B" w:rsidP="00934F41">
            <w:pPr>
              <w:pStyle w:val="GuidePedagogiqueTitre7Rponses"/>
            </w:pPr>
            <w:r w:rsidRPr="00FA6F6B">
              <w:t>Il ne doit pas non plus modifier les paramétrages de son poste de travail ou des différents outils mis à sa disposition, ni contourner aucun des systèmes de sécurité mis en œuvre dans l’entreprise.</w:t>
            </w:r>
          </w:p>
          <w:p w14:paraId="3B5D4D44" w14:textId="77777777" w:rsidR="00FA6F6B" w:rsidRPr="00FA6F6B" w:rsidRDefault="00FA6F6B" w:rsidP="00934F41">
            <w:pPr>
              <w:pStyle w:val="GuidePedagogiqueTitre7Rponses"/>
            </w:pPr>
            <w:r w:rsidRPr="00FA6F6B">
              <w:t>L'utilisateur s’oblige en toutes circonstances à se conformer à la législation qui protège notamment les droits de propriété intellectuelle, le secret des correspondances, les données personnelles, les systèmes de traitement automatisé de données, le droit à l'image des personnes, etc.</w:t>
            </w:r>
          </w:p>
          <w:p w14:paraId="056A0A37" w14:textId="77777777" w:rsidR="00FA6F6B" w:rsidRPr="00FA6F6B" w:rsidRDefault="00FA6F6B" w:rsidP="00FA6F6B">
            <w:pPr>
              <w:rPr>
                <w:rFonts w:ascii="Times New Roman" w:hAnsi="Times New Roman"/>
                <w:szCs w:val="22"/>
              </w:rPr>
            </w:pPr>
          </w:p>
          <w:p w14:paraId="501691A8" w14:textId="23275A58" w:rsidR="00FA6F6B" w:rsidRPr="00934F41" w:rsidRDefault="00FA6F6B" w:rsidP="00987B72">
            <w:pPr>
              <w:pStyle w:val="GuidePedagogiqueTitre7Rponses"/>
              <w:numPr>
                <w:ilvl w:val="0"/>
                <w:numId w:val="20"/>
              </w:numPr>
              <w:rPr>
                <w:b/>
                <w:bCs/>
              </w:rPr>
            </w:pPr>
            <w:r w:rsidRPr="00934F41">
              <w:rPr>
                <w:b/>
                <w:bCs/>
              </w:rPr>
              <w:t>L’utilisation d’</w:t>
            </w:r>
            <w:r w:rsidR="001C6435">
              <w:rPr>
                <w:b/>
                <w:bCs/>
              </w:rPr>
              <w:t>i</w:t>
            </w:r>
            <w:r w:rsidRPr="00934F41">
              <w:rPr>
                <w:b/>
                <w:bCs/>
              </w:rPr>
              <w:t>nternet</w:t>
            </w:r>
          </w:p>
          <w:p w14:paraId="0CDEC448" w14:textId="77777777" w:rsidR="00FA6F6B" w:rsidRPr="00FA6F6B" w:rsidRDefault="00FA6F6B" w:rsidP="00987B72">
            <w:pPr>
              <w:pStyle w:val="GuidePedagogiqueTitre7Rponses"/>
              <w:numPr>
                <w:ilvl w:val="0"/>
                <w:numId w:val="21"/>
              </w:numPr>
            </w:pPr>
            <w:r w:rsidRPr="00FA6F6B">
              <w:t>Accès aux sites</w:t>
            </w:r>
          </w:p>
          <w:p w14:paraId="591CC75C" w14:textId="77777777" w:rsidR="00FA6F6B" w:rsidRPr="00FA6F6B" w:rsidRDefault="00FA6F6B" w:rsidP="00934F41">
            <w:pPr>
              <w:pStyle w:val="GuidePedagogiqueTitre7Rponses"/>
            </w:pPr>
            <w:r w:rsidRPr="00FA6F6B">
              <w:t>Les utilisateurs disposent d’un accès à internet. Mais, pour des raisons de sécurité ou de déontologie, l'accès à certains sites est limité ou prohibé par la société informatique.</w:t>
            </w:r>
          </w:p>
          <w:p w14:paraId="40190005" w14:textId="77777777" w:rsidR="00FA6F6B" w:rsidRPr="00FA6F6B" w:rsidRDefault="00FA6F6B" w:rsidP="00987B72">
            <w:pPr>
              <w:pStyle w:val="GuidePedagogiqueTitre7Rponses"/>
              <w:numPr>
                <w:ilvl w:val="0"/>
                <w:numId w:val="21"/>
              </w:numPr>
            </w:pPr>
            <w:r w:rsidRPr="00FA6F6B">
              <w:t>Autres utilisations</w:t>
            </w:r>
          </w:p>
          <w:p w14:paraId="1A22935D" w14:textId="77777777" w:rsidR="00FA6F6B" w:rsidRPr="00FA6F6B" w:rsidRDefault="00FA6F6B" w:rsidP="00934F41">
            <w:pPr>
              <w:pStyle w:val="GuidePedagogiqueTitre7Rponses"/>
            </w:pPr>
            <w:r w:rsidRPr="00FA6F6B">
              <w:t>La contribution des utilisateurs à des forums de discussion, systèmes de discussion instantanée, chats, blogs, etc. n’est autorisée qu’à titre professionnel. Le téléchargement d’images ou de vidéos doit rester strictement professionnel et leur utilisation doit respecter le droit de la propriété intellectuelle.</w:t>
            </w:r>
          </w:p>
          <w:p w14:paraId="3B7C1E91" w14:textId="77777777" w:rsidR="00FA6F6B" w:rsidRPr="00FA6F6B" w:rsidRDefault="00FA6F6B" w:rsidP="00934F41">
            <w:pPr>
              <w:pStyle w:val="GuidePedagogiqueTitre7Rponses"/>
            </w:pPr>
            <w:r w:rsidRPr="00FA6F6B">
              <w:t>Il n’est pas autorisé de saisir les données de l’entreprise sur des sites qui n’offrent pas les garanties requises.</w:t>
            </w:r>
          </w:p>
          <w:p w14:paraId="23AD7AF7" w14:textId="77777777" w:rsidR="00FA6F6B" w:rsidRPr="00FA6F6B" w:rsidRDefault="00FA6F6B" w:rsidP="00987B72">
            <w:pPr>
              <w:pStyle w:val="GuidePedagogiqueTitre7Rponses"/>
              <w:numPr>
                <w:ilvl w:val="0"/>
                <w:numId w:val="21"/>
              </w:numPr>
            </w:pPr>
            <w:r w:rsidRPr="00FA6F6B">
              <w:t>La gestion des mots de passe</w:t>
            </w:r>
          </w:p>
          <w:p w14:paraId="51532AD9" w14:textId="37C1ACE6" w:rsidR="00FA6F6B" w:rsidRPr="00FA6F6B" w:rsidRDefault="00FA6F6B" w:rsidP="00934F41">
            <w:pPr>
              <w:pStyle w:val="GuidePedagogiqueTitre7Rponses"/>
            </w:pPr>
            <w:r w:rsidRPr="00FA6F6B">
              <w:t xml:space="preserve">Lorsque la création d’un compte est nécessaire sur un site </w:t>
            </w:r>
            <w:r w:rsidR="001C6435">
              <w:t>i</w:t>
            </w:r>
            <w:r w:rsidRPr="00FA6F6B">
              <w:t>nternet, il est indispensable de choisir un mot de passe complexe (au moins 8 caractères combinant majuscules, minuscules, chiffres et même caractère spécifique).</w:t>
            </w:r>
          </w:p>
          <w:p w14:paraId="7E9FADDB" w14:textId="77777777" w:rsidR="00FA6F6B" w:rsidRPr="00FA6F6B" w:rsidRDefault="00FA6F6B" w:rsidP="00FA6F6B">
            <w:pPr>
              <w:rPr>
                <w:rFonts w:ascii="Times New Roman" w:hAnsi="Times New Roman"/>
                <w:szCs w:val="22"/>
              </w:rPr>
            </w:pPr>
          </w:p>
          <w:p w14:paraId="4EDDA165" w14:textId="7C8AE980" w:rsidR="00FA6F6B" w:rsidRPr="00934F41" w:rsidRDefault="00FA6F6B" w:rsidP="00987B72">
            <w:pPr>
              <w:pStyle w:val="GuidePedagogiqueTitre7Rponses"/>
              <w:numPr>
                <w:ilvl w:val="0"/>
                <w:numId w:val="20"/>
              </w:numPr>
              <w:rPr>
                <w:b/>
                <w:bCs/>
              </w:rPr>
            </w:pPr>
            <w:r w:rsidRPr="00934F41">
              <w:rPr>
                <w:b/>
                <w:bCs/>
              </w:rPr>
              <w:t>La messagerie électronique</w:t>
            </w:r>
          </w:p>
          <w:p w14:paraId="27857CD4" w14:textId="77777777" w:rsidR="00FA6F6B" w:rsidRPr="00FA6F6B" w:rsidRDefault="00FA6F6B" w:rsidP="00934F41">
            <w:pPr>
              <w:pStyle w:val="GuidePedagogiqueTitre7Rponses"/>
            </w:pPr>
            <w:r w:rsidRPr="00FA6F6B">
              <w:t>Chaque salarié dispose, pour l'exercice de son activité professionnelle, d'une adresse de messagerie électronique normalisée attribuée par la société informatique.</w:t>
            </w:r>
          </w:p>
          <w:p w14:paraId="4712A263" w14:textId="422A2EF7" w:rsidR="00FA6F6B" w:rsidRDefault="00FA6F6B" w:rsidP="00934F41">
            <w:pPr>
              <w:pStyle w:val="GuidePedagogiqueTitre7Rponses"/>
            </w:pPr>
            <w:r w:rsidRPr="00FA6F6B">
              <w:t>Les messages électroniques reçus sur la messagerie professionnelle font l'objet d'un contrôle antiviral et d'un filtrage antispam. Les salariés sont invités à informer la société informatique des dysfonctionnements qu'ils constateraient dans ce dispositif de filtrage.</w:t>
            </w:r>
          </w:p>
          <w:p w14:paraId="6758906C" w14:textId="77777777" w:rsidR="002D26A8" w:rsidRPr="00FA6F6B" w:rsidRDefault="002D26A8" w:rsidP="00934F41">
            <w:pPr>
              <w:pStyle w:val="GuidePedagogiqueTitre7Rponses"/>
            </w:pPr>
          </w:p>
          <w:p w14:paraId="30EC93D8" w14:textId="77777777" w:rsidR="00FA6F6B" w:rsidRPr="00FA6F6B" w:rsidRDefault="00FA6F6B" w:rsidP="00987B72">
            <w:pPr>
              <w:pStyle w:val="GuidePedagogiqueTitre7Rponses"/>
              <w:numPr>
                <w:ilvl w:val="0"/>
                <w:numId w:val="21"/>
              </w:numPr>
            </w:pPr>
            <w:r w:rsidRPr="00FA6F6B">
              <w:t>Conseils généraux</w:t>
            </w:r>
          </w:p>
          <w:p w14:paraId="7EF0A42D" w14:textId="77777777" w:rsidR="00FA6F6B" w:rsidRPr="00FA6F6B" w:rsidRDefault="00FA6F6B" w:rsidP="00934F41">
            <w:pPr>
              <w:pStyle w:val="GuidePedagogiqueTitre7Rponses"/>
            </w:pPr>
            <w:r w:rsidRPr="00FA6F6B">
              <w:lastRenderedPageBreak/>
              <w:t>Un message électronique a la même portée qu’un courrier postal : il laisse une trace écrite. Il faut donc être vigilant sur son contenu. Par ailleurs, compte tenu de la rapidité d’envoi, il faut veiller à respecter les règles de la CNIL et ne pas transmettre de messages non désirés. Il faut également veiller à ne pas faire d’erreur sur le destinataire afin de pas communiquer des informations confidentielles.</w:t>
            </w:r>
          </w:p>
          <w:p w14:paraId="70D742F6" w14:textId="77777777" w:rsidR="00FA6F6B" w:rsidRPr="00FA6F6B" w:rsidRDefault="00FA6F6B" w:rsidP="00934F41">
            <w:pPr>
              <w:pStyle w:val="GuidePedagogiqueTitre7Rponses"/>
            </w:pPr>
            <w:r w:rsidRPr="00FA6F6B">
              <w:t>Les utilisateurs doivent veiller au respect des lois et règlements, et notamment à la protection des droits de propriété intellectuelle et des droits des tiers. Les correspondances électroniques ne doivent pas comporter d’éléments illicites, tels que des propos diffamatoires, injurieux, contrefaisants ou susceptibles de constituer des actes de concurrence déloyale ou parasitaire.</w:t>
            </w:r>
          </w:p>
          <w:p w14:paraId="0D30D7DF" w14:textId="77777777" w:rsidR="00FA6F6B" w:rsidRPr="00FA6F6B" w:rsidRDefault="00FA6F6B" w:rsidP="00934F41">
            <w:pPr>
              <w:pStyle w:val="GuidePedagogiqueTitre7Rponses"/>
            </w:pPr>
            <w:r w:rsidRPr="00FA6F6B">
              <w:t>La forme des messages professionnels doit respecter les règles définies par la direction, pour ce qui concerne la mise en forme et surtout la signature des messages.</w:t>
            </w:r>
          </w:p>
          <w:p w14:paraId="25D64D45" w14:textId="77777777" w:rsidR="00FA6F6B" w:rsidRPr="00FA6F6B" w:rsidRDefault="00FA6F6B" w:rsidP="00987B72">
            <w:pPr>
              <w:pStyle w:val="GuidePedagogiqueTitre7Rponses"/>
              <w:numPr>
                <w:ilvl w:val="0"/>
                <w:numId w:val="21"/>
              </w:numPr>
            </w:pPr>
            <w:r w:rsidRPr="00FA6F6B">
              <w:t>Limites techniques</w:t>
            </w:r>
          </w:p>
          <w:p w14:paraId="295F1FF1" w14:textId="77777777" w:rsidR="00FA6F6B" w:rsidRPr="00FA6F6B" w:rsidRDefault="00FA6F6B" w:rsidP="00934F41">
            <w:pPr>
              <w:pStyle w:val="GuidePedagogiqueTitre7Rponses"/>
            </w:pPr>
            <w:r w:rsidRPr="00FA6F6B">
              <w:t>La société informatique a limité la taille des pièces jointes à 2 Go et leur nombre à 5.</w:t>
            </w:r>
          </w:p>
          <w:p w14:paraId="41592C27" w14:textId="77777777" w:rsidR="00FA6F6B" w:rsidRPr="00FA6F6B" w:rsidRDefault="00FA6F6B" w:rsidP="00934F41">
            <w:pPr>
              <w:pStyle w:val="GuidePedagogiqueTitre7Rponses"/>
            </w:pPr>
            <w:r w:rsidRPr="00FA6F6B">
              <w:t>Les messages non archivés sont conservés pendant un an au plus.</w:t>
            </w:r>
          </w:p>
          <w:p w14:paraId="14FFB893" w14:textId="77777777" w:rsidR="00FA6F6B" w:rsidRPr="00FA6F6B" w:rsidRDefault="00FA6F6B" w:rsidP="00987B72">
            <w:pPr>
              <w:pStyle w:val="GuidePedagogiqueTitre7Rponses"/>
              <w:numPr>
                <w:ilvl w:val="0"/>
                <w:numId w:val="21"/>
              </w:numPr>
            </w:pPr>
            <w:r w:rsidRPr="00FA6F6B">
              <w:t>Sécurité de la messagerie</w:t>
            </w:r>
          </w:p>
          <w:p w14:paraId="3158A22A" w14:textId="77777777" w:rsidR="00FA6F6B" w:rsidRPr="00FA6F6B" w:rsidRDefault="00FA6F6B" w:rsidP="00934F41">
            <w:pPr>
              <w:pStyle w:val="GuidePedagogiqueTitre7Rponses"/>
            </w:pPr>
            <w:r w:rsidRPr="00FA6F6B">
              <w:t xml:space="preserve">Il ne faut pas ouvrir les </w:t>
            </w:r>
            <w:proofErr w:type="gramStart"/>
            <w:r w:rsidRPr="00FA6F6B">
              <w:t>e-mails</w:t>
            </w:r>
            <w:proofErr w:type="gramEnd"/>
            <w:r w:rsidRPr="00FA6F6B">
              <w:t xml:space="preserve"> contenant des caractères bizarres ou des fautes d’orthographe. Il ne faut pas non plus cliquer sur un lien vous demandant de vous identifier.</w:t>
            </w:r>
          </w:p>
          <w:p w14:paraId="3051F907" w14:textId="77777777" w:rsidR="00FA6F6B" w:rsidRPr="00FA6F6B" w:rsidRDefault="00FA6F6B" w:rsidP="00934F41">
            <w:pPr>
              <w:pStyle w:val="GuidePedagogiqueTitre7Rponses"/>
            </w:pPr>
            <w:r w:rsidRPr="00FA6F6B">
              <w:t>Au niveau des pièces jointes, il ne faut pas ouvrir les extensions suivantes : .pif, .bat, .com, .exe</w:t>
            </w:r>
            <w:proofErr w:type="gramStart"/>
            <w:r w:rsidRPr="00FA6F6B">
              <w:t>, .</w:t>
            </w:r>
            <w:proofErr w:type="spellStart"/>
            <w:r w:rsidRPr="00FA6F6B">
              <w:t>ink</w:t>
            </w:r>
            <w:proofErr w:type="spellEnd"/>
            <w:proofErr w:type="gramEnd"/>
            <w:r w:rsidRPr="00FA6F6B">
              <w:t>, etc. (liste non exhaustive).</w:t>
            </w:r>
          </w:p>
          <w:p w14:paraId="53CB5E3A" w14:textId="77777777" w:rsidR="00FA6F6B" w:rsidRPr="00FA6F6B" w:rsidRDefault="00FA6F6B" w:rsidP="00934F41">
            <w:pPr>
              <w:pStyle w:val="GuidePedagogiqueTitre7Rponses"/>
            </w:pPr>
            <w:r w:rsidRPr="00FA6F6B">
              <w:t>Les messages à caractère personnel sont tolérés, à condition de respecter la législation en vigueur, de ne pas perturber et de respecter les principes posés dans la présente charte. Les messages envoyés doivent être signalés par la mention « Privé » ou « Perso » dans leur objet, et être classés dès l'envoi dans un dossier lui-même dénommé de la même façon.</w:t>
            </w:r>
          </w:p>
          <w:p w14:paraId="3BEACB5C" w14:textId="77777777" w:rsidR="00FA6F6B" w:rsidRPr="00FA6F6B" w:rsidRDefault="00FA6F6B" w:rsidP="00FA6F6B">
            <w:pPr>
              <w:rPr>
                <w:rFonts w:ascii="Times New Roman" w:hAnsi="Times New Roman"/>
                <w:szCs w:val="22"/>
              </w:rPr>
            </w:pPr>
          </w:p>
          <w:p w14:paraId="39885EAA" w14:textId="6A8FDEC0" w:rsidR="00FA6F6B" w:rsidRPr="00FA6F6B" w:rsidRDefault="00FA6F6B" w:rsidP="00934F41">
            <w:pPr>
              <w:pStyle w:val="GuidePedagogiqueTitre7Rponses"/>
            </w:pPr>
            <w:r w:rsidRPr="00FA6F6B">
              <w:t>La présente charte est applicable à compter du XX/XX/N et a été approuvée par le Directeur Ugo Paoli et la société informatique Les Pros du réseau.</w:t>
            </w:r>
          </w:p>
        </w:tc>
      </w:tr>
    </w:tbl>
    <w:p w14:paraId="243E4FBB" w14:textId="77777777" w:rsidR="00FA6F6B" w:rsidRPr="00934F41" w:rsidRDefault="00FA6F6B" w:rsidP="00934F41">
      <w:pPr>
        <w:pStyle w:val="05MissionTitre"/>
        <w:rPr>
          <w:rFonts w:ascii="GuidePedagogique" w:eastAsia="Calibri" w:hAnsi="GuidePedagogique"/>
          <w:color w:val="auto"/>
          <w:lang w:eastAsia="en-US"/>
        </w:rPr>
      </w:pPr>
      <w:r w:rsidRPr="00934F41">
        <w:rPr>
          <w:rFonts w:ascii="GuidePedagogique" w:eastAsia="Calibri" w:hAnsi="GuidePedagogique"/>
          <w:color w:val="auto"/>
          <w:lang w:eastAsia="en-US"/>
        </w:rPr>
        <w:lastRenderedPageBreak/>
        <w:t>Mission 3 Garantir la sécurité des données clients</w:t>
      </w:r>
    </w:p>
    <w:p w14:paraId="0585752E" w14:textId="1C12BF9C" w:rsidR="00FA6F6B" w:rsidRPr="00934F41" w:rsidRDefault="00FA6F6B" w:rsidP="00934F41">
      <w:pPr>
        <w:pStyle w:val="GuidePedagogiqueConsignes"/>
      </w:pPr>
      <w:r w:rsidRPr="00934F41">
        <w:t xml:space="preserve">7. Expliquez, dans une note, les obligations à respecter pour la création d’un fichier clients. </w:t>
      </w:r>
    </w:p>
    <w:tbl>
      <w:tblPr>
        <w:tblStyle w:val="Tableau1repage2"/>
        <w:tblW w:w="0" w:type="auto"/>
        <w:shd w:val="clear" w:color="auto" w:fill="BDD6EE"/>
        <w:tblCellMar>
          <w:top w:w="57" w:type="dxa"/>
          <w:bottom w:w="57" w:type="dxa"/>
        </w:tblCellMar>
        <w:tblLook w:val="04A0" w:firstRow="1" w:lastRow="0" w:firstColumn="1" w:lastColumn="0" w:noHBand="0" w:noVBand="1"/>
      </w:tblPr>
      <w:tblGrid>
        <w:gridCol w:w="10196"/>
      </w:tblGrid>
      <w:tr w:rsidR="00FA6F6B" w:rsidRPr="00FA6F6B" w14:paraId="4125ED20" w14:textId="77777777" w:rsidTr="007D23F2">
        <w:tc>
          <w:tcPr>
            <w:tcW w:w="10196" w:type="dxa"/>
            <w:shd w:val="clear" w:color="auto" w:fill="DBE5F1" w:themeFill="accent1" w:themeFillTint="33"/>
          </w:tcPr>
          <w:p w14:paraId="6BED1AAF" w14:textId="77777777" w:rsidR="00FA6F6B" w:rsidRPr="00FA6F6B" w:rsidRDefault="00FA6F6B" w:rsidP="00934F41">
            <w:pPr>
              <w:pStyle w:val="GuidePedagogiqueTitre7Rponses"/>
            </w:pPr>
            <w:r w:rsidRPr="00FA6F6B">
              <w:t>De : Alternant(e)</w:t>
            </w:r>
          </w:p>
          <w:p w14:paraId="02259587" w14:textId="77777777" w:rsidR="00FA6F6B" w:rsidRPr="00FA6F6B" w:rsidRDefault="00FA6F6B" w:rsidP="00934F41">
            <w:pPr>
              <w:pStyle w:val="GuidePedagogiqueTitre7Rponses"/>
            </w:pPr>
            <w:r w:rsidRPr="00FA6F6B">
              <w:t>À : Sandra Paoli</w:t>
            </w:r>
          </w:p>
          <w:p w14:paraId="76E60985" w14:textId="75246226" w:rsidR="00FA6F6B" w:rsidRPr="00FA6F6B" w:rsidRDefault="00FA6F6B" w:rsidP="00934F41">
            <w:pPr>
              <w:pStyle w:val="GuidePedagogiqueTitre7Rponses"/>
            </w:pPr>
            <w:r w:rsidRPr="00FA6F6B">
              <w:t>Date : XX/XX/N</w:t>
            </w:r>
          </w:p>
          <w:p w14:paraId="72083D55" w14:textId="77777777" w:rsidR="00FA6F6B" w:rsidRPr="00FA6F6B" w:rsidRDefault="00FA6F6B" w:rsidP="00934F41">
            <w:pPr>
              <w:pStyle w:val="GuidePedagogiqueTitre7Rponses"/>
            </w:pPr>
            <w:r w:rsidRPr="00FA6F6B">
              <w:t>Objet : Présentation de la loi Informatique et Libertés et de ses évolutions.</w:t>
            </w:r>
          </w:p>
        </w:tc>
      </w:tr>
      <w:tr w:rsidR="00FA6F6B" w:rsidRPr="00FA6F6B" w14:paraId="265005DD" w14:textId="77777777" w:rsidTr="007D23F2">
        <w:tc>
          <w:tcPr>
            <w:tcW w:w="10196" w:type="dxa"/>
            <w:shd w:val="clear" w:color="auto" w:fill="DBE5F1" w:themeFill="accent1" w:themeFillTint="33"/>
          </w:tcPr>
          <w:p w14:paraId="6706B938" w14:textId="0FD632AF" w:rsidR="00FA6F6B" w:rsidRPr="00934F41" w:rsidRDefault="00FA6F6B" w:rsidP="00934F41">
            <w:pPr>
              <w:pStyle w:val="GuidePedagogiqueTitre7Rponses"/>
              <w:jc w:val="center"/>
              <w:rPr>
                <w:b/>
                <w:bCs/>
              </w:rPr>
            </w:pPr>
            <w:r w:rsidRPr="00934F41">
              <w:rPr>
                <w:b/>
                <w:bCs/>
              </w:rPr>
              <w:t>Note de synthèse n°</w:t>
            </w:r>
            <w:r w:rsidR="006452FD">
              <w:rPr>
                <w:rFonts w:hint="eastAsia"/>
                <w:b/>
                <w:bCs/>
              </w:rPr>
              <w:t> </w:t>
            </w:r>
            <w:r w:rsidRPr="00934F41">
              <w:rPr>
                <w:b/>
                <w:bCs/>
              </w:rPr>
              <w:t>XX</w:t>
            </w:r>
          </w:p>
          <w:p w14:paraId="07FC75F5" w14:textId="77777777" w:rsidR="00FA6F6B" w:rsidRPr="00FA6F6B" w:rsidRDefault="00FA6F6B" w:rsidP="00FA6F6B">
            <w:pPr>
              <w:rPr>
                <w:rFonts w:ascii="Times New Roman" w:hAnsi="Times New Roman"/>
                <w:szCs w:val="22"/>
              </w:rPr>
            </w:pPr>
          </w:p>
          <w:p w14:paraId="7B45FEF5" w14:textId="77777777" w:rsidR="00FA6F6B" w:rsidRPr="00FA6F6B" w:rsidRDefault="00FA6F6B" w:rsidP="00934F41">
            <w:pPr>
              <w:pStyle w:val="GuidePedagogiqueTitre7Rponses"/>
            </w:pPr>
            <w:r w:rsidRPr="00FA6F6B">
              <w:t>Madame,</w:t>
            </w:r>
          </w:p>
          <w:p w14:paraId="4752FDBB" w14:textId="77777777" w:rsidR="00FA6F6B" w:rsidRPr="00FA6F6B" w:rsidRDefault="00FA6F6B" w:rsidP="00934F41">
            <w:pPr>
              <w:pStyle w:val="GuidePedagogiqueTitre7Rponses"/>
            </w:pPr>
          </w:p>
          <w:p w14:paraId="55DCCB2B" w14:textId="77777777" w:rsidR="00FA6F6B" w:rsidRPr="00FA6F6B" w:rsidRDefault="00FA6F6B" w:rsidP="00934F41">
            <w:pPr>
              <w:pStyle w:val="GuidePedagogiqueTitre7Rponses"/>
            </w:pPr>
            <w:r w:rsidRPr="00FA6F6B">
              <w:t xml:space="preserve">Vous m’avez demandé de présenter les obligations légales liées à la création d’un fichier clients. Je vous présente ici quelques règles. </w:t>
            </w:r>
          </w:p>
          <w:p w14:paraId="126B2177" w14:textId="77777777" w:rsidR="00FA6F6B" w:rsidRPr="00FA6F6B" w:rsidRDefault="00FA6F6B" w:rsidP="00934F41">
            <w:pPr>
              <w:pStyle w:val="GuidePedagogiqueTitre7Rponses"/>
            </w:pPr>
            <w:r w:rsidRPr="00FA6F6B">
              <w:t>La loi Informatique et Libertés a été mise en place le 6 janvier 1978 et modifiée à plusieurs reprises, notamment en juin 2018 avec le RGPD (Règlement général sur la protection des données). Son objectif est de protéger les individus face au développement de l’informatique. Voici les différentes définitions des notions proposées par la CNIL.</w:t>
            </w:r>
          </w:p>
          <w:p w14:paraId="32EF9AD6" w14:textId="77777777" w:rsidR="00FA6F6B" w:rsidRPr="006452FD" w:rsidRDefault="00FA6F6B" w:rsidP="00FA6F6B">
            <w:pPr>
              <w:rPr>
                <w:rFonts w:ascii="Times New Roman" w:hAnsi="Times New Roman"/>
                <w:bCs/>
                <w:szCs w:val="22"/>
              </w:rPr>
            </w:pPr>
          </w:p>
          <w:p w14:paraId="2D13DDF5" w14:textId="77777777" w:rsidR="00FA6F6B" w:rsidRPr="00934F41" w:rsidRDefault="00FA6F6B" w:rsidP="00987B72">
            <w:pPr>
              <w:pStyle w:val="GuidePedagogiqueTitre7Rponses"/>
              <w:numPr>
                <w:ilvl w:val="0"/>
                <w:numId w:val="21"/>
              </w:numPr>
              <w:rPr>
                <w:b/>
                <w:bCs/>
              </w:rPr>
            </w:pPr>
            <w:r w:rsidRPr="00934F41">
              <w:rPr>
                <w:b/>
                <w:bCs/>
              </w:rPr>
              <w:t>La notion de données personnelles</w:t>
            </w:r>
          </w:p>
          <w:p w14:paraId="6E36CE27" w14:textId="42BB8A93" w:rsidR="00FA6F6B" w:rsidRPr="00FA6F6B" w:rsidRDefault="00FA6F6B" w:rsidP="00934F41">
            <w:pPr>
              <w:pStyle w:val="GuidePedagogiqueTitre7Rponses"/>
            </w:pPr>
            <w:r w:rsidRPr="00FA6F6B">
              <w:t>Constitue une donnée à caractère personnel</w:t>
            </w:r>
            <w:r w:rsidR="00023937">
              <w:t>,</w:t>
            </w:r>
            <w:r w:rsidRPr="00FA6F6B">
              <w:t xml:space="preserve"> toute information relative à une personne physique identifiée ou qui peut être identifiée, directement ou indirectement, par référence à un numéro d'identification ou à un ou plusieurs éléments qui lui sont propres. En revanche, le nom d’une société, son adresse ou téléphone (numéro de standard), ou son e-mail de contact ne constituent pas des données à caractère personnel.</w:t>
            </w:r>
          </w:p>
          <w:p w14:paraId="478F9951" w14:textId="77777777" w:rsidR="00FA6F6B" w:rsidRPr="00934F41" w:rsidRDefault="00FA6F6B" w:rsidP="00987B72">
            <w:pPr>
              <w:pStyle w:val="GuidePedagogiqueTitre7Rponses"/>
              <w:numPr>
                <w:ilvl w:val="0"/>
                <w:numId w:val="10"/>
              </w:numPr>
              <w:rPr>
                <w:b/>
                <w:bCs/>
              </w:rPr>
            </w:pPr>
            <w:r w:rsidRPr="00934F41">
              <w:rPr>
                <w:b/>
                <w:bCs/>
              </w:rPr>
              <w:t>Le traitement des données</w:t>
            </w:r>
          </w:p>
          <w:p w14:paraId="2B2125AF" w14:textId="2FC0069D" w:rsidR="006452FD" w:rsidRPr="00FA6F6B" w:rsidRDefault="00FA6F6B" w:rsidP="00934F41">
            <w:pPr>
              <w:pStyle w:val="GuidePedagogiqueTitre7Rponses"/>
            </w:pPr>
            <w:r w:rsidRPr="00FA6F6B">
              <w:t>Constitue un traitement de données à caractère personnel</w:t>
            </w:r>
            <w:r w:rsidR="00023937">
              <w:t>,</w:t>
            </w:r>
            <w:r w:rsidRPr="00FA6F6B">
              <w:t xml:space="preserve"> toute opération ou tout ensemble d'opérations portant sur de telles données, quel que soit le procédé utilisé, et notamment la collecte, l'enregistrement, l'organisation, la conservation, l'adaptation ou la modification, l'extraction, la consultation, l'utilisation, la communication par transmission, diffusion ou toute autre forme de mise à disposition, le rapprochement ou l'interconnexion, ainsi que le verrouillage, l'effacement ou la destruction.</w:t>
            </w:r>
          </w:p>
          <w:p w14:paraId="01FD1CEF" w14:textId="77777777" w:rsidR="00FA6F6B" w:rsidRPr="00934F41" w:rsidRDefault="00FA6F6B" w:rsidP="006452FD">
            <w:pPr>
              <w:pStyle w:val="GuidePedagogiqueTitre7Rponses"/>
              <w:numPr>
                <w:ilvl w:val="0"/>
                <w:numId w:val="23"/>
              </w:numPr>
              <w:ind w:left="723"/>
              <w:rPr>
                <w:b/>
                <w:bCs/>
              </w:rPr>
            </w:pPr>
            <w:r w:rsidRPr="00934F41">
              <w:rPr>
                <w:b/>
                <w:bCs/>
              </w:rPr>
              <w:t>Les fichiers clients</w:t>
            </w:r>
          </w:p>
          <w:p w14:paraId="664BA668" w14:textId="74CA8D5F" w:rsidR="00FA6F6B" w:rsidRPr="00FA6F6B" w:rsidRDefault="00FA6F6B" w:rsidP="00934F41">
            <w:pPr>
              <w:pStyle w:val="GuidePedagogiqueTitre7Rponses"/>
            </w:pPr>
            <w:r w:rsidRPr="00FA6F6B">
              <w:t>Constitue un fichier de données à caractère personnel</w:t>
            </w:r>
            <w:r w:rsidR="00023937">
              <w:t>,</w:t>
            </w:r>
            <w:r w:rsidRPr="00FA6F6B">
              <w:t xml:space="preserve"> </w:t>
            </w:r>
            <w:proofErr w:type="spellStart"/>
            <w:r w:rsidRPr="00FA6F6B">
              <w:t>tout</w:t>
            </w:r>
            <w:proofErr w:type="spellEnd"/>
            <w:r w:rsidRPr="00FA6F6B">
              <w:t xml:space="preserve"> ensemble structuré et stable de données à caractère personnel accessibles selon des critères déterminés, que cet ensemble soit centralisé, décentralisé ou réparti de manière fonctionnelle ou géographique.</w:t>
            </w:r>
          </w:p>
          <w:p w14:paraId="7F3BDCB7" w14:textId="77777777" w:rsidR="00FA6F6B" w:rsidRPr="00FA6F6B" w:rsidRDefault="00FA6F6B" w:rsidP="00934F41">
            <w:pPr>
              <w:pStyle w:val="GuidePedagogiqueTitre7Rponses"/>
            </w:pPr>
            <w:r w:rsidRPr="00FA6F6B">
              <w:t>Les données clients ne doivent être conservées que le temps de leur traitement, puis être supprimées.</w:t>
            </w:r>
          </w:p>
          <w:p w14:paraId="368F4FC4" w14:textId="77777777" w:rsidR="00FA6F6B" w:rsidRPr="00FA6F6B" w:rsidRDefault="00FA6F6B" w:rsidP="00934F41">
            <w:pPr>
              <w:pStyle w:val="GuidePedagogiqueTitre7Rponses"/>
            </w:pPr>
            <w:r w:rsidRPr="00FA6F6B">
              <w:t>Les personnes concernées par des données personnelles conservent un droit de regard et de modification sur ces informations.</w:t>
            </w:r>
          </w:p>
          <w:p w14:paraId="32F3F2A3" w14:textId="77777777" w:rsidR="00FA6F6B" w:rsidRPr="00FA6F6B" w:rsidRDefault="00FA6F6B" w:rsidP="00934F41">
            <w:pPr>
              <w:pStyle w:val="GuidePedagogiqueTitre7Rponses"/>
            </w:pPr>
            <w:r w:rsidRPr="00FA6F6B">
              <w:t>Pour être en conformité avec la loi, il faut :</w:t>
            </w:r>
          </w:p>
          <w:p w14:paraId="53B02849" w14:textId="13479B64" w:rsidR="00FA6F6B" w:rsidRPr="00FA6F6B" w:rsidRDefault="00FA6F6B" w:rsidP="00987B72">
            <w:pPr>
              <w:pStyle w:val="GuidePedagogiqueTitre7Rponses"/>
              <w:numPr>
                <w:ilvl w:val="0"/>
                <w:numId w:val="22"/>
              </w:numPr>
            </w:pPr>
            <w:proofErr w:type="gramStart"/>
            <w:r w:rsidRPr="00FA6F6B">
              <w:t>constituer</w:t>
            </w:r>
            <w:proofErr w:type="gramEnd"/>
            <w:r w:rsidRPr="00FA6F6B">
              <w:t xml:space="preserve"> un registre des données ;</w:t>
            </w:r>
          </w:p>
          <w:p w14:paraId="280666E4" w14:textId="15C46009" w:rsidR="00FA6F6B" w:rsidRPr="00FA6F6B" w:rsidRDefault="00FA6F6B" w:rsidP="00987B72">
            <w:pPr>
              <w:pStyle w:val="GuidePedagogiqueTitre7Rponses"/>
              <w:numPr>
                <w:ilvl w:val="0"/>
                <w:numId w:val="22"/>
              </w:numPr>
            </w:pPr>
            <w:proofErr w:type="gramStart"/>
            <w:r w:rsidRPr="00FA6F6B">
              <w:t>ne</w:t>
            </w:r>
            <w:proofErr w:type="gramEnd"/>
            <w:r w:rsidRPr="00FA6F6B">
              <w:t xml:space="preserve"> conserver que les données strictement nécessaires à l’utilisation de l’entreprise ;</w:t>
            </w:r>
          </w:p>
          <w:p w14:paraId="18A601A9" w14:textId="4DB847E8" w:rsidR="00FA6F6B" w:rsidRPr="00FA6F6B" w:rsidRDefault="00FA6F6B" w:rsidP="00987B72">
            <w:pPr>
              <w:pStyle w:val="GuidePedagogiqueTitre7Rponses"/>
              <w:numPr>
                <w:ilvl w:val="0"/>
                <w:numId w:val="22"/>
              </w:numPr>
            </w:pPr>
            <w:proofErr w:type="gramStart"/>
            <w:r w:rsidRPr="00FA6F6B">
              <w:t>respecter</w:t>
            </w:r>
            <w:proofErr w:type="gramEnd"/>
            <w:r w:rsidRPr="00FA6F6B">
              <w:t xml:space="preserve"> les droits des personnes et donc la législation correspondant à la loi Informatique et Libertés en les informant de leurs droits ;</w:t>
            </w:r>
          </w:p>
          <w:p w14:paraId="339A7927" w14:textId="533C427C" w:rsidR="00FA6F6B" w:rsidRPr="00FA6F6B" w:rsidRDefault="00FA6F6B" w:rsidP="00987B72">
            <w:pPr>
              <w:pStyle w:val="GuidePedagogiqueTitre7Rponses"/>
              <w:numPr>
                <w:ilvl w:val="0"/>
                <w:numId w:val="22"/>
              </w:numPr>
            </w:pPr>
            <w:proofErr w:type="gramStart"/>
            <w:r w:rsidRPr="00FA6F6B">
              <w:t>sécuriser</w:t>
            </w:r>
            <w:proofErr w:type="gramEnd"/>
            <w:r w:rsidRPr="00FA6F6B">
              <w:t xml:space="preserve"> les données pour éviter tout piratage ou vol.</w:t>
            </w:r>
          </w:p>
          <w:p w14:paraId="48268EF4" w14:textId="77777777" w:rsidR="00FA6F6B" w:rsidRPr="00FA6F6B" w:rsidRDefault="00FA6F6B" w:rsidP="00934F41">
            <w:pPr>
              <w:pStyle w:val="GuidePedagogiqueTitre7Rponses"/>
            </w:pPr>
          </w:p>
          <w:p w14:paraId="0A4712EA" w14:textId="77777777" w:rsidR="00FA6F6B" w:rsidRPr="00FA6F6B" w:rsidRDefault="00FA6F6B" w:rsidP="00934F41">
            <w:pPr>
              <w:pStyle w:val="GuidePedagogiqueTitre7Rponses"/>
            </w:pPr>
            <w:r w:rsidRPr="00FA6F6B">
              <w:t>Cette loi est relativement complexe, je reste donc à votre disposition pour vous fournir de plus amples renseignements.</w:t>
            </w:r>
          </w:p>
          <w:p w14:paraId="63AD608A" w14:textId="77777777" w:rsidR="00FA6F6B" w:rsidRPr="00FA6F6B" w:rsidRDefault="00FA6F6B" w:rsidP="00934F41">
            <w:pPr>
              <w:pStyle w:val="GuidePedagogiqueTitre7Rponses"/>
            </w:pPr>
          </w:p>
          <w:p w14:paraId="0D5D7D8E" w14:textId="77777777" w:rsidR="00FA6F6B" w:rsidRPr="00FA6F6B" w:rsidRDefault="00FA6F6B" w:rsidP="00934F41">
            <w:pPr>
              <w:pStyle w:val="GuidePedagogiqueTitre7Rponses"/>
            </w:pPr>
            <w:r w:rsidRPr="00FA6F6B">
              <w:t>Cordialement,</w:t>
            </w:r>
          </w:p>
          <w:p w14:paraId="56A667E2" w14:textId="77777777" w:rsidR="00FA6F6B" w:rsidRPr="00FA6F6B" w:rsidRDefault="00FA6F6B" w:rsidP="00FA6F6B">
            <w:pPr>
              <w:rPr>
                <w:rFonts w:ascii="Times New Roman" w:hAnsi="Times New Roman"/>
                <w:szCs w:val="22"/>
              </w:rPr>
            </w:pPr>
          </w:p>
          <w:p w14:paraId="48EC24E3" w14:textId="77777777" w:rsidR="00FA6F6B" w:rsidRPr="00FA6F6B" w:rsidRDefault="00FA6F6B" w:rsidP="006452FD">
            <w:pPr>
              <w:pStyle w:val="GuidePedagogiqueTitre7Rponses"/>
            </w:pPr>
            <w:r w:rsidRPr="00FA6F6B">
              <w:t>L’alternant(e)</w:t>
            </w:r>
          </w:p>
        </w:tc>
      </w:tr>
    </w:tbl>
    <w:p w14:paraId="66FDAA40" w14:textId="164D8529" w:rsidR="00FA6F6B" w:rsidRPr="00FA6F6B" w:rsidRDefault="00FA6F6B" w:rsidP="00934F41">
      <w:pPr>
        <w:pStyle w:val="GuidePedagogiqueConsignes"/>
      </w:pPr>
      <w:r w:rsidRPr="00FA6F6B">
        <w:t xml:space="preserve">8. Recherchez des informations concernant la réglementation des formulaires de contact et de l’inscription pour la réception de lettres de diffusion et créez le formulaire de contact et le formulaire d’inscription en conformité avec la réglementation. </w:t>
      </w:r>
    </w:p>
    <w:p w14:paraId="2C795795" w14:textId="77777777" w:rsidR="00FA6F6B" w:rsidRPr="00934F41" w:rsidRDefault="00FA6F6B" w:rsidP="00934F41">
      <w:pPr>
        <w:pStyle w:val="GuidePedagogiqueTitre7Rponses"/>
        <w:rPr>
          <w:rFonts w:eastAsia="Calibri"/>
          <w:i/>
          <w:iCs/>
          <w:lang w:eastAsia="en-US"/>
        </w:rPr>
      </w:pPr>
      <w:r w:rsidRPr="00934F41">
        <w:rPr>
          <w:rFonts w:eastAsia="Calibri"/>
          <w:i/>
          <w:iCs/>
          <w:lang w:eastAsia="en-US"/>
        </w:rPr>
        <w:t xml:space="preserve">Pas de corrigé type. Les étudiants sont invités à </w:t>
      </w:r>
      <w:proofErr w:type="gramStart"/>
      <w:r w:rsidRPr="00934F41">
        <w:rPr>
          <w:rFonts w:eastAsia="Calibri"/>
          <w:i/>
          <w:iCs/>
          <w:lang w:eastAsia="en-US"/>
        </w:rPr>
        <w:t>faire</w:t>
      </w:r>
      <w:proofErr w:type="gramEnd"/>
      <w:r w:rsidRPr="00934F41">
        <w:rPr>
          <w:rFonts w:eastAsia="Calibri"/>
          <w:i/>
          <w:iCs/>
          <w:lang w:eastAsia="en-US"/>
        </w:rPr>
        <w:t xml:space="preserve"> des recherches sur le site de la CNIL :</w:t>
      </w:r>
    </w:p>
    <w:p w14:paraId="4621AC0C" w14:textId="6FBD0A82" w:rsidR="00FA6F6B" w:rsidRPr="00FA6F6B" w:rsidRDefault="00777115" w:rsidP="00987B72">
      <w:pPr>
        <w:pStyle w:val="GuidePedagogiqueTitre7Rponses"/>
        <w:numPr>
          <w:ilvl w:val="0"/>
          <w:numId w:val="11"/>
        </w:numPr>
        <w:rPr>
          <w:rFonts w:eastAsia="Calibri"/>
          <w:lang w:eastAsia="en-US"/>
        </w:rPr>
      </w:pPr>
      <w:hyperlink r:id="rId15" w:history="1">
        <w:r w:rsidR="00934F41" w:rsidRPr="00A06079">
          <w:rPr>
            <w:rStyle w:val="Lienhypertexte"/>
            <w:rFonts w:eastAsia="Calibri"/>
            <w:lang w:eastAsia="en-US"/>
          </w:rPr>
          <w:t>https://www.cnil.fr/fr/loi-78-17-du-6-janvier-1978-modifiee</w:t>
        </w:r>
      </w:hyperlink>
      <w:r w:rsidR="00FA6F6B" w:rsidRPr="00FA6F6B">
        <w:rPr>
          <w:rFonts w:eastAsia="Calibri"/>
          <w:lang w:eastAsia="en-US"/>
        </w:rPr>
        <w:t xml:space="preserve"> </w:t>
      </w:r>
    </w:p>
    <w:p w14:paraId="14D215B0" w14:textId="031FE45A" w:rsidR="00FA6F6B" w:rsidRPr="00FA6F6B" w:rsidRDefault="00777115" w:rsidP="00987B72">
      <w:pPr>
        <w:pStyle w:val="GuidePedagogiqueTitre7Rponses"/>
        <w:numPr>
          <w:ilvl w:val="0"/>
          <w:numId w:val="11"/>
        </w:numPr>
        <w:rPr>
          <w:rFonts w:eastAsia="Calibri"/>
          <w:lang w:eastAsia="en-US"/>
        </w:rPr>
      </w:pPr>
      <w:hyperlink r:id="rId16" w:history="1">
        <w:r w:rsidR="00934F41" w:rsidRPr="00A06079">
          <w:rPr>
            <w:rStyle w:val="Lienhypertexte"/>
            <w:rFonts w:eastAsia="Calibri"/>
            <w:lang w:eastAsia="en-US"/>
          </w:rPr>
          <w:t>https://www.service-public.fr/professionnels-entreprises/vosdroits/F31228</w:t>
        </w:r>
      </w:hyperlink>
      <w:r w:rsidR="00FA6F6B" w:rsidRPr="00FA6F6B">
        <w:rPr>
          <w:rFonts w:eastAsia="Calibri"/>
          <w:lang w:eastAsia="en-US"/>
        </w:rPr>
        <w:t xml:space="preserve"> </w:t>
      </w:r>
    </w:p>
    <w:p w14:paraId="244FAFE1" w14:textId="77777777" w:rsidR="00934F41" w:rsidRDefault="00934F41" w:rsidP="00934F41">
      <w:pPr>
        <w:pStyle w:val="GuidePedagogiqueTitre7Rponses"/>
        <w:rPr>
          <w:rFonts w:eastAsia="Calibri"/>
          <w:b/>
          <w:bCs/>
          <w:lang w:eastAsia="en-US"/>
        </w:rPr>
      </w:pPr>
    </w:p>
    <w:p w14:paraId="5A96C5CC" w14:textId="737D2DB7" w:rsidR="00FA6F6B" w:rsidRPr="00934F41" w:rsidRDefault="00FA6F6B" w:rsidP="00934F41">
      <w:pPr>
        <w:pStyle w:val="GuidePedagogiqueTitre7Rponses"/>
        <w:rPr>
          <w:rFonts w:eastAsia="Calibri"/>
          <w:b/>
          <w:bCs/>
          <w:lang w:eastAsia="en-US"/>
        </w:rPr>
      </w:pPr>
      <w:r w:rsidRPr="00934F41">
        <w:rPr>
          <w:rFonts w:eastAsia="Calibri"/>
          <w:b/>
          <w:bCs/>
          <w:lang w:eastAsia="en-US"/>
        </w:rPr>
        <w:t xml:space="preserve">Rédaction du formulaire de contact : </w:t>
      </w:r>
    </w:p>
    <w:p w14:paraId="652EFA2D" w14:textId="77777777" w:rsidR="00FA6F6B" w:rsidRPr="00FA6F6B" w:rsidRDefault="00FA6F6B" w:rsidP="00934F41">
      <w:pPr>
        <w:pStyle w:val="GuidePedagogiqueTitre7Rponses"/>
        <w:rPr>
          <w:rFonts w:eastAsia="Calibri"/>
          <w:lang w:eastAsia="en-US"/>
        </w:rPr>
      </w:pPr>
      <w:r w:rsidRPr="00FA6F6B">
        <w:rPr>
          <w:rFonts w:eastAsia="Calibri"/>
          <w:lang w:eastAsia="en-US"/>
        </w:rPr>
        <w:t>Il ne faut demander que les informations indispensables pour répondre à la demande.</w:t>
      </w:r>
    </w:p>
    <w:p w14:paraId="56406CBC" w14:textId="77777777" w:rsidR="00FA6F6B" w:rsidRPr="00FA6F6B" w:rsidRDefault="00FA6F6B" w:rsidP="00FA6F6B">
      <w:pPr>
        <w:ind w:left="720"/>
        <w:rPr>
          <w:rFonts w:eastAsia="Calibri"/>
          <w:szCs w:val="22"/>
          <w:lang w:eastAsia="en-US"/>
        </w:rPr>
      </w:pPr>
      <w:r w:rsidRPr="00FA6F6B">
        <w:rPr>
          <w:rFonts w:eastAsia="Calibri"/>
          <w:noProof/>
          <w:szCs w:val="22"/>
        </w:rPr>
        <w:drawing>
          <wp:anchor distT="0" distB="0" distL="114300" distR="114300" simplePos="0" relativeHeight="251704320" behindDoc="1" locked="0" layoutInCell="1" allowOverlap="1" wp14:anchorId="1B656754" wp14:editId="1C39B871">
            <wp:simplePos x="0" y="0"/>
            <wp:positionH relativeFrom="column">
              <wp:posOffset>425450</wp:posOffset>
            </wp:positionH>
            <wp:positionV relativeFrom="paragraph">
              <wp:posOffset>106045</wp:posOffset>
            </wp:positionV>
            <wp:extent cx="5365750" cy="2419848"/>
            <wp:effectExtent l="38100" t="38100" r="101600" b="95250"/>
            <wp:wrapTight wrapText="bothSides">
              <wp:wrapPolygon edited="0">
                <wp:start x="-153" y="-340"/>
                <wp:lineTo x="-153" y="22280"/>
                <wp:lineTo x="21932" y="22280"/>
                <wp:lineTo x="21932" y="-340"/>
                <wp:lineTo x="-153" y="-340"/>
              </wp:wrapPolygon>
            </wp:wrapTight>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l="13080" t="50976" r="34451" b="6936"/>
                    <a:stretch/>
                  </pic:blipFill>
                  <pic:spPr bwMode="auto">
                    <a:xfrm>
                      <a:off x="0" y="0"/>
                      <a:ext cx="5365750" cy="2419848"/>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9840B7" w14:textId="77777777" w:rsidR="00FA6F6B" w:rsidRPr="00FA6F6B" w:rsidRDefault="00FA6F6B" w:rsidP="00FA6F6B">
      <w:pPr>
        <w:ind w:left="720"/>
        <w:rPr>
          <w:rFonts w:eastAsia="Calibri"/>
          <w:szCs w:val="22"/>
          <w:lang w:eastAsia="en-US"/>
        </w:rPr>
      </w:pPr>
    </w:p>
    <w:p w14:paraId="6BF76CD7" w14:textId="77777777" w:rsidR="00FA6F6B" w:rsidRPr="00FA6F6B" w:rsidRDefault="00FA6F6B" w:rsidP="00FA6F6B">
      <w:pPr>
        <w:ind w:left="720"/>
        <w:rPr>
          <w:rFonts w:eastAsia="Calibri"/>
          <w:szCs w:val="22"/>
          <w:lang w:eastAsia="en-US"/>
        </w:rPr>
      </w:pPr>
    </w:p>
    <w:p w14:paraId="0E177570" w14:textId="77777777" w:rsidR="00FA6F6B" w:rsidRPr="00FA6F6B" w:rsidRDefault="00FA6F6B" w:rsidP="00FA6F6B">
      <w:pPr>
        <w:ind w:left="720"/>
        <w:rPr>
          <w:rFonts w:eastAsia="Calibri"/>
          <w:szCs w:val="22"/>
          <w:lang w:eastAsia="en-US"/>
        </w:rPr>
      </w:pPr>
    </w:p>
    <w:p w14:paraId="3500F5F9" w14:textId="77777777" w:rsidR="00FA6F6B" w:rsidRPr="00FA6F6B" w:rsidRDefault="00FA6F6B" w:rsidP="00FA6F6B">
      <w:pPr>
        <w:ind w:left="720"/>
        <w:rPr>
          <w:rFonts w:eastAsia="Calibri"/>
          <w:szCs w:val="22"/>
          <w:lang w:eastAsia="en-US"/>
        </w:rPr>
      </w:pPr>
    </w:p>
    <w:p w14:paraId="00E91259" w14:textId="77777777" w:rsidR="00FA6F6B" w:rsidRPr="00FA6F6B" w:rsidRDefault="00FA6F6B" w:rsidP="00FA6F6B">
      <w:pPr>
        <w:ind w:left="720"/>
        <w:rPr>
          <w:rFonts w:eastAsia="Calibri"/>
          <w:szCs w:val="22"/>
          <w:lang w:eastAsia="en-US"/>
        </w:rPr>
      </w:pPr>
    </w:p>
    <w:p w14:paraId="08719F5A" w14:textId="77777777" w:rsidR="00FA6F6B" w:rsidRPr="00FA6F6B" w:rsidRDefault="00FA6F6B" w:rsidP="00FA6F6B">
      <w:pPr>
        <w:ind w:left="720"/>
        <w:rPr>
          <w:rFonts w:eastAsia="Calibri"/>
          <w:szCs w:val="22"/>
          <w:lang w:eastAsia="en-US"/>
        </w:rPr>
      </w:pPr>
    </w:p>
    <w:p w14:paraId="09FAE9F6" w14:textId="77777777" w:rsidR="00FA6F6B" w:rsidRPr="00FA6F6B" w:rsidRDefault="00FA6F6B" w:rsidP="00FA6F6B">
      <w:pPr>
        <w:ind w:left="720"/>
        <w:rPr>
          <w:rFonts w:eastAsia="Calibri"/>
          <w:szCs w:val="22"/>
          <w:lang w:eastAsia="en-US"/>
        </w:rPr>
      </w:pPr>
    </w:p>
    <w:p w14:paraId="79EE2C10" w14:textId="77777777" w:rsidR="00FA6F6B" w:rsidRPr="00FA6F6B" w:rsidRDefault="00FA6F6B" w:rsidP="00FA6F6B">
      <w:pPr>
        <w:ind w:left="720"/>
        <w:rPr>
          <w:rFonts w:eastAsia="Calibri"/>
          <w:szCs w:val="22"/>
          <w:lang w:eastAsia="en-US"/>
        </w:rPr>
      </w:pPr>
    </w:p>
    <w:p w14:paraId="411D5205" w14:textId="77777777" w:rsidR="00FA6F6B" w:rsidRPr="00FA6F6B" w:rsidRDefault="00FA6F6B" w:rsidP="00FA6F6B">
      <w:pPr>
        <w:ind w:left="720"/>
        <w:rPr>
          <w:rFonts w:eastAsia="Calibri"/>
          <w:szCs w:val="22"/>
          <w:lang w:eastAsia="en-US"/>
        </w:rPr>
      </w:pPr>
    </w:p>
    <w:p w14:paraId="1CE050C7" w14:textId="77777777" w:rsidR="00FA6F6B" w:rsidRPr="00FA6F6B" w:rsidRDefault="00FA6F6B" w:rsidP="00FA6F6B">
      <w:pPr>
        <w:ind w:left="720"/>
        <w:rPr>
          <w:rFonts w:eastAsia="Calibri"/>
          <w:szCs w:val="22"/>
          <w:lang w:eastAsia="en-US"/>
        </w:rPr>
      </w:pPr>
    </w:p>
    <w:p w14:paraId="6487964B" w14:textId="77777777" w:rsidR="00FA6F6B" w:rsidRPr="00FA6F6B" w:rsidRDefault="00FA6F6B" w:rsidP="00FA6F6B">
      <w:pPr>
        <w:ind w:left="720"/>
        <w:rPr>
          <w:rFonts w:eastAsia="Calibri"/>
          <w:szCs w:val="22"/>
          <w:lang w:eastAsia="en-US"/>
        </w:rPr>
      </w:pPr>
    </w:p>
    <w:p w14:paraId="409D9755" w14:textId="77777777" w:rsidR="00FA6F6B" w:rsidRPr="00FA6F6B" w:rsidRDefault="00FA6F6B" w:rsidP="00FA6F6B">
      <w:pPr>
        <w:ind w:left="720"/>
        <w:rPr>
          <w:rFonts w:eastAsia="Calibri"/>
          <w:szCs w:val="22"/>
          <w:lang w:eastAsia="en-US"/>
        </w:rPr>
      </w:pPr>
    </w:p>
    <w:p w14:paraId="78C37AC8" w14:textId="77777777" w:rsidR="00FA6F6B" w:rsidRPr="00FA6F6B" w:rsidRDefault="00FA6F6B" w:rsidP="00FA6F6B">
      <w:pPr>
        <w:ind w:left="720"/>
        <w:rPr>
          <w:rFonts w:eastAsia="Calibri"/>
          <w:szCs w:val="22"/>
          <w:lang w:eastAsia="en-US"/>
        </w:rPr>
      </w:pPr>
    </w:p>
    <w:p w14:paraId="7E4A41DD" w14:textId="77777777" w:rsidR="00FA6F6B" w:rsidRPr="00FA6F6B" w:rsidRDefault="00FA6F6B" w:rsidP="00FA6F6B">
      <w:pPr>
        <w:ind w:left="720"/>
        <w:rPr>
          <w:rFonts w:eastAsia="Calibri"/>
          <w:szCs w:val="22"/>
          <w:lang w:eastAsia="en-US"/>
        </w:rPr>
      </w:pPr>
    </w:p>
    <w:p w14:paraId="14A2845F" w14:textId="77777777" w:rsidR="008F6EF4" w:rsidRDefault="008F6EF4" w:rsidP="00934F41">
      <w:pPr>
        <w:pStyle w:val="GuidePedagogiqueTitre7Rponses"/>
        <w:rPr>
          <w:rFonts w:eastAsia="Calibri"/>
          <w:b/>
          <w:bCs/>
          <w:lang w:eastAsia="en-US"/>
        </w:rPr>
      </w:pPr>
    </w:p>
    <w:p w14:paraId="01CDBB31" w14:textId="5D6C0902" w:rsidR="00FA6F6B" w:rsidRPr="00934F41" w:rsidRDefault="00FA6F6B" w:rsidP="00934F41">
      <w:pPr>
        <w:pStyle w:val="GuidePedagogiqueTitre7Rponses"/>
        <w:rPr>
          <w:rFonts w:eastAsia="Calibri"/>
          <w:b/>
          <w:bCs/>
          <w:lang w:eastAsia="en-US"/>
        </w:rPr>
      </w:pPr>
      <w:r w:rsidRPr="00934F41">
        <w:rPr>
          <w:rFonts w:eastAsia="Calibri"/>
          <w:b/>
          <w:bCs/>
          <w:lang w:eastAsia="en-US"/>
        </w:rPr>
        <w:t>Formulaire d’inscription à la lettre d’information</w:t>
      </w:r>
    </w:p>
    <w:p w14:paraId="3DF44354" w14:textId="074E9C23" w:rsidR="00FA6F6B" w:rsidRPr="00FA6F6B" w:rsidRDefault="00FA6F6B" w:rsidP="00192821">
      <w:pPr>
        <w:pStyle w:val="GuidePedagogiqueTitre7Rponses"/>
        <w:rPr>
          <w:rFonts w:eastAsia="Calibri"/>
          <w:lang w:eastAsia="en-US"/>
        </w:rPr>
      </w:pPr>
      <w:r w:rsidRPr="00FA6F6B">
        <w:rPr>
          <w:rFonts w:eastAsia="Calibri"/>
          <w:lang w:eastAsia="en-US"/>
        </w:rPr>
        <w:t xml:space="preserve">Ici, seule l’adresse </w:t>
      </w:r>
      <w:proofErr w:type="gramStart"/>
      <w:r w:rsidRPr="00FA6F6B">
        <w:rPr>
          <w:rFonts w:eastAsia="Calibri"/>
          <w:lang w:eastAsia="en-US"/>
        </w:rPr>
        <w:t>e-mail</w:t>
      </w:r>
      <w:proofErr w:type="gramEnd"/>
      <w:r w:rsidRPr="00FA6F6B">
        <w:rPr>
          <w:rFonts w:eastAsia="Calibri"/>
          <w:lang w:eastAsia="en-US"/>
        </w:rPr>
        <w:t xml:space="preserve"> de l’utilisateur est nécessaire ; il faut par ailleurs lui préciser qu’il pourra à tout moment suspendre son inscription.</w:t>
      </w:r>
    </w:p>
    <w:p w14:paraId="5EC7CD1F" w14:textId="77777777" w:rsidR="00FA6F6B" w:rsidRPr="00FA6F6B" w:rsidRDefault="00FA6F6B" w:rsidP="00FA6F6B">
      <w:pPr>
        <w:spacing w:after="160" w:line="259" w:lineRule="auto"/>
        <w:jc w:val="center"/>
        <w:rPr>
          <w:rFonts w:ascii="Calibri" w:eastAsia="Calibri" w:hAnsi="Calibri"/>
          <w:sz w:val="22"/>
          <w:szCs w:val="22"/>
          <w:lang w:eastAsia="en-US"/>
        </w:rPr>
      </w:pPr>
      <w:r w:rsidRPr="00FA6F6B">
        <w:rPr>
          <w:rFonts w:ascii="Calibri" w:eastAsia="Calibri" w:hAnsi="Calibri"/>
          <w:noProof/>
          <w:sz w:val="22"/>
          <w:szCs w:val="22"/>
        </w:rPr>
        <w:lastRenderedPageBreak/>
        <mc:AlternateContent>
          <mc:Choice Requires="wps">
            <w:drawing>
              <wp:anchor distT="0" distB="0" distL="114300" distR="114300" simplePos="0" relativeHeight="251705344" behindDoc="0" locked="0" layoutInCell="1" allowOverlap="1" wp14:anchorId="6D657FFE" wp14:editId="69EC3546">
                <wp:simplePos x="0" y="0"/>
                <wp:positionH relativeFrom="column">
                  <wp:posOffset>2958289</wp:posOffset>
                </wp:positionH>
                <wp:positionV relativeFrom="paragraph">
                  <wp:posOffset>1459500</wp:posOffset>
                </wp:positionV>
                <wp:extent cx="471792" cy="102141"/>
                <wp:effectExtent l="0" t="0" r="24130" b="12700"/>
                <wp:wrapNone/>
                <wp:docPr id="7" name="Rectangle 7"/>
                <wp:cNvGraphicFramePr/>
                <a:graphic xmlns:a="http://schemas.openxmlformats.org/drawingml/2006/main">
                  <a:graphicData uri="http://schemas.microsoft.com/office/word/2010/wordprocessingShape">
                    <wps:wsp>
                      <wps:cNvSpPr/>
                      <wps:spPr>
                        <a:xfrm>
                          <a:off x="0" y="0"/>
                          <a:ext cx="471792" cy="102141"/>
                        </a:xfrm>
                        <a:prstGeom prst="rect">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F99354" id="Rectangle 7" o:spid="_x0000_s1026" style="position:absolute;margin-left:232.95pt;margin-top:114.9pt;width:37.15pt;height:8.0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" fillcolor="windowText" strokeweight="1pt"/>
            </w:pict>
          </mc:Fallback>
        </mc:AlternateContent>
      </w:r>
      <w:r w:rsidRPr="00FA6F6B">
        <w:rPr>
          <w:rFonts w:ascii="Calibri" w:eastAsia="Calibri" w:hAnsi="Calibri"/>
          <w:noProof/>
          <w:sz w:val="22"/>
          <w:szCs w:val="22"/>
        </w:rPr>
        <w:drawing>
          <wp:inline distT="0" distB="0" distL="0" distR="0" wp14:anchorId="25C49DF7" wp14:editId="02ECD6EA">
            <wp:extent cx="4287520" cy="3092450"/>
            <wp:effectExtent l="57150" t="57150" r="113030" b="10795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11170" t="50715" r="56642" b="7982"/>
                    <a:stretch/>
                  </pic:blipFill>
                  <pic:spPr bwMode="auto">
                    <a:xfrm>
                      <a:off x="0" y="0"/>
                      <a:ext cx="4287520" cy="3092450"/>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21515C6" w14:textId="77777777" w:rsidR="00FA6F6B" w:rsidRPr="00FA6F6B" w:rsidRDefault="00FA6F6B" w:rsidP="00FA6F6B">
      <w:pPr>
        <w:spacing w:after="160" w:line="259" w:lineRule="auto"/>
        <w:rPr>
          <w:rFonts w:ascii="Calibri" w:eastAsia="Calibri" w:hAnsi="Calibri"/>
          <w:sz w:val="22"/>
          <w:szCs w:val="22"/>
          <w:lang w:eastAsia="en-US"/>
        </w:rPr>
      </w:pPr>
      <w:r w:rsidRPr="00FA6F6B">
        <w:rPr>
          <w:rFonts w:ascii="Calibri" w:eastAsia="Calibri" w:hAnsi="Calibri"/>
          <w:sz w:val="22"/>
          <w:szCs w:val="22"/>
          <w:lang w:eastAsia="en-US"/>
        </w:rPr>
        <w:br w:type="page"/>
      </w:r>
    </w:p>
    <w:p w14:paraId="6DF11BE7" w14:textId="160E6478" w:rsidR="00FA6F6B" w:rsidRPr="00FA6F6B" w:rsidRDefault="00FA6F6B" w:rsidP="00047C00">
      <w:pPr>
        <w:spacing w:before="120" w:after="120" w:line="259" w:lineRule="auto"/>
        <w:jc w:val="both"/>
        <w:rPr>
          <w:rFonts w:eastAsia="Calibri"/>
          <w:b/>
          <w:sz w:val="27"/>
          <w:szCs w:val="22"/>
          <w:lang w:eastAsia="en-US"/>
        </w:rPr>
      </w:pPr>
      <w:r w:rsidRPr="00BC5C0C">
        <w:rPr>
          <w:rStyle w:val="GuidePedagogiqueTitre4MissionsCar"/>
          <w:rFonts w:eastAsia="Calibri"/>
        </w:rPr>
        <w:lastRenderedPageBreak/>
        <w:t>Entraînement</w:t>
      </w:r>
    </w:p>
    <w:p w14:paraId="55C857FD" w14:textId="77777777" w:rsidR="00FA6F6B" w:rsidRPr="00FA6F6B" w:rsidRDefault="00FA6F6B" w:rsidP="00047C00">
      <w:pPr>
        <w:pStyle w:val="GuidePedagogiqueTitre5Missionsnumros"/>
        <w:rPr>
          <w:rFonts w:eastAsia="Calibri"/>
          <w:lang w:eastAsia="en-US"/>
        </w:rPr>
      </w:pPr>
      <w:r w:rsidRPr="00FA6F6B">
        <w:rPr>
          <w:rFonts w:eastAsia="Calibri"/>
          <w:lang w:eastAsia="en-US"/>
        </w:rPr>
        <w:t>Exercice 1</w:t>
      </w:r>
    </w:p>
    <w:p w14:paraId="01E4747C" w14:textId="781D592C" w:rsidR="00FA6F6B" w:rsidRPr="00FA6F6B" w:rsidRDefault="00FA6F6B" w:rsidP="00324A85">
      <w:pPr>
        <w:pStyle w:val="GuidePedagogiqueConsignes"/>
        <w:numPr>
          <w:ilvl w:val="1"/>
          <w:numId w:val="28"/>
        </w:numPr>
        <w:ind w:left="426" w:hanging="426"/>
      </w:pPr>
      <w:r w:rsidRPr="00FA6F6B">
        <w:t>Rédigez une note sur les enjeux de la sécurité informatique pour les PME.</w:t>
      </w:r>
    </w:p>
    <w:tbl>
      <w:tblPr>
        <w:tblStyle w:val="Tableau1repage2"/>
        <w:tblW w:w="0" w:type="auto"/>
        <w:shd w:val="clear" w:color="auto" w:fill="BDD6EE"/>
        <w:tblCellMar>
          <w:top w:w="57" w:type="dxa"/>
          <w:bottom w:w="57" w:type="dxa"/>
        </w:tblCellMar>
        <w:tblLook w:val="04A0" w:firstRow="1" w:lastRow="0" w:firstColumn="1" w:lastColumn="0" w:noHBand="0" w:noVBand="1"/>
      </w:tblPr>
      <w:tblGrid>
        <w:gridCol w:w="10196"/>
      </w:tblGrid>
      <w:tr w:rsidR="00FA6F6B" w:rsidRPr="00FA6F6B" w14:paraId="3C25740E" w14:textId="77777777" w:rsidTr="007D23F2">
        <w:tc>
          <w:tcPr>
            <w:tcW w:w="10196" w:type="dxa"/>
            <w:shd w:val="clear" w:color="auto" w:fill="DBE5F1" w:themeFill="accent1" w:themeFillTint="33"/>
          </w:tcPr>
          <w:p w14:paraId="345557EB" w14:textId="77777777" w:rsidR="00FA6F6B" w:rsidRPr="00FA6F6B" w:rsidRDefault="00FA6F6B" w:rsidP="00C71447">
            <w:pPr>
              <w:pStyle w:val="GuidePedagogiqueTitre7Rponses"/>
            </w:pPr>
            <w:r w:rsidRPr="00FA6F6B">
              <w:t>De : Assistant(e) commercial(e)</w:t>
            </w:r>
          </w:p>
          <w:p w14:paraId="491AA5EB" w14:textId="77777777" w:rsidR="00FA6F6B" w:rsidRPr="00FA6F6B" w:rsidRDefault="00FA6F6B" w:rsidP="00C71447">
            <w:pPr>
              <w:pStyle w:val="GuidePedagogiqueTitre7Rponses"/>
            </w:pPr>
            <w:r w:rsidRPr="00FA6F6B">
              <w:t>À : M. Puech</w:t>
            </w:r>
          </w:p>
          <w:p w14:paraId="1E5C0728" w14:textId="6DC89F2A" w:rsidR="00FA6F6B" w:rsidRPr="00FA6F6B" w:rsidRDefault="00FA6F6B" w:rsidP="00C71447">
            <w:pPr>
              <w:pStyle w:val="GuidePedagogiqueTitre7Rponses"/>
            </w:pPr>
            <w:r w:rsidRPr="00FA6F6B">
              <w:t>Date : XX/XX/N</w:t>
            </w:r>
          </w:p>
          <w:p w14:paraId="4B8B5AC1" w14:textId="77777777" w:rsidR="00FA6F6B" w:rsidRPr="00FA6F6B" w:rsidRDefault="00FA6F6B" w:rsidP="00C71447">
            <w:pPr>
              <w:pStyle w:val="GuidePedagogiqueTitre7Rponses"/>
            </w:pPr>
            <w:r w:rsidRPr="00FA6F6B">
              <w:t>Objet : Les enjeux de la sécurité informatique</w:t>
            </w:r>
          </w:p>
        </w:tc>
      </w:tr>
      <w:tr w:rsidR="00FA6F6B" w:rsidRPr="00FA6F6B" w14:paraId="4B23016B" w14:textId="77777777" w:rsidTr="007D23F2">
        <w:tc>
          <w:tcPr>
            <w:tcW w:w="10196" w:type="dxa"/>
            <w:shd w:val="clear" w:color="auto" w:fill="DBE5F1" w:themeFill="accent1" w:themeFillTint="33"/>
          </w:tcPr>
          <w:p w14:paraId="03E2240B" w14:textId="77777777" w:rsidR="00FA6F6B" w:rsidRPr="00C71447" w:rsidRDefault="00FA6F6B" w:rsidP="00C71447">
            <w:pPr>
              <w:pStyle w:val="GuidePedagogiqueTitre7Rponses"/>
              <w:jc w:val="center"/>
              <w:rPr>
                <w:rFonts w:ascii="Times New Roman" w:hAnsi="Times New Roman"/>
                <w:b/>
                <w:bCs/>
              </w:rPr>
            </w:pPr>
            <w:r w:rsidRPr="00C71447">
              <w:rPr>
                <w:rFonts w:ascii="Times New Roman" w:hAnsi="Times New Roman"/>
                <w:b/>
                <w:bCs/>
              </w:rPr>
              <w:t>Note n° XX</w:t>
            </w:r>
          </w:p>
          <w:p w14:paraId="158D5D24" w14:textId="77777777" w:rsidR="00FA6F6B" w:rsidRPr="00FA6F6B" w:rsidRDefault="00FA6F6B" w:rsidP="00FA6F6B">
            <w:pPr>
              <w:rPr>
                <w:rFonts w:ascii="Times New Roman" w:hAnsi="Times New Roman"/>
                <w:szCs w:val="22"/>
              </w:rPr>
            </w:pPr>
          </w:p>
          <w:p w14:paraId="6B3AE8D2" w14:textId="77777777" w:rsidR="00FA6F6B" w:rsidRPr="00FA6F6B" w:rsidRDefault="00FA6F6B" w:rsidP="00C71447">
            <w:pPr>
              <w:pStyle w:val="GuidePedagogiqueTitre7Rponses"/>
            </w:pPr>
            <w:r w:rsidRPr="00FA6F6B">
              <w:t>Monsieur,</w:t>
            </w:r>
          </w:p>
          <w:p w14:paraId="4E02A9B6" w14:textId="77777777" w:rsidR="00FA6F6B" w:rsidRPr="00FA6F6B" w:rsidRDefault="00FA6F6B" w:rsidP="00C71447">
            <w:pPr>
              <w:pStyle w:val="GuidePedagogiqueTitre7Rponses"/>
            </w:pPr>
          </w:p>
          <w:p w14:paraId="57359AD6" w14:textId="77777777" w:rsidR="00FA6F6B" w:rsidRPr="00FA6F6B" w:rsidRDefault="00FA6F6B" w:rsidP="00C71447">
            <w:pPr>
              <w:pStyle w:val="GuidePedagogiqueTitre7Rponses"/>
            </w:pPr>
            <w:r w:rsidRPr="00FA6F6B">
              <w:t>On pense souvent à tort que les PME ne sont pas concernées par les problèmes de sécurité informatique, car du fait de leur taille trop petite, l’intérêt pour les hackeurs ne serait pas suffisant. Il n’en est rien, comme le montre une étude Kaspersky Lab.</w:t>
            </w:r>
          </w:p>
          <w:p w14:paraId="3E81D6EA" w14:textId="77777777" w:rsidR="00FA6F6B" w:rsidRPr="00FA6F6B" w:rsidRDefault="00FA6F6B" w:rsidP="00C71447">
            <w:pPr>
              <w:pStyle w:val="GuidePedagogiqueTitre7Rponses"/>
            </w:pPr>
          </w:p>
          <w:p w14:paraId="161E9A50" w14:textId="77777777" w:rsidR="00FA6F6B" w:rsidRPr="00FA6F6B" w:rsidRDefault="00FA6F6B" w:rsidP="00C71447">
            <w:pPr>
              <w:pStyle w:val="GuidePedagogiqueTitre7Rponses"/>
            </w:pPr>
            <w:r w:rsidRPr="00FA6F6B">
              <w:t>Les enjeux de la sécurité sont bien identifiés par les PME, contrairement à ce que l’on pourrait penser : la cybersécurité est un réel sujet d’inquiétude pour 76 % d’entre elles, et une réelle priorité pour 64 %. L’inquiétude la plus forte en cas d’attaque est la divulgation d’informations confidentielles (pour les 2/3 des PME). Mais d’autres enjeux sont identifiés : les pertes financières et de CA, la perte de réputation, une demande de rançon, etc.</w:t>
            </w:r>
          </w:p>
          <w:p w14:paraId="2F12B798" w14:textId="77777777" w:rsidR="00FA6F6B" w:rsidRPr="00FA6F6B" w:rsidRDefault="00FA6F6B" w:rsidP="00C71447">
            <w:pPr>
              <w:pStyle w:val="GuidePedagogiqueTitre7Rponses"/>
            </w:pPr>
          </w:p>
          <w:p w14:paraId="7C1A1576" w14:textId="77777777" w:rsidR="00FA6F6B" w:rsidRPr="00FA6F6B" w:rsidRDefault="00FA6F6B" w:rsidP="00C71447">
            <w:pPr>
              <w:pStyle w:val="GuidePedagogiqueTitre7Rponses"/>
            </w:pPr>
            <w:r w:rsidRPr="00FA6F6B">
              <w:t xml:space="preserve">Les entreprises ont conscience des risques et craignent particulièrement (à plus de 50 %) les </w:t>
            </w:r>
            <w:proofErr w:type="gramStart"/>
            <w:r w:rsidRPr="00FA6F6B">
              <w:t>e-mails</w:t>
            </w:r>
            <w:proofErr w:type="gramEnd"/>
            <w:r w:rsidRPr="00FA6F6B">
              <w:t xml:space="preserve"> frauduleux et le piratage des données. Dans une moindre mesure, elles redoutent les malwares (40 %), et pour environ 25 % d’entre elles, la perte ou le vol de matériel et la fraude.</w:t>
            </w:r>
          </w:p>
          <w:p w14:paraId="0FB64881" w14:textId="77777777" w:rsidR="00FA6F6B" w:rsidRPr="00FA6F6B" w:rsidRDefault="00FA6F6B" w:rsidP="00C71447">
            <w:pPr>
              <w:pStyle w:val="GuidePedagogiqueTitre7Rponses"/>
            </w:pPr>
          </w:p>
          <w:p w14:paraId="5F08416C" w14:textId="77777777" w:rsidR="00FA6F6B" w:rsidRPr="00FA6F6B" w:rsidRDefault="00FA6F6B" w:rsidP="00C71447">
            <w:pPr>
              <w:pStyle w:val="GuidePedagogiqueTitre7Rponses"/>
            </w:pPr>
            <w:r w:rsidRPr="00FA6F6B">
              <w:t>Dans la réalité, 21 % des PME interrogées ont été victimes d’une attaque au cours de l’année, pour un coût variable, mais pouvant dépasser 51 000 € pour 14 % d’entre elles.</w:t>
            </w:r>
          </w:p>
          <w:p w14:paraId="5AC2ADCA" w14:textId="77777777" w:rsidR="00FA6F6B" w:rsidRPr="00FA6F6B" w:rsidRDefault="00FA6F6B" w:rsidP="00C71447">
            <w:pPr>
              <w:pStyle w:val="GuidePedagogiqueTitre7Rponses"/>
            </w:pPr>
          </w:p>
          <w:p w14:paraId="79920B40" w14:textId="36506978" w:rsidR="00FA6F6B" w:rsidRPr="00FA6F6B" w:rsidRDefault="00FA6F6B" w:rsidP="00C71447">
            <w:pPr>
              <w:pStyle w:val="GuidePedagogiqueTitre7Rponses"/>
            </w:pPr>
            <w:r w:rsidRPr="00FA6F6B">
              <w:t>La mise en application de la sécurité est ardue, notamment en raison de la difficile formation des salariés et de la mauvaise application du RGPD</w:t>
            </w:r>
            <w:r w:rsidR="00777115">
              <w:t> :</w:t>
            </w:r>
          </w:p>
          <w:p w14:paraId="72C69387" w14:textId="49EA3378" w:rsidR="00FA6F6B" w:rsidRPr="00FA6F6B" w:rsidRDefault="00777115" w:rsidP="00C71447">
            <w:pPr>
              <w:pStyle w:val="GuidePedagogiqueTitre7Rponses"/>
              <w:numPr>
                <w:ilvl w:val="0"/>
                <w:numId w:val="11"/>
              </w:numPr>
            </w:pPr>
            <w:proofErr w:type="gramStart"/>
            <w:r>
              <w:t>l</w:t>
            </w:r>
            <w:r w:rsidR="00FA6F6B" w:rsidRPr="00FA6F6B">
              <w:t>es</w:t>
            </w:r>
            <w:proofErr w:type="gramEnd"/>
            <w:r w:rsidR="00FA6F6B" w:rsidRPr="00FA6F6B">
              <w:t xml:space="preserve"> utilisateurs sont le point faible des entreprises. En effet, même si le problème du manque de formation a été identifié, la moitié des PME reconnaît ne pas y remédier</w:t>
            </w:r>
            <w:r>
              <w:t> ;</w:t>
            </w:r>
          </w:p>
          <w:p w14:paraId="471696DB" w14:textId="076C3502" w:rsidR="00FA6F6B" w:rsidRPr="00FA6F6B" w:rsidRDefault="00777115" w:rsidP="00C71447">
            <w:pPr>
              <w:pStyle w:val="GuidePedagogiqueTitre7Rponses"/>
              <w:numPr>
                <w:ilvl w:val="0"/>
                <w:numId w:val="11"/>
              </w:numPr>
            </w:pPr>
            <w:proofErr w:type="gramStart"/>
            <w:r>
              <w:t>l</w:t>
            </w:r>
            <w:r w:rsidR="00FA6F6B" w:rsidRPr="00FA6F6B">
              <w:t>e</w:t>
            </w:r>
            <w:proofErr w:type="gramEnd"/>
            <w:r w:rsidR="00FA6F6B" w:rsidRPr="00FA6F6B">
              <w:t xml:space="preserve"> RGPD renforce les mesures de sécurité. Néanmoins, on constate que la moitié des entreprises, notamment les plus petites, n’ont pas modifié leur comportement. Par ailleurs, elles n’ont pour la majorité d’entre elles pas réalisé d’audit de la sécurité, et beaucoup ne sont pas assurées contre les cyber-risques.</w:t>
            </w:r>
          </w:p>
          <w:p w14:paraId="48A6304A" w14:textId="77777777" w:rsidR="00FA6F6B" w:rsidRPr="00FA6F6B" w:rsidRDefault="00FA6F6B" w:rsidP="00FA6F6B">
            <w:pPr>
              <w:rPr>
                <w:rFonts w:ascii="Times New Roman" w:hAnsi="Times New Roman"/>
                <w:szCs w:val="22"/>
              </w:rPr>
            </w:pPr>
          </w:p>
          <w:p w14:paraId="2A9773D5" w14:textId="77777777" w:rsidR="00FA6F6B" w:rsidRPr="00FA6F6B" w:rsidRDefault="00FA6F6B" w:rsidP="00C71447">
            <w:pPr>
              <w:pStyle w:val="GuidePedagogiqueTitre7Rponses"/>
            </w:pPr>
            <w:r w:rsidRPr="00FA6F6B">
              <w:t>Les PME, bien conscientes des risques et déjà souvent victimes d’attaques, tardent pourtant à prendre des mesures concrètes pour limiter ces risques.</w:t>
            </w:r>
          </w:p>
          <w:p w14:paraId="0F4369E7" w14:textId="77777777" w:rsidR="00FA6F6B" w:rsidRPr="00FA6F6B" w:rsidRDefault="00FA6F6B" w:rsidP="00C71447">
            <w:pPr>
              <w:pStyle w:val="GuidePedagogiqueTitre7Rponses"/>
            </w:pPr>
          </w:p>
          <w:p w14:paraId="28428D40" w14:textId="77777777" w:rsidR="00FA6F6B" w:rsidRPr="00FA6F6B" w:rsidRDefault="00FA6F6B" w:rsidP="00C71447">
            <w:pPr>
              <w:pStyle w:val="GuidePedagogiqueTitre7Rponses"/>
            </w:pPr>
            <w:r w:rsidRPr="00FA6F6B">
              <w:t>Cordialement,</w:t>
            </w:r>
          </w:p>
          <w:p w14:paraId="1C318AEC" w14:textId="77777777" w:rsidR="00FA6F6B" w:rsidRPr="00FA6F6B" w:rsidRDefault="00FA6F6B" w:rsidP="00FA6F6B">
            <w:pPr>
              <w:rPr>
                <w:rFonts w:ascii="Times New Roman" w:hAnsi="Times New Roman"/>
                <w:szCs w:val="22"/>
              </w:rPr>
            </w:pPr>
          </w:p>
          <w:p w14:paraId="33AB3BD4" w14:textId="77777777" w:rsidR="00FA6F6B" w:rsidRPr="00FA6F6B" w:rsidRDefault="00FA6F6B" w:rsidP="00192821">
            <w:pPr>
              <w:pStyle w:val="GuidePedagogiqueTitre7Rponses"/>
              <w:rPr>
                <w:rFonts w:ascii="Times New Roman" w:hAnsi="Times New Roman"/>
              </w:rPr>
            </w:pPr>
            <w:r w:rsidRPr="00FA6F6B">
              <w:rPr>
                <w:rFonts w:ascii="Times New Roman" w:hAnsi="Times New Roman"/>
              </w:rPr>
              <w:t>L’assistant(e) commercial(e)</w:t>
            </w:r>
          </w:p>
        </w:tc>
      </w:tr>
    </w:tbl>
    <w:p w14:paraId="18FA31B4" w14:textId="77777777" w:rsidR="00FA6F6B" w:rsidRPr="00192821" w:rsidRDefault="00FA6F6B" w:rsidP="00FA6F6B">
      <w:pPr>
        <w:spacing w:after="160" w:line="259" w:lineRule="auto"/>
        <w:rPr>
          <w:rFonts w:eastAsia="Calibri"/>
          <w:b/>
          <w:sz w:val="27"/>
          <w:szCs w:val="22"/>
          <w:lang w:eastAsia="en-US"/>
        </w:rPr>
      </w:pPr>
      <w:r w:rsidRPr="00FA6F6B">
        <w:rPr>
          <w:rFonts w:ascii="Calibri" w:eastAsia="Calibri" w:hAnsi="Calibri"/>
          <w:sz w:val="22"/>
          <w:szCs w:val="22"/>
          <w:lang w:eastAsia="en-US"/>
        </w:rPr>
        <w:br w:type="page"/>
      </w:r>
    </w:p>
    <w:p w14:paraId="515172F9" w14:textId="77777777" w:rsidR="00FA6F6B" w:rsidRPr="009C2167" w:rsidRDefault="00FA6F6B" w:rsidP="009C2167">
      <w:pPr>
        <w:pStyle w:val="GuidePedagogiqueTitre5Missionsnumros"/>
        <w:rPr>
          <w:rFonts w:eastAsia="Calibri"/>
          <w:color w:val="auto"/>
          <w:lang w:eastAsia="en-US"/>
        </w:rPr>
      </w:pPr>
      <w:r w:rsidRPr="009C2167">
        <w:rPr>
          <w:rFonts w:eastAsia="Calibri"/>
          <w:color w:val="auto"/>
          <w:lang w:eastAsia="en-US"/>
        </w:rPr>
        <w:lastRenderedPageBreak/>
        <w:t>Exercice 2</w:t>
      </w:r>
    </w:p>
    <w:p w14:paraId="3CB49738" w14:textId="5D10C727" w:rsidR="00FA6F6B" w:rsidRPr="00FA6F6B" w:rsidRDefault="00FA6F6B" w:rsidP="00324A85">
      <w:pPr>
        <w:pStyle w:val="GuidePedagogiqueConsignes"/>
        <w:numPr>
          <w:ilvl w:val="0"/>
          <w:numId w:val="29"/>
        </w:numPr>
        <w:ind w:left="426" w:hanging="426"/>
      </w:pPr>
      <w:r w:rsidRPr="00FA6F6B">
        <w:t>Rédigez une note précisant les risques encourus et les principales règles à respecter pour la sécurisation d’un site de e-commerce.</w:t>
      </w:r>
    </w:p>
    <w:tbl>
      <w:tblPr>
        <w:tblStyle w:val="Tableau1repage2"/>
        <w:tblW w:w="0" w:type="auto"/>
        <w:shd w:val="clear" w:color="auto" w:fill="BDD6EE"/>
        <w:tblCellMar>
          <w:top w:w="57" w:type="dxa"/>
          <w:bottom w:w="57" w:type="dxa"/>
        </w:tblCellMar>
        <w:tblLook w:val="04A0" w:firstRow="1" w:lastRow="0" w:firstColumn="1" w:lastColumn="0" w:noHBand="0" w:noVBand="1"/>
      </w:tblPr>
      <w:tblGrid>
        <w:gridCol w:w="10196"/>
      </w:tblGrid>
      <w:tr w:rsidR="00FA6F6B" w:rsidRPr="00FA6F6B" w14:paraId="4CAD40B7" w14:textId="77777777" w:rsidTr="007D23F2">
        <w:tc>
          <w:tcPr>
            <w:tcW w:w="10196" w:type="dxa"/>
            <w:shd w:val="clear" w:color="auto" w:fill="DBE5F1" w:themeFill="accent1" w:themeFillTint="33"/>
          </w:tcPr>
          <w:p w14:paraId="771A143C" w14:textId="77777777" w:rsidR="00FA6F6B" w:rsidRPr="00FA6F6B" w:rsidRDefault="00FA6F6B" w:rsidP="00AE653A">
            <w:pPr>
              <w:pStyle w:val="GuidePedagogiqueTitre7Rponses"/>
            </w:pPr>
            <w:r w:rsidRPr="00FA6F6B">
              <w:t>De : Stagiaire</w:t>
            </w:r>
          </w:p>
          <w:p w14:paraId="3E873A48" w14:textId="77777777" w:rsidR="00FA6F6B" w:rsidRPr="00FA6F6B" w:rsidRDefault="00FA6F6B" w:rsidP="00AE653A">
            <w:pPr>
              <w:pStyle w:val="GuidePedagogiqueTitre7Rponses"/>
            </w:pPr>
            <w:r w:rsidRPr="00FA6F6B">
              <w:t>À : Manager</w:t>
            </w:r>
          </w:p>
          <w:p w14:paraId="64D3B8FE" w14:textId="5D3A3BBB" w:rsidR="00FA6F6B" w:rsidRPr="00FA6F6B" w:rsidRDefault="00FA6F6B" w:rsidP="00AE653A">
            <w:pPr>
              <w:pStyle w:val="GuidePedagogiqueTitre7Rponses"/>
            </w:pPr>
            <w:r w:rsidRPr="00FA6F6B">
              <w:t>Date : XX/XX/N</w:t>
            </w:r>
          </w:p>
          <w:p w14:paraId="296CC423" w14:textId="77777777" w:rsidR="00FA6F6B" w:rsidRPr="00FA6F6B" w:rsidRDefault="00FA6F6B" w:rsidP="00AE653A">
            <w:pPr>
              <w:pStyle w:val="GuidePedagogiqueTitre7Rponses"/>
            </w:pPr>
            <w:r w:rsidRPr="00FA6F6B">
              <w:t>Objet : Mise en place d’un site de e-commerce, règles à respecter et risques encourus</w:t>
            </w:r>
          </w:p>
        </w:tc>
      </w:tr>
      <w:tr w:rsidR="00FA6F6B" w:rsidRPr="00FA6F6B" w14:paraId="43A8045E" w14:textId="77777777" w:rsidTr="007D23F2">
        <w:tc>
          <w:tcPr>
            <w:tcW w:w="10196" w:type="dxa"/>
            <w:shd w:val="clear" w:color="auto" w:fill="DBE5F1" w:themeFill="accent1" w:themeFillTint="33"/>
          </w:tcPr>
          <w:p w14:paraId="2D9889B1" w14:textId="77777777" w:rsidR="00FA6F6B" w:rsidRPr="00AE653A" w:rsidRDefault="00FA6F6B" w:rsidP="00AE653A">
            <w:pPr>
              <w:pStyle w:val="GuidePedagogiqueTitre7Rponses"/>
              <w:jc w:val="center"/>
              <w:rPr>
                <w:rFonts w:ascii="Times New Roman" w:hAnsi="Times New Roman"/>
                <w:b/>
                <w:bCs/>
              </w:rPr>
            </w:pPr>
            <w:r w:rsidRPr="00AE653A">
              <w:rPr>
                <w:rFonts w:ascii="Times New Roman" w:hAnsi="Times New Roman"/>
                <w:b/>
                <w:bCs/>
              </w:rPr>
              <w:t>Note n° XX</w:t>
            </w:r>
          </w:p>
          <w:p w14:paraId="4FE723A4" w14:textId="77777777" w:rsidR="00FA6F6B" w:rsidRPr="00FA6F6B" w:rsidRDefault="00FA6F6B" w:rsidP="00FA6F6B">
            <w:pPr>
              <w:rPr>
                <w:rFonts w:ascii="Times New Roman" w:hAnsi="Times New Roman"/>
                <w:szCs w:val="22"/>
              </w:rPr>
            </w:pPr>
          </w:p>
          <w:p w14:paraId="714F2A55" w14:textId="77777777" w:rsidR="00FA6F6B" w:rsidRPr="00FA6F6B" w:rsidRDefault="00FA6F6B" w:rsidP="00AE653A">
            <w:pPr>
              <w:pStyle w:val="GuidePedagogiqueTitre7Rponses"/>
            </w:pPr>
            <w:r w:rsidRPr="00FA6F6B">
              <w:t>Monsieur,</w:t>
            </w:r>
          </w:p>
          <w:p w14:paraId="05180455" w14:textId="77777777" w:rsidR="00FA6F6B" w:rsidRPr="00FA6F6B" w:rsidRDefault="00FA6F6B" w:rsidP="00AE653A">
            <w:pPr>
              <w:pStyle w:val="GuidePedagogiqueTitre7Rponses"/>
            </w:pPr>
          </w:p>
          <w:p w14:paraId="056AD154" w14:textId="77777777" w:rsidR="00FA6F6B" w:rsidRPr="00FA6F6B" w:rsidRDefault="00FA6F6B" w:rsidP="00AE653A">
            <w:pPr>
              <w:pStyle w:val="GuidePedagogiqueTitre7Rponses"/>
            </w:pPr>
            <w:r w:rsidRPr="00FA6F6B">
              <w:t>Vous souhaitez mettre en place un site de e-commerce et m’avez demandé de faire le point sur les risques encourus et la sécurité à mettre en place.</w:t>
            </w:r>
          </w:p>
          <w:p w14:paraId="6DED2994" w14:textId="20AC2C21" w:rsidR="00FA6F6B" w:rsidRPr="00FA6F6B" w:rsidRDefault="00FA6F6B" w:rsidP="00AE653A">
            <w:pPr>
              <w:pStyle w:val="GuidePedagogiqueTitre7Rponses"/>
            </w:pPr>
            <w:r w:rsidRPr="00FA6F6B">
              <w:t>Les entreprises sont de plus en plus souvent les cibles d’attaques informatiques. Par ailleurs, pour la grande majorité des internautes, la sécurité est un des principaux critères de choix d’un site de e-commerce. Il devient donc impératif de maîtriser les risques.</w:t>
            </w:r>
          </w:p>
          <w:p w14:paraId="3E60F718" w14:textId="77777777" w:rsidR="00FA6F6B" w:rsidRPr="00FA6F6B" w:rsidRDefault="00FA6F6B" w:rsidP="00FA6F6B">
            <w:pPr>
              <w:rPr>
                <w:rFonts w:ascii="Times New Roman" w:hAnsi="Times New Roman"/>
                <w:szCs w:val="22"/>
              </w:rPr>
            </w:pPr>
          </w:p>
          <w:p w14:paraId="28F435F4" w14:textId="626880E4" w:rsidR="00FA6F6B" w:rsidRPr="00AE653A" w:rsidRDefault="00FA6F6B" w:rsidP="00AE653A">
            <w:pPr>
              <w:pStyle w:val="GuidePedagogiqueTitre7Rponses"/>
              <w:numPr>
                <w:ilvl w:val="0"/>
                <w:numId w:val="24"/>
              </w:numPr>
              <w:rPr>
                <w:b/>
                <w:bCs/>
              </w:rPr>
            </w:pPr>
            <w:r w:rsidRPr="00AE653A">
              <w:rPr>
                <w:b/>
                <w:bCs/>
              </w:rPr>
              <w:t>Les risques encourus</w:t>
            </w:r>
          </w:p>
          <w:p w14:paraId="3BC68A23" w14:textId="77777777" w:rsidR="00FA6F6B" w:rsidRPr="00FA6F6B" w:rsidRDefault="00FA6F6B" w:rsidP="00AE653A">
            <w:pPr>
              <w:pStyle w:val="GuidePedagogiqueTitre7Rponses"/>
            </w:pPr>
            <w:r w:rsidRPr="00FA6F6B">
              <w:t>Il existe de nombreux risques propres aux sites d’e-commerce.</w:t>
            </w:r>
          </w:p>
          <w:p w14:paraId="4AAE38E8" w14:textId="77777777" w:rsidR="00FA6F6B" w:rsidRPr="00FA6F6B" w:rsidRDefault="00FA6F6B" w:rsidP="00AE653A">
            <w:pPr>
              <w:pStyle w:val="GuidePedagogiqueTitre7Rponses"/>
              <w:numPr>
                <w:ilvl w:val="0"/>
                <w:numId w:val="25"/>
              </w:numPr>
            </w:pPr>
            <w:r w:rsidRPr="00FA6F6B">
              <w:t>Les défigurations</w:t>
            </w:r>
          </w:p>
          <w:p w14:paraId="18C9EE1B" w14:textId="77777777" w:rsidR="00FA6F6B" w:rsidRPr="00FA6F6B" w:rsidRDefault="00FA6F6B" w:rsidP="00AE653A">
            <w:pPr>
              <w:pStyle w:val="GuidePedagogiqueTitre7Rponses"/>
            </w:pPr>
            <w:r w:rsidRPr="00FA6F6B">
              <w:t>Le contenu du site est remplacé par un autre. Dans ce cas, le préjudice sur la réputation et l’image peut être très important, selon le type d’informations piratées.</w:t>
            </w:r>
          </w:p>
          <w:p w14:paraId="15C042C6" w14:textId="77777777" w:rsidR="00FA6F6B" w:rsidRPr="00FA6F6B" w:rsidRDefault="00FA6F6B" w:rsidP="00AE653A">
            <w:pPr>
              <w:pStyle w:val="GuidePedagogiqueTitre7Rponses"/>
              <w:numPr>
                <w:ilvl w:val="0"/>
                <w:numId w:val="25"/>
              </w:numPr>
            </w:pPr>
            <w:r w:rsidRPr="00FA6F6B">
              <w:t>Les dénis de service</w:t>
            </w:r>
          </w:p>
          <w:p w14:paraId="0BCE6BEB" w14:textId="77777777" w:rsidR="00FA6F6B" w:rsidRPr="00FA6F6B" w:rsidRDefault="00FA6F6B" w:rsidP="00AE653A">
            <w:pPr>
              <w:pStyle w:val="GuidePedagogiqueTitre7Rponses"/>
            </w:pPr>
            <w:r w:rsidRPr="00FA6F6B">
              <w:t>Le site est rendu inaccessible pour les internautes. Dans ce cas, le préjudice va tout d’abord être financier, avec la perte de chiffre d’affaires, puis probablement en termes d’image et de réputation.</w:t>
            </w:r>
          </w:p>
          <w:p w14:paraId="090EBC83" w14:textId="77777777" w:rsidR="00FA6F6B" w:rsidRPr="00FA6F6B" w:rsidRDefault="00FA6F6B" w:rsidP="00AE653A">
            <w:pPr>
              <w:pStyle w:val="GuidePedagogiqueTitre7Rponses"/>
              <w:numPr>
                <w:ilvl w:val="0"/>
                <w:numId w:val="25"/>
              </w:numPr>
            </w:pPr>
            <w:r w:rsidRPr="00FA6F6B">
              <w:t>L’intrusion dans le réseau de l’entreprise ou de l’hébergeur</w:t>
            </w:r>
          </w:p>
          <w:p w14:paraId="1562B287" w14:textId="36FA464B" w:rsidR="00FA6F6B" w:rsidRPr="00FA6F6B" w:rsidRDefault="00FA6F6B" w:rsidP="00AE653A">
            <w:pPr>
              <w:pStyle w:val="GuidePedagogiqueTitre7Rponses"/>
            </w:pPr>
            <w:r w:rsidRPr="00FA6F6B">
              <w:t>Le préjudice risque d’être très important, car cela peut conduire au vol et la perte de données, à la destruction de matériels, etc. Une intrusion peut aussi conduire à la prise en otage de données (</w:t>
            </w:r>
            <w:r w:rsidRPr="00957AD5">
              <w:rPr>
                <w:i/>
                <w:iCs/>
              </w:rPr>
              <w:t>ranso</w:t>
            </w:r>
            <w:r w:rsidR="001B3701" w:rsidRPr="00957AD5">
              <w:rPr>
                <w:i/>
                <w:iCs/>
              </w:rPr>
              <w:t>m</w:t>
            </w:r>
            <w:r w:rsidRPr="00957AD5">
              <w:rPr>
                <w:i/>
                <w:iCs/>
              </w:rPr>
              <w:t>ware</w:t>
            </w:r>
            <w:r w:rsidRPr="00FA6F6B">
              <w:t>) et entraîner le paiement d’une rançon pour le déblocage des données.</w:t>
            </w:r>
          </w:p>
          <w:p w14:paraId="06679CB8" w14:textId="77777777" w:rsidR="00FA6F6B" w:rsidRPr="00FA6F6B" w:rsidRDefault="00FA6F6B" w:rsidP="00AE653A">
            <w:pPr>
              <w:pStyle w:val="GuidePedagogiqueTitre7Rponses"/>
              <w:numPr>
                <w:ilvl w:val="0"/>
                <w:numId w:val="25"/>
              </w:numPr>
            </w:pPr>
            <w:r w:rsidRPr="00FA6F6B">
              <w:t>Le vol de données clients.</w:t>
            </w:r>
          </w:p>
          <w:p w14:paraId="4FF3F0BF" w14:textId="77777777" w:rsidR="00FA6F6B" w:rsidRPr="00FA6F6B" w:rsidRDefault="00FA6F6B" w:rsidP="00AE653A">
            <w:pPr>
              <w:pStyle w:val="GuidePedagogiqueTitre7Rponses"/>
            </w:pPr>
            <w:r w:rsidRPr="00FA6F6B">
              <w:t>La récupération de données personnelles ou, pire encore, des coordonnées des cartes bancaires, peut entraîner un préjudice très important à tous les niveaux : financier, organisationnel, humain, de réputation, etc.</w:t>
            </w:r>
          </w:p>
          <w:p w14:paraId="5C67A82D" w14:textId="77777777" w:rsidR="00FA6F6B" w:rsidRPr="00FA6F6B" w:rsidRDefault="00FA6F6B" w:rsidP="00FA6F6B">
            <w:pPr>
              <w:rPr>
                <w:rFonts w:ascii="Times New Roman" w:hAnsi="Times New Roman"/>
                <w:szCs w:val="22"/>
              </w:rPr>
            </w:pPr>
          </w:p>
          <w:p w14:paraId="0FABA98E" w14:textId="5F1B3653" w:rsidR="00FA6F6B" w:rsidRPr="00AE653A" w:rsidRDefault="00FA6F6B" w:rsidP="00AE653A">
            <w:pPr>
              <w:pStyle w:val="GuidePedagogiqueTitre7Rponses"/>
              <w:numPr>
                <w:ilvl w:val="0"/>
                <w:numId w:val="24"/>
              </w:numPr>
              <w:rPr>
                <w:b/>
                <w:bCs/>
              </w:rPr>
            </w:pPr>
            <w:r w:rsidRPr="00AE653A">
              <w:rPr>
                <w:b/>
                <w:bCs/>
              </w:rPr>
              <w:t>La sécurisation d’un site</w:t>
            </w:r>
          </w:p>
          <w:p w14:paraId="479472F2" w14:textId="77777777" w:rsidR="00FA6F6B" w:rsidRPr="00FA6F6B" w:rsidRDefault="00FA6F6B" w:rsidP="00AE653A">
            <w:pPr>
              <w:pStyle w:val="GuidePedagogiqueTitre7Rponses"/>
            </w:pPr>
            <w:r w:rsidRPr="00FA6F6B">
              <w:t>Sur un site de vente en ligne, il est indispensable que les clients disposent d’un compte et puissent effectuer un paiement. Il faut que la création du compte, et éventuellement le paiement, s’effectuent dans les meilleures conditions de sécurité.</w:t>
            </w:r>
          </w:p>
          <w:p w14:paraId="250A76E5" w14:textId="77777777" w:rsidR="00FA6F6B" w:rsidRPr="00FA6F6B" w:rsidRDefault="00FA6F6B" w:rsidP="00AE653A">
            <w:pPr>
              <w:pStyle w:val="GuidePedagogiqueTitre7Rponses"/>
            </w:pPr>
            <w:r w:rsidRPr="00FA6F6B">
              <w:t>Voici quelques règles à mettre en place :</w:t>
            </w:r>
          </w:p>
          <w:p w14:paraId="1D8005E3" w14:textId="77777777" w:rsidR="00FA6F6B" w:rsidRPr="00FA6F6B" w:rsidRDefault="00FA6F6B" w:rsidP="00AE653A">
            <w:pPr>
              <w:pStyle w:val="GuidePedagogiqueTitre7Rponses"/>
              <w:numPr>
                <w:ilvl w:val="0"/>
                <w:numId w:val="25"/>
              </w:numPr>
            </w:pPr>
            <w:r w:rsidRPr="00FA6F6B">
              <w:t>Collectez uniquement les données clients indispensables au traitement de la commande.</w:t>
            </w:r>
          </w:p>
          <w:p w14:paraId="536E8F02" w14:textId="77777777" w:rsidR="00FA6F6B" w:rsidRPr="00FA6F6B" w:rsidRDefault="00FA6F6B" w:rsidP="00AE653A">
            <w:pPr>
              <w:pStyle w:val="GuidePedagogiqueTitre7Rponses"/>
              <w:numPr>
                <w:ilvl w:val="0"/>
                <w:numId w:val="25"/>
              </w:numPr>
            </w:pPr>
            <w:r w:rsidRPr="00FA6F6B">
              <w:t>Informez le client de ses droits et de l’utilisation que vous faites de ses données, en mettant à sa disposition une page « vie privée » lui offrant un moyen facile de vous contacter.</w:t>
            </w:r>
          </w:p>
          <w:p w14:paraId="53712CBF" w14:textId="77777777" w:rsidR="00FA6F6B" w:rsidRPr="00FA6F6B" w:rsidRDefault="00FA6F6B" w:rsidP="00AE653A">
            <w:pPr>
              <w:pStyle w:val="GuidePedagogiqueTitre7Rponses"/>
              <w:numPr>
                <w:ilvl w:val="0"/>
                <w:numId w:val="25"/>
              </w:numPr>
            </w:pPr>
            <w:r w:rsidRPr="00FA6F6B">
              <w:t xml:space="preserve">Sécurisez les données en ligne en utilisant un site en https, en imposant un mot de passe complexe, en ne transmettant aucune information sensible par </w:t>
            </w:r>
            <w:proofErr w:type="gramStart"/>
            <w:r w:rsidRPr="00FA6F6B">
              <w:t>e-mail</w:t>
            </w:r>
            <w:proofErr w:type="gramEnd"/>
            <w:r w:rsidRPr="00FA6F6B">
              <w:t>, en ne conservant pas les coordonnées bancaires et en utilisant un service de paiement sécurisé.</w:t>
            </w:r>
          </w:p>
          <w:p w14:paraId="37CE803E" w14:textId="3A678144" w:rsidR="00FA6F6B" w:rsidRPr="00FA6F6B" w:rsidRDefault="00FA6F6B" w:rsidP="00AE653A">
            <w:pPr>
              <w:pStyle w:val="GuidePedagogiqueTitre7Rponses"/>
            </w:pPr>
            <w:r w:rsidRPr="00FA6F6B">
              <w:t xml:space="preserve">Il est possible de recourir à un prestataire de services pour mettre en place un site </w:t>
            </w:r>
            <w:r w:rsidR="00256AAB">
              <w:t>i</w:t>
            </w:r>
            <w:r w:rsidRPr="00FA6F6B">
              <w:t>nternet, mais il faudra être vigilant quant au niveau de sécurité qu’il proposera.</w:t>
            </w:r>
          </w:p>
          <w:p w14:paraId="081A90BC" w14:textId="77777777" w:rsidR="00FA6F6B" w:rsidRPr="00FA6F6B" w:rsidRDefault="00FA6F6B" w:rsidP="00FA6F6B">
            <w:pPr>
              <w:rPr>
                <w:rFonts w:ascii="Times New Roman" w:hAnsi="Times New Roman"/>
                <w:szCs w:val="22"/>
              </w:rPr>
            </w:pPr>
          </w:p>
          <w:p w14:paraId="7E2F3756" w14:textId="3CCB52E0" w:rsidR="00FA6F6B" w:rsidRDefault="00FA6F6B" w:rsidP="00AE653A">
            <w:pPr>
              <w:pStyle w:val="GuidePedagogiqueTitre7Rponses"/>
            </w:pPr>
            <w:r w:rsidRPr="00FA6F6B">
              <w:t>Cordialement,</w:t>
            </w:r>
          </w:p>
          <w:p w14:paraId="5F3736A3" w14:textId="77777777" w:rsidR="00777115" w:rsidRPr="00FA6F6B" w:rsidRDefault="00777115" w:rsidP="00AE653A">
            <w:pPr>
              <w:pStyle w:val="GuidePedagogiqueTitre7Rponses"/>
            </w:pPr>
          </w:p>
          <w:p w14:paraId="746AE389" w14:textId="77777777" w:rsidR="00FA6F6B" w:rsidRPr="00FA6F6B" w:rsidRDefault="00FA6F6B" w:rsidP="00777115">
            <w:pPr>
              <w:pStyle w:val="GuidePedagogiqueTitre7Rponses"/>
              <w:rPr>
                <w:rFonts w:ascii="Times New Roman" w:hAnsi="Times New Roman"/>
              </w:rPr>
            </w:pPr>
            <w:r w:rsidRPr="00FA6F6B">
              <w:rPr>
                <w:rFonts w:ascii="Times New Roman" w:hAnsi="Times New Roman"/>
              </w:rPr>
              <w:t>Le/la stagiaire</w:t>
            </w:r>
          </w:p>
        </w:tc>
      </w:tr>
    </w:tbl>
    <w:p w14:paraId="1FBC5EE5" w14:textId="77777777" w:rsidR="00FA6F6B" w:rsidRPr="00777115" w:rsidRDefault="00FA6F6B" w:rsidP="00FA6F6B">
      <w:pPr>
        <w:spacing w:after="160" w:line="259" w:lineRule="auto"/>
        <w:rPr>
          <w:rFonts w:eastAsia="Calibri"/>
          <w:b/>
          <w:sz w:val="27"/>
          <w:szCs w:val="22"/>
          <w:lang w:eastAsia="en-US"/>
        </w:rPr>
      </w:pPr>
      <w:r w:rsidRPr="00FA6F6B">
        <w:rPr>
          <w:rFonts w:ascii="Calibri" w:eastAsia="Calibri" w:hAnsi="Calibri"/>
          <w:sz w:val="22"/>
          <w:szCs w:val="22"/>
          <w:lang w:eastAsia="en-US"/>
        </w:rPr>
        <w:br w:type="page"/>
      </w:r>
    </w:p>
    <w:p w14:paraId="18913B61" w14:textId="77777777" w:rsidR="00FA6F6B" w:rsidRPr="00091B86" w:rsidRDefault="00FA6F6B" w:rsidP="00091B86">
      <w:pPr>
        <w:pStyle w:val="GuidePedagogiqueTitre5Missionsnumros"/>
        <w:rPr>
          <w:rFonts w:eastAsia="Calibri"/>
          <w:color w:val="auto"/>
          <w:lang w:eastAsia="en-US"/>
        </w:rPr>
      </w:pPr>
      <w:r w:rsidRPr="00091B86">
        <w:rPr>
          <w:rFonts w:eastAsia="Calibri"/>
          <w:color w:val="auto"/>
          <w:lang w:eastAsia="en-US"/>
        </w:rPr>
        <w:lastRenderedPageBreak/>
        <w:t>Exercice 3</w:t>
      </w:r>
    </w:p>
    <w:p w14:paraId="169FB6F5" w14:textId="7BA91020" w:rsidR="00FA6F6B" w:rsidRPr="00FA6F6B" w:rsidRDefault="00FA6F6B" w:rsidP="00324A85">
      <w:pPr>
        <w:pStyle w:val="GuidePedagogiqueConsignes"/>
        <w:numPr>
          <w:ilvl w:val="0"/>
          <w:numId w:val="30"/>
        </w:numPr>
        <w:ind w:left="426" w:hanging="426"/>
      </w:pPr>
      <w:r w:rsidRPr="00FA6F6B">
        <w:t>Rédigez une note expliquant le SIC mis en place par Etam.</w:t>
      </w:r>
    </w:p>
    <w:tbl>
      <w:tblPr>
        <w:tblStyle w:val="Tableau1repage2"/>
        <w:tblW w:w="0" w:type="auto"/>
        <w:shd w:val="clear" w:color="auto" w:fill="BDD6EE"/>
        <w:tblCellMar>
          <w:top w:w="57" w:type="dxa"/>
          <w:bottom w:w="57" w:type="dxa"/>
        </w:tblCellMar>
        <w:tblLook w:val="04A0" w:firstRow="1" w:lastRow="0" w:firstColumn="1" w:lastColumn="0" w:noHBand="0" w:noVBand="1"/>
      </w:tblPr>
      <w:tblGrid>
        <w:gridCol w:w="10196"/>
      </w:tblGrid>
      <w:tr w:rsidR="00FA6F6B" w:rsidRPr="00FA6F6B" w14:paraId="2A958564" w14:textId="77777777" w:rsidTr="007D23F2">
        <w:tc>
          <w:tcPr>
            <w:tcW w:w="10196" w:type="dxa"/>
            <w:shd w:val="clear" w:color="auto" w:fill="DBE5F1" w:themeFill="accent1" w:themeFillTint="33"/>
          </w:tcPr>
          <w:p w14:paraId="083A89C2" w14:textId="77777777" w:rsidR="00FA6F6B" w:rsidRPr="00FA6F6B" w:rsidRDefault="00FA6F6B" w:rsidP="00091B86">
            <w:pPr>
              <w:pStyle w:val="GuidePedagogiqueTitre7Rponses"/>
            </w:pPr>
            <w:r w:rsidRPr="00FA6F6B">
              <w:t>De : Stagiaire</w:t>
            </w:r>
          </w:p>
          <w:p w14:paraId="48C38628" w14:textId="77777777" w:rsidR="00FA6F6B" w:rsidRPr="00FA6F6B" w:rsidRDefault="00FA6F6B" w:rsidP="00091B86">
            <w:pPr>
              <w:pStyle w:val="GuidePedagogiqueTitre7Rponses"/>
            </w:pPr>
            <w:r w:rsidRPr="00FA6F6B">
              <w:t>À : Directrice Commerciale</w:t>
            </w:r>
          </w:p>
          <w:p w14:paraId="0FFE8C98" w14:textId="0FFFCF04" w:rsidR="00FA6F6B" w:rsidRPr="00FA6F6B" w:rsidRDefault="00FA6F6B" w:rsidP="00091B86">
            <w:pPr>
              <w:pStyle w:val="GuidePedagogiqueTitre7Rponses"/>
            </w:pPr>
            <w:r w:rsidRPr="00FA6F6B">
              <w:t>Date : XX/XX/N</w:t>
            </w:r>
          </w:p>
          <w:p w14:paraId="33645173" w14:textId="77777777" w:rsidR="00FA6F6B" w:rsidRPr="00FA6F6B" w:rsidRDefault="00FA6F6B" w:rsidP="00091B86">
            <w:pPr>
              <w:pStyle w:val="GuidePedagogiqueTitre7Rponses"/>
            </w:pPr>
            <w:r w:rsidRPr="00FA6F6B">
              <w:t>Objet : Présentation du SIC d’Etam</w:t>
            </w:r>
          </w:p>
        </w:tc>
      </w:tr>
      <w:tr w:rsidR="00FA6F6B" w:rsidRPr="00FA6F6B" w14:paraId="0D4DC8BB" w14:textId="77777777" w:rsidTr="007D23F2">
        <w:tc>
          <w:tcPr>
            <w:tcW w:w="10196" w:type="dxa"/>
            <w:shd w:val="clear" w:color="auto" w:fill="DBE5F1" w:themeFill="accent1" w:themeFillTint="33"/>
          </w:tcPr>
          <w:p w14:paraId="452B1449" w14:textId="77777777" w:rsidR="00FA6F6B" w:rsidRPr="00091B86" w:rsidRDefault="00FA6F6B" w:rsidP="00091B86">
            <w:pPr>
              <w:pStyle w:val="GuidePedagogiqueTitre7Rponses"/>
              <w:jc w:val="center"/>
              <w:rPr>
                <w:rFonts w:ascii="Times New Roman" w:hAnsi="Times New Roman"/>
                <w:b/>
                <w:bCs/>
              </w:rPr>
            </w:pPr>
            <w:r w:rsidRPr="00091B86">
              <w:rPr>
                <w:rFonts w:ascii="Times New Roman" w:hAnsi="Times New Roman"/>
                <w:b/>
                <w:bCs/>
              </w:rPr>
              <w:t>Note n° XX</w:t>
            </w:r>
          </w:p>
          <w:p w14:paraId="20B60EE3" w14:textId="77777777" w:rsidR="00FA6F6B" w:rsidRPr="00FA6F6B" w:rsidRDefault="00FA6F6B" w:rsidP="00FA6F6B">
            <w:pPr>
              <w:rPr>
                <w:rFonts w:ascii="Times New Roman" w:hAnsi="Times New Roman"/>
                <w:szCs w:val="22"/>
              </w:rPr>
            </w:pPr>
          </w:p>
          <w:p w14:paraId="0365D031" w14:textId="77777777" w:rsidR="00FA6F6B" w:rsidRPr="00FA6F6B" w:rsidRDefault="00FA6F6B" w:rsidP="00091B86">
            <w:pPr>
              <w:pStyle w:val="GuidePedagogiqueTitre7Rponses"/>
            </w:pPr>
            <w:r w:rsidRPr="00FA6F6B">
              <w:t>Madame,</w:t>
            </w:r>
          </w:p>
          <w:p w14:paraId="73F0A457" w14:textId="77777777" w:rsidR="00FA6F6B" w:rsidRPr="00FA6F6B" w:rsidRDefault="00FA6F6B" w:rsidP="00091B86">
            <w:pPr>
              <w:pStyle w:val="GuidePedagogiqueTitre7Rponses"/>
            </w:pPr>
          </w:p>
          <w:p w14:paraId="71DD94D0" w14:textId="77777777" w:rsidR="00FA6F6B" w:rsidRPr="00FA6F6B" w:rsidRDefault="00FA6F6B" w:rsidP="00091B86">
            <w:pPr>
              <w:pStyle w:val="GuidePedagogiqueTitre7Rponses"/>
            </w:pPr>
            <w:r w:rsidRPr="00FA6F6B">
              <w:t>Vous m’avez demandé d’effectuer des recherches sur le SIC d’Etam. Vous trouverez ci-après un compte rendu de ses choix.</w:t>
            </w:r>
          </w:p>
          <w:p w14:paraId="5CA2EF77" w14:textId="77777777" w:rsidR="00FA6F6B" w:rsidRPr="00FA6F6B" w:rsidRDefault="00FA6F6B" w:rsidP="00FA6F6B">
            <w:pPr>
              <w:rPr>
                <w:rFonts w:ascii="Times New Roman" w:hAnsi="Times New Roman"/>
                <w:szCs w:val="22"/>
              </w:rPr>
            </w:pPr>
          </w:p>
          <w:p w14:paraId="71C98477" w14:textId="6933FF15" w:rsidR="00FA6F6B" w:rsidRPr="00091B86" w:rsidRDefault="00FA6F6B" w:rsidP="00091B86">
            <w:pPr>
              <w:pStyle w:val="GuidePedagogiqueTitre7Rponses"/>
              <w:numPr>
                <w:ilvl w:val="0"/>
                <w:numId w:val="26"/>
              </w:numPr>
              <w:rPr>
                <w:b/>
                <w:bCs/>
              </w:rPr>
            </w:pPr>
            <w:r w:rsidRPr="00091B86">
              <w:rPr>
                <w:b/>
                <w:bCs/>
              </w:rPr>
              <w:t>Les motivations</w:t>
            </w:r>
          </w:p>
          <w:p w14:paraId="5AEBBA12" w14:textId="2FD6D543" w:rsidR="00FA6F6B" w:rsidRPr="00FA6F6B" w:rsidRDefault="00FA6F6B" w:rsidP="00091B86">
            <w:pPr>
              <w:pStyle w:val="GuidePedagogiqueTitre7Rponses"/>
            </w:pPr>
            <w:r w:rsidRPr="00FA6F6B">
              <w:t xml:space="preserve">L’entreprise récolte des données clients à travers plusieurs médias, notamment en boutique et sur son site </w:t>
            </w:r>
            <w:r w:rsidR="00256AAB">
              <w:t>i</w:t>
            </w:r>
            <w:r w:rsidRPr="00FA6F6B">
              <w:t>nternet. Il apparaît que les expériences online et offline doivent être prises en compte pour mieux connaître les clientes et les fidéliser. Mais, pour disposer d’une connaissance complète de la cliente, il faut consulter les informations de 17 écrans différents. Il est devenu nécessaire d’harmoniser et de reprendre la main sur les données clients, afin de personnaliser l’expérience client et de mesurer les effets des actions menées.</w:t>
            </w:r>
          </w:p>
          <w:p w14:paraId="204E33A9" w14:textId="77777777" w:rsidR="00FA6F6B" w:rsidRPr="00FA6F6B" w:rsidRDefault="00FA6F6B" w:rsidP="00FA6F6B">
            <w:pPr>
              <w:rPr>
                <w:rFonts w:ascii="Times New Roman" w:hAnsi="Times New Roman"/>
                <w:szCs w:val="22"/>
              </w:rPr>
            </w:pPr>
          </w:p>
          <w:p w14:paraId="73209C2E" w14:textId="7D080046" w:rsidR="00FA6F6B" w:rsidRPr="00091B86" w:rsidRDefault="00FA6F6B" w:rsidP="00091B86">
            <w:pPr>
              <w:pStyle w:val="GuidePedagogiqueTitre7Rponses"/>
              <w:numPr>
                <w:ilvl w:val="0"/>
                <w:numId w:val="26"/>
              </w:numPr>
              <w:rPr>
                <w:b/>
                <w:bCs/>
              </w:rPr>
            </w:pPr>
            <w:r w:rsidRPr="00091B86">
              <w:rPr>
                <w:b/>
                <w:bCs/>
              </w:rPr>
              <w:t>Les choix</w:t>
            </w:r>
          </w:p>
          <w:p w14:paraId="45147CFB" w14:textId="1D6F0B08" w:rsidR="00FA6F6B" w:rsidRPr="00FA6F6B" w:rsidRDefault="00FA6F6B" w:rsidP="00091B86">
            <w:pPr>
              <w:pStyle w:val="GuidePedagogiqueTitre7Rponses"/>
              <w:numPr>
                <w:ilvl w:val="0"/>
                <w:numId w:val="11"/>
              </w:numPr>
            </w:pPr>
            <w:r w:rsidRPr="00FA6F6B">
              <w:t xml:space="preserve">Création d’un data </w:t>
            </w:r>
            <w:proofErr w:type="spellStart"/>
            <w:r w:rsidRPr="00FA6F6B">
              <w:t>lake</w:t>
            </w:r>
            <w:proofErr w:type="spellEnd"/>
            <w:r w:rsidRPr="00FA6F6B">
              <w:t xml:space="preserve"> sur le cloud et non en interne.</w:t>
            </w:r>
          </w:p>
          <w:p w14:paraId="3E0B9528" w14:textId="182B5B8C" w:rsidR="00FA6F6B" w:rsidRPr="00FA6F6B" w:rsidRDefault="00FA6F6B" w:rsidP="00091B86">
            <w:pPr>
              <w:pStyle w:val="GuidePedagogiqueTitre7Rponses"/>
              <w:numPr>
                <w:ilvl w:val="0"/>
                <w:numId w:val="11"/>
              </w:numPr>
            </w:pPr>
            <w:r w:rsidRPr="00FA6F6B">
              <w:t>Déploiement d’une plateforme marketing spécialisée dans le commerce.</w:t>
            </w:r>
          </w:p>
          <w:p w14:paraId="5D65EF8E" w14:textId="15EB93F4" w:rsidR="00FA6F6B" w:rsidRPr="00FA6F6B" w:rsidRDefault="00FA6F6B" w:rsidP="00091B86">
            <w:pPr>
              <w:pStyle w:val="GuidePedagogiqueTitre7Rponses"/>
              <w:numPr>
                <w:ilvl w:val="0"/>
                <w:numId w:val="11"/>
              </w:numPr>
            </w:pPr>
            <w:r w:rsidRPr="00FA6F6B">
              <w:t>Projet d’intelligence artificielle avec le Machine Learning pour développer des outils de prévisions des ventes.</w:t>
            </w:r>
          </w:p>
          <w:p w14:paraId="2AA3F420" w14:textId="77777777" w:rsidR="00FA6F6B" w:rsidRPr="00FA6F6B" w:rsidRDefault="00FA6F6B" w:rsidP="00091B86">
            <w:pPr>
              <w:pStyle w:val="GuidePedagogiqueTitre7Rponses"/>
            </w:pPr>
            <w:r w:rsidRPr="00FA6F6B">
              <w:t>Les résultats :</w:t>
            </w:r>
          </w:p>
          <w:p w14:paraId="6ED94BC9" w14:textId="32538B1D" w:rsidR="00FA6F6B" w:rsidRPr="00FA6F6B" w:rsidRDefault="00FA6F6B" w:rsidP="00091B86">
            <w:pPr>
              <w:pStyle w:val="GuidePedagogiqueTitre7Rponses"/>
              <w:numPr>
                <w:ilvl w:val="0"/>
                <w:numId w:val="11"/>
              </w:numPr>
            </w:pPr>
            <w:proofErr w:type="gramStart"/>
            <w:r w:rsidRPr="00FA6F6B">
              <w:t>les</w:t>
            </w:r>
            <w:proofErr w:type="gramEnd"/>
            <w:r w:rsidRPr="00FA6F6B">
              <w:t xml:space="preserve"> tickets de caisse de 450 magasins sont traités quasiment en temps réel ;</w:t>
            </w:r>
          </w:p>
          <w:p w14:paraId="213D47E5" w14:textId="580DD0A4" w:rsidR="00FA6F6B" w:rsidRPr="00FA6F6B" w:rsidRDefault="00FA6F6B" w:rsidP="00091B86">
            <w:pPr>
              <w:pStyle w:val="GuidePedagogiqueTitre7Rponses"/>
              <w:numPr>
                <w:ilvl w:val="0"/>
                <w:numId w:val="11"/>
              </w:numPr>
            </w:pPr>
            <w:proofErr w:type="gramStart"/>
            <w:r w:rsidRPr="00FA6F6B">
              <w:t>le</w:t>
            </w:r>
            <w:proofErr w:type="gramEnd"/>
            <w:r w:rsidRPr="00FA6F6B">
              <w:t xml:space="preserve"> taux d’ouverture des e-mails est de 55 % ;</w:t>
            </w:r>
          </w:p>
          <w:p w14:paraId="46FBE8FE" w14:textId="1B5E04CF" w:rsidR="00FA6F6B" w:rsidRPr="00FA6F6B" w:rsidRDefault="00FA6F6B" w:rsidP="00091B86">
            <w:pPr>
              <w:pStyle w:val="GuidePedagogiqueTitre7Rponses"/>
              <w:numPr>
                <w:ilvl w:val="0"/>
                <w:numId w:val="11"/>
              </w:numPr>
            </w:pPr>
            <w:proofErr w:type="gramStart"/>
            <w:r w:rsidRPr="00FA6F6B">
              <w:t>la</w:t>
            </w:r>
            <w:proofErr w:type="gramEnd"/>
            <w:r w:rsidRPr="00FA6F6B">
              <w:t xml:space="preserve"> segmentation et les campagnes sont mieux personnalisées, les deniers tests ont montré des résultats très encourageants aussi bien pour les ventes en lignes qu’en boutique.</w:t>
            </w:r>
          </w:p>
          <w:p w14:paraId="49263915" w14:textId="77777777" w:rsidR="00FA6F6B" w:rsidRPr="00FA6F6B" w:rsidRDefault="00FA6F6B" w:rsidP="00FA6F6B">
            <w:pPr>
              <w:rPr>
                <w:rFonts w:ascii="Times New Roman" w:hAnsi="Times New Roman"/>
                <w:szCs w:val="22"/>
              </w:rPr>
            </w:pPr>
          </w:p>
          <w:p w14:paraId="5A68A82E" w14:textId="77777777" w:rsidR="00FA6F6B" w:rsidRPr="00FA6F6B" w:rsidRDefault="00FA6F6B" w:rsidP="00091B86">
            <w:pPr>
              <w:pStyle w:val="GuidePedagogiqueTitre7Rponses"/>
            </w:pPr>
            <w:r w:rsidRPr="00FA6F6B">
              <w:t>Je constate qu’Etam est très en avance sur le déploiement des technologies informatiques et que son expérience serait probablement intéressante à prendre en compte.</w:t>
            </w:r>
          </w:p>
          <w:p w14:paraId="7C08C679" w14:textId="77777777" w:rsidR="00FA6F6B" w:rsidRPr="00FA6F6B" w:rsidRDefault="00FA6F6B" w:rsidP="00091B86">
            <w:pPr>
              <w:pStyle w:val="GuidePedagogiqueTitre7Rponses"/>
            </w:pPr>
            <w:r w:rsidRPr="00FA6F6B">
              <w:t>Je reste à votre disposition pour de plus amples renseignements.</w:t>
            </w:r>
          </w:p>
          <w:p w14:paraId="77B30105" w14:textId="77777777" w:rsidR="00FA6F6B" w:rsidRPr="00FA6F6B" w:rsidRDefault="00FA6F6B" w:rsidP="00091B86">
            <w:pPr>
              <w:pStyle w:val="GuidePedagogiqueTitre7Rponses"/>
            </w:pPr>
          </w:p>
          <w:p w14:paraId="293B20C4" w14:textId="77777777" w:rsidR="00FA6F6B" w:rsidRPr="00FA6F6B" w:rsidRDefault="00FA6F6B" w:rsidP="00091B86">
            <w:pPr>
              <w:pStyle w:val="GuidePedagogiqueTitre7Rponses"/>
            </w:pPr>
            <w:r w:rsidRPr="00FA6F6B">
              <w:t>Cordialement,</w:t>
            </w:r>
          </w:p>
          <w:p w14:paraId="5C64D418" w14:textId="77777777" w:rsidR="00FA6F6B" w:rsidRPr="00FA6F6B" w:rsidRDefault="00FA6F6B" w:rsidP="00FA6F6B">
            <w:pPr>
              <w:rPr>
                <w:rFonts w:ascii="Times New Roman" w:hAnsi="Times New Roman"/>
                <w:szCs w:val="22"/>
              </w:rPr>
            </w:pPr>
          </w:p>
          <w:p w14:paraId="23299535" w14:textId="77777777" w:rsidR="00FA6F6B" w:rsidRPr="00FA6F6B" w:rsidRDefault="00FA6F6B" w:rsidP="00777115">
            <w:pPr>
              <w:pStyle w:val="GuidePedagogiqueTitre7Rponses"/>
              <w:rPr>
                <w:rFonts w:ascii="Times New Roman" w:hAnsi="Times New Roman"/>
              </w:rPr>
            </w:pPr>
            <w:r w:rsidRPr="00FA6F6B">
              <w:rPr>
                <w:rFonts w:ascii="Times New Roman" w:hAnsi="Times New Roman"/>
              </w:rPr>
              <w:t>Le/la stagiaire</w:t>
            </w:r>
          </w:p>
        </w:tc>
      </w:tr>
    </w:tbl>
    <w:p w14:paraId="03DBD237" w14:textId="77777777" w:rsidR="00FA6F6B" w:rsidRPr="00D66203" w:rsidRDefault="00FA6F6B" w:rsidP="001A0F42">
      <w:pPr>
        <w:pStyle w:val="GuidePedagogiqueTitre7Rponses"/>
      </w:pPr>
    </w:p>
    <w:sectPr w:rsidR="00FA6F6B" w:rsidRPr="00D66203" w:rsidSect="006F734B">
      <w:footerReference w:type="even" r:id="rId19"/>
      <w:footerReference w:type="default" r:id="rId20"/>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601667" w14:textId="77777777" w:rsidR="00803468" w:rsidRDefault="00803468" w:rsidP="004016EA">
      <w:r>
        <w:separator/>
      </w:r>
    </w:p>
  </w:endnote>
  <w:endnote w:type="continuationSeparator" w:id="0">
    <w:p w14:paraId="33047C91" w14:textId="77777777" w:rsidR="00803468" w:rsidRDefault="00803468"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uide Pedago Times">
    <w:altName w:val="Calibri"/>
    <w:panose1 w:val="00000000000000000000"/>
    <w:charset w:val="00"/>
    <w:family w:val="modern"/>
    <w:notTrueType/>
    <w:pitch w:val="variable"/>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libri"/>
    <w:panose1 w:val="00000000000000000000"/>
    <w:charset w:val="4D"/>
    <w:family w:val="auto"/>
    <w:notTrueType/>
    <w:pitch w:val="default"/>
    <w:sig w:usb0="00000003" w:usb1="00000000" w:usb2="00000000" w:usb3="00000000" w:csb0="00000001" w:csb1="00000000"/>
  </w:font>
  <w:font w:name="GuidePedagoNCond-Italic">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 Pedago NCond">
    <w:altName w:val="Arial"/>
    <w:charset w:val="00"/>
    <w:family w:val="auto"/>
    <w:pitch w:val="default"/>
  </w:font>
  <w:font w:name="Tahoma">
    <w:panose1 w:val="020B0604030504040204"/>
    <w:charset w:val="00"/>
    <w:family w:val="swiss"/>
    <w:pitch w:val="variable"/>
    <w:sig w:usb0="E1002EFF" w:usb1="C000605B" w:usb2="00000029" w:usb3="00000000" w:csb0="000101FF"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Pedagogique">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7F9C3" w14:textId="77777777" w:rsidR="00970ECC" w:rsidRPr="00A95AA1" w:rsidRDefault="00970ECC" w:rsidP="00C20988">
    <w:pPr>
      <w:pStyle w:val="Pieddepagegauche"/>
      <w:rPr>
        <w:rFonts w:ascii="Times New Roman" w:hAnsi="Times New Roman" w:cs="Times New Roman"/>
        <w:w w:val="100"/>
        <w:sz w:val="17"/>
        <w:szCs w:val="17"/>
      </w:rPr>
    </w:pPr>
    <w:r w:rsidRPr="00A95AA1">
      <w:rPr>
        <w:rStyle w:val="Folio"/>
        <w:rFonts w:ascii="Times New Roman" w:hAnsi="Times New Roman" w:cs="Times New Roman"/>
        <w:b/>
        <w:bCs/>
        <w:sz w:val="17"/>
        <w:szCs w:val="17"/>
      </w:rPr>
      <w:fldChar w:fldCharType="begin"/>
    </w:r>
    <w:r w:rsidRPr="00A95AA1">
      <w:rPr>
        <w:rStyle w:val="Folio"/>
        <w:rFonts w:ascii="Times New Roman" w:hAnsi="Times New Roman" w:cs="Times New Roman"/>
        <w:b/>
        <w:bCs/>
        <w:sz w:val="17"/>
        <w:szCs w:val="17"/>
      </w:rPr>
      <w:instrText xml:space="preserve"> PAGE </w:instrText>
    </w:r>
    <w:r w:rsidRPr="00A95AA1">
      <w:rPr>
        <w:rStyle w:val="Folio"/>
        <w:rFonts w:ascii="Times New Roman" w:hAnsi="Times New Roman" w:cs="Times New Roman"/>
        <w:b/>
        <w:bCs/>
        <w:sz w:val="17"/>
        <w:szCs w:val="17"/>
      </w:rPr>
      <w:fldChar w:fldCharType="separate"/>
    </w:r>
    <w:r w:rsidR="00036C51" w:rsidRPr="00A95AA1">
      <w:rPr>
        <w:rStyle w:val="Folio"/>
        <w:rFonts w:ascii="Times New Roman" w:hAnsi="Times New Roman" w:cs="Times New Roman"/>
        <w:b/>
        <w:bCs/>
        <w:noProof/>
        <w:sz w:val="17"/>
        <w:szCs w:val="17"/>
      </w:rPr>
      <w:t>6</w:t>
    </w:r>
    <w:r w:rsidRPr="00A95AA1">
      <w:rPr>
        <w:rStyle w:val="Folio"/>
        <w:rFonts w:ascii="Times New Roman" w:hAnsi="Times New Roman" w:cs="Times New Roman"/>
        <w:b/>
        <w:bCs/>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6EDDF" w14:textId="6F5208B5" w:rsidR="00970ECC" w:rsidRPr="00A95AA1" w:rsidRDefault="00CA0CFF" w:rsidP="00C20988">
    <w:pPr>
      <w:pStyle w:val="Pieddepagedroite"/>
      <w:rPr>
        <w:rFonts w:ascii="Times New Roman" w:hAnsi="Times New Roman" w:cs="Times New Roman"/>
      </w:rPr>
    </w:pPr>
    <w:r>
      <w:rPr>
        <w:rFonts w:ascii="Times New Roman" w:hAnsi="Times New Roman" w:cs="Times New Roman"/>
        <w:bCs/>
      </w:rPr>
      <w:t>2</w:t>
    </w:r>
    <w:r w:rsidR="00970ECC" w:rsidRPr="00A95AA1">
      <w:rPr>
        <w:rFonts w:ascii="Times New Roman" w:hAnsi="Times New Roman" w:cs="Times New Roman"/>
        <w:bCs/>
      </w:rPr>
      <w:t xml:space="preserve"> </w:t>
    </w:r>
    <w:r>
      <w:rPr>
        <w:rFonts w:ascii="Times New Roman" w:hAnsi="Times New Roman" w:cs="Times New Roman"/>
        <w:bCs/>
      </w:rPr>
      <w:t>Traiter l’information</w:t>
    </w:r>
    <w:r w:rsidR="00970ECC" w:rsidRPr="00DD5CFE">
      <w:tab/>
    </w:r>
    <w:r w:rsidR="00970ECC" w:rsidRPr="00A95AA1">
      <w:rPr>
        <w:rStyle w:val="Folio"/>
        <w:rFonts w:ascii="Times New Roman" w:hAnsi="Times New Roman" w:cs="Times New Roman"/>
        <w:sz w:val="17"/>
        <w:szCs w:val="17"/>
      </w:rPr>
      <w:fldChar w:fldCharType="begin"/>
    </w:r>
    <w:r w:rsidR="00970ECC" w:rsidRPr="00A95AA1">
      <w:rPr>
        <w:rStyle w:val="Folio"/>
        <w:rFonts w:ascii="Times New Roman" w:hAnsi="Times New Roman" w:cs="Times New Roman"/>
        <w:sz w:val="17"/>
        <w:szCs w:val="17"/>
      </w:rPr>
      <w:instrText xml:space="preserve"> PAGE </w:instrText>
    </w:r>
    <w:r w:rsidR="00970ECC" w:rsidRPr="00A95AA1">
      <w:rPr>
        <w:rStyle w:val="Folio"/>
        <w:rFonts w:ascii="Times New Roman" w:hAnsi="Times New Roman" w:cs="Times New Roman"/>
        <w:sz w:val="17"/>
        <w:szCs w:val="17"/>
      </w:rPr>
      <w:fldChar w:fldCharType="separate"/>
    </w:r>
    <w:r w:rsidR="00E327AA" w:rsidRPr="00A95AA1">
      <w:rPr>
        <w:rStyle w:val="Folio"/>
        <w:rFonts w:ascii="Times New Roman" w:hAnsi="Times New Roman" w:cs="Times New Roman"/>
        <w:noProof/>
        <w:sz w:val="17"/>
        <w:szCs w:val="17"/>
      </w:rPr>
      <w:t>5</w:t>
    </w:r>
    <w:r w:rsidR="00970ECC" w:rsidRPr="00A95AA1">
      <w:rPr>
        <w:rStyle w:val="Folio"/>
        <w:rFonts w:ascii="Times New Roman" w:hAnsi="Times New Roman" w:cs="Times New Roman"/>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782F09" w14:textId="77777777" w:rsidR="00803468" w:rsidRDefault="00803468" w:rsidP="004016EA">
      <w:r>
        <w:separator/>
      </w:r>
    </w:p>
  </w:footnote>
  <w:footnote w:type="continuationSeparator" w:id="0">
    <w:p w14:paraId="73384741" w14:textId="77777777" w:rsidR="00803468" w:rsidRDefault="00803468" w:rsidP="004016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D1137"/>
    <w:multiLevelType w:val="hybridMultilevel"/>
    <w:tmpl w:val="38D00C60"/>
    <w:lvl w:ilvl="0" w:tplc="619C1B4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E16035D"/>
    <w:multiLevelType w:val="hybridMultilevel"/>
    <w:tmpl w:val="37BA45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07C0904"/>
    <w:multiLevelType w:val="hybridMultilevel"/>
    <w:tmpl w:val="BB22A3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217962"/>
    <w:multiLevelType w:val="hybridMultilevel"/>
    <w:tmpl w:val="7BDE862C"/>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8D3046A"/>
    <w:multiLevelType w:val="hybridMultilevel"/>
    <w:tmpl w:val="1F94DA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F1C30A4"/>
    <w:multiLevelType w:val="hybridMultilevel"/>
    <w:tmpl w:val="E108775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01A4BEF"/>
    <w:multiLevelType w:val="hybridMultilevel"/>
    <w:tmpl w:val="83549510"/>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754FCF"/>
    <w:multiLevelType w:val="hybridMultilevel"/>
    <w:tmpl w:val="044C1AD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23B50B17"/>
    <w:multiLevelType w:val="hybridMultilevel"/>
    <w:tmpl w:val="72A0C9F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4B32B9C"/>
    <w:multiLevelType w:val="hybridMultilevel"/>
    <w:tmpl w:val="9D9E3A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C367D5A"/>
    <w:multiLevelType w:val="hybridMultilevel"/>
    <w:tmpl w:val="53CADD48"/>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749579A"/>
    <w:multiLevelType w:val="hybridMultilevel"/>
    <w:tmpl w:val="EAF672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7797ACF"/>
    <w:multiLevelType w:val="hybridMultilevel"/>
    <w:tmpl w:val="44A28BB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E2463D3"/>
    <w:multiLevelType w:val="hybridMultilevel"/>
    <w:tmpl w:val="3E2A5CA0"/>
    <w:lvl w:ilvl="0" w:tplc="03728B8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E8E3104"/>
    <w:multiLevelType w:val="hybridMultilevel"/>
    <w:tmpl w:val="C7E409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3DA6FD1"/>
    <w:multiLevelType w:val="hybridMultilevel"/>
    <w:tmpl w:val="88FA6DA8"/>
    <w:lvl w:ilvl="0" w:tplc="040C000B">
      <w:start w:val="1"/>
      <w:numFmt w:val="bullet"/>
      <w:lvlText w:val=""/>
      <w:lvlJc w:val="left"/>
      <w:pPr>
        <w:ind w:left="720" w:hanging="360"/>
      </w:pPr>
      <w:rPr>
        <w:rFonts w:ascii="Wingdings" w:hAnsi="Wingdings" w:hint="default"/>
      </w:rPr>
    </w:lvl>
    <w:lvl w:ilvl="1" w:tplc="040C000B">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6050DD1"/>
    <w:multiLevelType w:val="hybridMultilevel"/>
    <w:tmpl w:val="38463976"/>
    <w:lvl w:ilvl="0" w:tplc="0DACF42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A4C2830"/>
    <w:multiLevelType w:val="hybridMultilevel"/>
    <w:tmpl w:val="D9285128"/>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BE920CC"/>
    <w:multiLevelType w:val="hybridMultilevel"/>
    <w:tmpl w:val="D574757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F875053"/>
    <w:multiLevelType w:val="hybridMultilevel"/>
    <w:tmpl w:val="31E4773C"/>
    <w:lvl w:ilvl="0" w:tplc="040C0001">
      <w:start w:val="1"/>
      <w:numFmt w:val="bullet"/>
      <w:lvlText w:val=""/>
      <w:lvlJc w:val="left"/>
      <w:pPr>
        <w:ind w:left="720" w:hanging="360"/>
      </w:pPr>
      <w:rPr>
        <w:rFonts w:ascii="Symbol" w:hAnsi="Symbol" w:hint="default"/>
      </w:rPr>
    </w:lvl>
    <w:lvl w:ilvl="1" w:tplc="A37AFBB0">
      <w:numFmt w:val="bullet"/>
      <w:lvlText w:val=""/>
      <w:lvlJc w:val="left"/>
      <w:pPr>
        <w:ind w:left="1440" w:hanging="360"/>
      </w:pPr>
      <w:rPr>
        <w:rFonts w:ascii="Wingdings" w:eastAsiaTheme="minorHAnsi" w:hAnsi="Wingdings" w:cs="GuidePedagoTimes-Bold"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06E08F0"/>
    <w:multiLevelType w:val="hybridMultilevel"/>
    <w:tmpl w:val="3718EF86"/>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33C16B1"/>
    <w:multiLevelType w:val="hybridMultilevel"/>
    <w:tmpl w:val="896EA5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5883934"/>
    <w:multiLevelType w:val="hybridMultilevel"/>
    <w:tmpl w:val="059812C6"/>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97A1C77"/>
    <w:multiLevelType w:val="hybridMultilevel"/>
    <w:tmpl w:val="05BE83F2"/>
    <w:lvl w:ilvl="0" w:tplc="2FCAE94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F9727A3"/>
    <w:multiLevelType w:val="hybridMultilevel"/>
    <w:tmpl w:val="FCA0275A"/>
    <w:lvl w:ilvl="0" w:tplc="03A2D4C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
  </w:num>
  <w:num w:numId="2">
    <w:abstractNumId w:val="25"/>
  </w:num>
  <w:num w:numId="3">
    <w:abstractNumId w:val="19"/>
  </w:num>
  <w:num w:numId="4">
    <w:abstractNumId w:val="28"/>
  </w:num>
  <w:num w:numId="5">
    <w:abstractNumId w:val="6"/>
  </w:num>
  <w:num w:numId="6">
    <w:abstractNumId w:val="7"/>
  </w:num>
  <w:num w:numId="7">
    <w:abstractNumId w:val="23"/>
  </w:num>
  <w:num w:numId="8">
    <w:abstractNumId w:val="12"/>
  </w:num>
  <w:num w:numId="9">
    <w:abstractNumId w:val="10"/>
  </w:num>
  <w:num w:numId="10">
    <w:abstractNumId w:val="22"/>
  </w:num>
  <w:num w:numId="11">
    <w:abstractNumId w:val="20"/>
  </w:num>
  <w:num w:numId="12">
    <w:abstractNumId w:val="4"/>
  </w:num>
  <w:num w:numId="13">
    <w:abstractNumId w:val="16"/>
  </w:num>
  <w:num w:numId="14">
    <w:abstractNumId w:val="26"/>
  </w:num>
  <w:num w:numId="15">
    <w:abstractNumId w:val="13"/>
  </w:num>
  <w:num w:numId="16">
    <w:abstractNumId w:val="2"/>
  </w:num>
  <w:num w:numId="17">
    <w:abstractNumId w:val="29"/>
  </w:num>
  <w:num w:numId="18">
    <w:abstractNumId w:val="18"/>
  </w:num>
  <w:num w:numId="19">
    <w:abstractNumId w:val="5"/>
  </w:num>
  <w:num w:numId="20">
    <w:abstractNumId w:val="27"/>
  </w:num>
  <w:num w:numId="21">
    <w:abstractNumId w:val="11"/>
  </w:num>
  <w:num w:numId="22">
    <w:abstractNumId w:val="8"/>
  </w:num>
  <w:num w:numId="23">
    <w:abstractNumId w:val="9"/>
  </w:num>
  <w:num w:numId="24">
    <w:abstractNumId w:val="15"/>
  </w:num>
  <w:num w:numId="25">
    <w:abstractNumId w:val="24"/>
  </w:num>
  <w:num w:numId="26">
    <w:abstractNumId w:val="0"/>
  </w:num>
  <w:num w:numId="27">
    <w:abstractNumId w:val="1"/>
  </w:num>
  <w:num w:numId="28">
    <w:abstractNumId w:val="17"/>
  </w:num>
  <w:num w:numId="29">
    <w:abstractNumId w:val="21"/>
  </w:num>
  <w:num w:numId="30">
    <w:abstractNumId w:val="1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9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766"/>
    <w:rsid w:val="000008A9"/>
    <w:rsid w:val="000200B9"/>
    <w:rsid w:val="00023937"/>
    <w:rsid w:val="00024458"/>
    <w:rsid w:val="00026AC9"/>
    <w:rsid w:val="00030211"/>
    <w:rsid w:val="0003038D"/>
    <w:rsid w:val="000332FB"/>
    <w:rsid w:val="00035F54"/>
    <w:rsid w:val="00036A1E"/>
    <w:rsid w:val="00036C51"/>
    <w:rsid w:val="000431EE"/>
    <w:rsid w:val="00045313"/>
    <w:rsid w:val="00047C00"/>
    <w:rsid w:val="00051CC9"/>
    <w:rsid w:val="00054C34"/>
    <w:rsid w:val="000671F0"/>
    <w:rsid w:val="0006765C"/>
    <w:rsid w:val="00072A85"/>
    <w:rsid w:val="0007370A"/>
    <w:rsid w:val="00076222"/>
    <w:rsid w:val="00076E86"/>
    <w:rsid w:val="000821AC"/>
    <w:rsid w:val="000825A6"/>
    <w:rsid w:val="000843B5"/>
    <w:rsid w:val="00086BFD"/>
    <w:rsid w:val="000878B0"/>
    <w:rsid w:val="000907B2"/>
    <w:rsid w:val="000910BF"/>
    <w:rsid w:val="00091B86"/>
    <w:rsid w:val="000A21BA"/>
    <w:rsid w:val="000A31BA"/>
    <w:rsid w:val="000A4732"/>
    <w:rsid w:val="000A5293"/>
    <w:rsid w:val="000A66E0"/>
    <w:rsid w:val="000C286C"/>
    <w:rsid w:val="000C6CAE"/>
    <w:rsid w:val="000D0D05"/>
    <w:rsid w:val="000D505A"/>
    <w:rsid w:val="000E3560"/>
    <w:rsid w:val="000E4547"/>
    <w:rsid w:val="000F0D84"/>
    <w:rsid w:val="000F3657"/>
    <w:rsid w:val="000F4E58"/>
    <w:rsid w:val="00107F40"/>
    <w:rsid w:val="00112107"/>
    <w:rsid w:val="00121C47"/>
    <w:rsid w:val="0012507D"/>
    <w:rsid w:val="00126C2A"/>
    <w:rsid w:val="001338C4"/>
    <w:rsid w:val="00135572"/>
    <w:rsid w:val="0013643C"/>
    <w:rsid w:val="00151A6E"/>
    <w:rsid w:val="00152C68"/>
    <w:rsid w:val="001537A8"/>
    <w:rsid w:val="00154D68"/>
    <w:rsid w:val="001645AB"/>
    <w:rsid w:val="00166D7D"/>
    <w:rsid w:val="0017420E"/>
    <w:rsid w:val="0018488C"/>
    <w:rsid w:val="001851EF"/>
    <w:rsid w:val="00185C54"/>
    <w:rsid w:val="00186FF8"/>
    <w:rsid w:val="00187A41"/>
    <w:rsid w:val="00187C57"/>
    <w:rsid w:val="00187C80"/>
    <w:rsid w:val="00192821"/>
    <w:rsid w:val="00193115"/>
    <w:rsid w:val="001946EE"/>
    <w:rsid w:val="00195276"/>
    <w:rsid w:val="001A0B80"/>
    <w:rsid w:val="001A0F42"/>
    <w:rsid w:val="001A21B6"/>
    <w:rsid w:val="001B171A"/>
    <w:rsid w:val="001B3701"/>
    <w:rsid w:val="001B4729"/>
    <w:rsid w:val="001B5BF7"/>
    <w:rsid w:val="001B7899"/>
    <w:rsid w:val="001C219C"/>
    <w:rsid w:val="001C224C"/>
    <w:rsid w:val="001C59F9"/>
    <w:rsid w:val="001C6435"/>
    <w:rsid w:val="001D00D6"/>
    <w:rsid w:val="001D679A"/>
    <w:rsid w:val="001D76F6"/>
    <w:rsid w:val="001D7732"/>
    <w:rsid w:val="001E31DC"/>
    <w:rsid w:val="001E6751"/>
    <w:rsid w:val="001F17F5"/>
    <w:rsid w:val="001F2E9A"/>
    <w:rsid w:val="00200B76"/>
    <w:rsid w:val="00201E5B"/>
    <w:rsid w:val="00204C79"/>
    <w:rsid w:val="00206302"/>
    <w:rsid w:val="00213303"/>
    <w:rsid w:val="00214158"/>
    <w:rsid w:val="00232BB7"/>
    <w:rsid w:val="00233B75"/>
    <w:rsid w:val="00235A13"/>
    <w:rsid w:val="002363FC"/>
    <w:rsid w:val="002369DE"/>
    <w:rsid w:val="00237783"/>
    <w:rsid w:val="00240FD9"/>
    <w:rsid w:val="0024646B"/>
    <w:rsid w:val="00246F1C"/>
    <w:rsid w:val="00251753"/>
    <w:rsid w:val="00251A7E"/>
    <w:rsid w:val="00255CDF"/>
    <w:rsid w:val="00256AAB"/>
    <w:rsid w:val="00257766"/>
    <w:rsid w:val="002619FE"/>
    <w:rsid w:val="0027205A"/>
    <w:rsid w:val="00280006"/>
    <w:rsid w:val="002932C0"/>
    <w:rsid w:val="0029489D"/>
    <w:rsid w:val="0029648D"/>
    <w:rsid w:val="002A1484"/>
    <w:rsid w:val="002A1AC3"/>
    <w:rsid w:val="002A5F2E"/>
    <w:rsid w:val="002B0FA0"/>
    <w:rsid w:val="002B7F0E"/>
    <w:rsid w:val="002B7F94"/>
    <w:rsid w:val="002C2149"/>
    <w:rsid w:val="002C69F0"/>
    <w:rsid w:val="002D1905"/>
    <w:rsid w:val="002D1F55"/>
    <w:rsid w:val="002D26A8"/>
    <w:rsid w:val="002E2E0F"/>
    <w:rsid w:val="002F08D4"/>
    <w:rsid w:val="002F2349"/>
    <w:rsid w:val="002F2807"/>
    <w:rsid w:val="002F71B5"/>
    <w:rsid w:val="00302307"/>
    <w:rsid w:val="0030498C"/>
    <w:rsid w:val="003242DE"/>
    <w:rsid w:val="00324A85"/>
    <w:rsid w:val="00324F73"/>
    <w:rsid w:val="00330ED9"/>
    <w:rsid w:val="00332890"/>
    <w:rsid w:val="00340E5D"/>
    <w:rsid w:val="00342D46"/>
    <w:rsid w:val="00345C7F"/>
    <w:rsid w:val="00346323"/>
    <w:rsid w:val="00350F44"/>
    <w:rsid w:val="00355FED"/>
    <w:rsid w:val="00362A76"/>
    <w:rsid w:val="003760BC"/>
    <w:rsid w:val="003779AA"/>
    <w:rsid w:val="0039194D"/>
    <w:rsid w:val="00394FED"/>
    <w:rsid w:val="00397003"/>
    <w:rsid w:val="00397623"/>
    <w:rsid w:val="003A608E"/>
    <w:rsid w:val="003A6641"/>
    <w:rsid w:val="003A7950"/>
    <w:rsid w:val="003B22DE"/>
    <w:rsid w:val="003D4A9C"/>
    <w:rsid w:val="003E0C25"/>
    <w:rsid w:val="003E3BC8"/>
    <w:rsid w:val="003E5F23"/>
    <w:rsid w:val="003E62CF"/>
    <w:rsid w:val="003E6606"/>
    <w:rsid w:val="003F7811"/>
    <w:rsid w:val="00400C68"/>
    <w:rsid w:val="004016EA"/>
    <w:rsid w:val="004029F7"/>
    <w:rsid w:val="00403F33"/>
    <w:rsid w:val="00410AD7"/>
    <w:rsid w:val="004247F1"/>
    <w:rsid w:val="00432A89"/>
    <w:rsid w:val="00435B0D"/>
    <w:rsid w:val="00436DCE"/>
    <w:rsid w:val="00446C48"/>
    <w:rsid w:val="0045447F"/>
    <w:rsid w:val="00460BF7"/>
    <w:rsid w:val="00463D8D"/>
    <w:rsid w:val="00463EA0"/>
    <w:rsid w:val="00464008"/>
    <w:rsid w:val="0046473C"/>
    <w:rsid w:val="00470BF1"/>
    <w:rsid w:val="00473F18"/>
    <w:rsid w:val="00474401"/>
    <w:rsid w:val="00480029"/>
    <w:rsid w:val="004804CA"/>
    <w:rsid w:val="00485BAD"/>
    <w:rsid w:val="00490272"/>
    <w:rsid w:val="004937E8"/>
    <w:rsid w:val="00493C4B"/>
    <w:rsid w:val="004A0BC2"/>
    <w:rsid w:val="004A169C"/>
    <w:rsid w:val="004A1FB0"/>
    <w:rsid w:val="004A4272"/>
    <w:rsid w:val="004A4914"/>
    <w:rsid w:val="004A54E7"/>
    <w:rsid w:val="004A5DFB"/>
    <w:rsid w:val="004C008E"/>
    <w:rsid w:val="004C1F83"/>
    <w:rsid w:val="004C7190"/>
    <w:rsid w:val="004D19EE"/>
    <w:rsid w:val="004D1DA5"/>
    <w:rsid w:val="004E20A9"/>
    <w:rsid w:val="004E2AD9"/>
    <w:rsid w:val="004F14D9"/>
    <w:rsid w:val="004F4CA5"/>
    <w:rsid w:val="005030DE"/>
    <w:rsid w:val="005040F6"/>
    <w:rsid w:val="00504E8A"/>
    <w:rsid w:val="00515515"/>
    <w:rsid w:val="00520D3E"/>
    <w:rsid w:val="00526F0A"/>
    <w:rsid w:val="00527E4C"/>
    <w:rsid w:val="005308F2"/>
    <w:rsid w:val="00533F7D"/>
    <w:rsid w:val="0054193E"/>
    <w:rsid w:val="00542B54"/>
    <w:rsid w:val="00544FCD"/>
    <w:rsid w:val="0054538B"/>
    <w:rsid w:val="0055050C"/>
    <w:rsid w:val="00550D8F"/>
    <w:rsid w:val="00551DFB"/>
    <w:rsid w:val="0055501F"/>
    <w:rsid w:val="00556864"/>
    <w:rsid w:val="0055784D"/>
    <w:rsid w:val="00557D8B"/>
    <w:rsid w:val="00557F4F"/>
    <w:rsid w:val="00575286"/>
    <w:rsid w:val="00582E17"/>
    <w:rsid w:val="005B171F"/>
    <w:rsid w:val="005B3838"/>
    <w:rsid w:val="005B518C"/>
    <w:rsid w:val="005B67E0"/>
    <w:rsid w:val="005B6B7A"/>
    <w:rsid w:val="005B6BD0"/>
    <w:rsid w:val="005D0CAC"/>
    <w:rsid w:val="005D1DEC"/>
    <w:rsid w:val="005D3FED"/>
    <w:rsid w:val="005D749F"/>
    <w:rsid w:val="005E1C82"/>
    <w:rsid w:val="005E1D1A"/>
    <w:rsid w:val="005E7A74"/>
    <w:rsid w:val="005F3047"/>
    <w:rsid w:val="005F3118"/>
    <w:rsid w:val="005F41E3"/>
    <w:rsid w:val="005F4D74"/>
    <w:rsid w:val="00603C6B"/>
    <w:rsid w:val="0060798F"/>
    <w:rsid w:val="00612CB0"/>
    <w:rsid w:val="00612F94"/>
    <w:rsid w:val="00616904"/>
    <w:rsid w:val="00620EFF"/>
    <w:rsid w:val="00626ECF"/>
    <w:rsid w:val="00631EFD"/>
    <w:rsid w:val="00635C3A"/>
    <w:rsid w:val="00636A99"/>
    <w:rsid w:val="00642C4A"/>
    <w:rsid w:val="00643C31"/>
    <w:rsid w:val="006452FD"/>
    <w:rsid w:val="00645640"/>
    <w:rsid w:val="006549CB"/>
    <w:rsid w:val="006611FC"/>
    <w:rsid w:val="00662883"/>
    <w:rsid w:val="00664C6D"/>
    <w:rsid w:val="00666F68"/>
    <w:rsid w:val="00667F2B"/>
    <w:rsid w:val="006706CD"/>
    <w:rsid w:val="00671E35"/>
    <w:rsid w:val="006721C8"/>
    <w:rsid w:val="0067368D"/>
    <w:rsid w:val="00673F49"/>
    <w:rsid w:val="00676C6C"/>
    <w:rsid w:val="006805D9"/>
    <w:rsid w:val="00682665"/>
    <w:rsid w:val="006852BE"/>
    <w:rsid w:val="006908B4"/>
    <w:rsid w:val="006961FA"/>
    <w:rsid w:val="006A017D"/>
    <w:rsid w:val="006A0FDD"/>
    <w:rsid w:val="006A6D1E"/>
    <w:rsid w:val="006B0DB6"/>
    <w:rsid w:val="006B0F69"/>
    <w:rsid w:val="006B172B"/>
    <w:rsid w:val="006B266E"/>
    <w:rsid w:val="006B5B6A"/>
    <w:rsid w:val="006B5E56"/>
    <w:rsid w:val="006B5F39"/>
    <w:rsid w:val="006B7D00"/>
    <w:rsid w:val="006C0120"/>
    <w:rsid w:val="006C4AA3"/>
    <w:rsid w:val="006C4AAF"/>
    <w:rsid w:val="006C63FD"/>
    <w:rsid w:val="006E204F"/>
    <w:rsid w:val="006E2685"/>
    <w:rsid w:val="006F66A5"/>
    <w:rsid w:val="006F734B"/>
    <w:rsid w:val="006F739F"/>
    <w:rsid w:val="006F7C34"/>
    <w:rsid w:val="00702942"/>
    <w:rsid w:val="00704E9C"/>
    <w:rsid w:val="0070787B"/>
    <w:rsid w:val="007137A8"/>
    <w:rsid w:val="007167A5"/>
    <w:rsid w:val="00720B92"/>
    <w:rsid w:val="00720D03"/>
    <w:rsid w:val="00722537"/>
    <w:rsid w:val="00726BAE"/>
    <w:rsid w:val="0073179D"/>
    <w:rsid w:val="00746F66"/>
    <w:rsid w:val="0074798A"/>
    <w:rsid w:val="00750033"/>
    <w:rsid w:val="0075359B"/>
    <w:rsid w:val="00757BA2"/>
    <w:rsid w:val="007604BC"/>
    <w:rsid w:val="007617E7"/>
    <w:rsid w:val="00772827"/>
    <w:rsid w:val="00775342"/>
    <w:rsid w:val="007763D4"/>
    <w:rsid w:val="00777115"/>
    <w:rsid w:val="00777FC5"/>
    <w:rsid w:val="00790132"/>
    <w:rsid w:val="0079064A"/>
    <w:rsid w:val="0079080C"/>
    <w:rsid w:val="007922DA"/>
    <w:rsid w:val="0079751C"/>
    <w:rsid w:val="007A208E"/>
    <w:rsid w:val="007A3835"/>
    <w:rsid w:val="007B42CC"/>
    <w:rsid w:val="007B6202"/>
    <w:rsid w:val="007B786C"/>
    <w:rsid w:val="007C5B8B"/>
    <w:rsid w:val="007D16A7"/>
    <w:rsid w:val="007D23F2"/>
    <w:rsid w:val="007D3BC4"/>
    <w:rsid w:val="007E00E5"/>
    <w:rsid w:val="007E3C4D"/>
    <w:rsid w:val="007F31E0"/>
    <w:rsid w:val="007F5A95"/>
    <w:rsid w:val="007F6C18"/>
    <w:rsid w:val="007F7F7B"/>
    <w:rsid w:val="00801776"/>
    <w:rsid w:val="00803468"/>
    <w:rsid w:val="00803630"/>
    <w:rsid w:val="00806E86"/>
    <w:rsid w:val="00806FB8"/>
    <w:rsid w:val="00807023"/>
    <w:rsid w:val="00810809"/>
    <w:rsid w:val="00816FE5"/>
    <w:rsid w:val="0082056D"/>
    <w:rsid w:val="008265E2"/>
    <w:rsid w:val="00827E7A"/>
    <w:rsid w:val="008318DE"/>
    <w:rsid w:val="00833159"/>
    <w:rsid w:val="00834F71"/>
    <w:rsid w:val="0083520B"/>
    <w:rsid w:val="00837E83"/>
    <w:rsid w:val="008456A7"/>
    <w:rsid w:val="00847309"/>
    <w:rsid w:val="00852426"/>
    <w:rsid w:val="008548AA"/>
    <w:rsid w:val="008554DD"/>
    <w:rsid w:val="00857877"/>
    <w:rsid w:val="00857AE6"/>
    <w:rsid w:val="008615A0"/>
    <w:rsid w:val="00867923"/>
    <w:rsid w:val="00867D3A"/>
    <w:rsid w:val="008778F4"/>
    <w:rsid w:val="00881E94"/>
    <w:rsid w:val="0089382B"/>
    <w:rsid w:val="008968BE"/>
    <w:rsid w:val="008A2E0C"/>
    <w:rsid w:val="008A3F51"/>
    <w:rsid w:val="008A5008"/>
    <w:rsid w:val="008B1B44"/>
    <w:rsid w:val="008B6BE8"/>
    <w:rsid w:val="008C2509"/>
    <w:rsid w:val="008C65FD"/>
    <w:rsid w:val="008C723D"/>
    <w:rsid w:val="008D4623"/>
    <w:rsid w:val="008F352C"/>
    <w:rsid w:val="008F3879"/>
    <w:rsid w:val="008F38A2"/>
    <w:rsid w:val="008F6EF4"/>
    <w:rsid w:val="00903392"/>
    <w:rsid w:val="009054BF"/>
    <w:rsid w:val="00906322"/>
    <w:rsid w:val="009215F2"/>
    <w:rsid w:val="00921947"/>
    <w:rsid w:val="00927C64"/>
    <w:rsid w:val="00933267"/>
    <w:rsid w:val="009342A4"/>
    <w:rsid w:val="00934F41"/>
    <w:rsid w:val="009530D7"/>
    <w:rsid w:val="00955FC9"/>
    <w:rsid w:val="00955FCE"/>
    <w:rsid w:val="00957655"/>
    <w:rsid w:val="00957AD5"/>
    <w:rsid w:val="00960046"/>
    <w:rsid w:val="00962825"/>
    <w:rsid w:val="00963323"/>
    <w:rsid w:val="00966108"/>
    <w:rsid w:val="00970ECC"/>
    <w:rsid w:val="00972DB6"/>
    <w:rsid w:val="009751ED"/>
    <w:rsid w:val="009754C7"/>
    <w:rsid w:val="00975C91"/>
    <w:rsid w:val="0097766B"/>
    <w:rsid w:val="009825BF"/>
    <w:rsid w:val="00987955"/>
    <w:rsid w:val="00987B72"/>
    <w:rsid w:val="009947D5"/>
    <w:rsid w:val="009A4D08"/>
    <w:rsid w:val="009A5015"/>
    <w:rsid w:val="009A611F"/>
    <w:rsid w:val="009B088C"/>
    <w:rsid w:val="009B39F8"/>
    <w:rsid w:val="009B3E0A"/>
    <w:rsid w:val="009B4479"/>
    <w:rsid w:val="009B7F2F"/>
    <w:rsid w:val="009C1256"/>
    <w:rsid w:val="009C165E"/>
    <w:rsid w:val="009C2167"/>
    <w:rsid w:val="009C2210"/>
    <w:rsid w:val="009C3943"/>
    <w:rsid w:val="009C54FD"/>
    <w:rsid w:val="009C6286"/>
    <w:rsid w:val="009C7BAC"/>
    <w:rsid w:val="009D50D4"/>
    <w:rsid w:val="009D64BE"/>
    <w:rsid w:val="009D6567"/>
    <w:rsid w:val="009E5A2F"/>
    <w:rsid w:val="009E5E5A"/>
    <w:rsid w:val="009F075F"/>
    <w:rsid w:val="009F616B"/>
    <w:rsid w:val="00A02DCE"/>
    <w:rsid w:val="00A05E08"/>
    <w:rsid w:val="00A07531"/>
    <w:rsid w:val="00A129F4"/>
    <w:rsid w:val="00A15B2D"/>
    <w:rsid w:val="00A20898"/>
    <w:rsid w:val="00A22613"/>
    <w:rsid w:val="00A255E7"/>
    <w:rsid w:val="00A35953"/>
    <w:rsid w:val="00A4443C"/>
    <w:rsid w:val="00A5401B"/>
    <w:rsid w:val="00A5551D"/>
    <w:rsid w:val="00A60938"/>
    <w:rsid w:val="00A61C42"/>
    <w:rsid w:val="00A6274A"/>
    <w:rsid w:val="00A6342B"/>
    <w:rsid w:val="00A658B1"/>
    <w:rsid w:val="00A66CA2"/>
    <w:rsid w:val="00A67C31"/>
    <w:rsid w:val="00A70C00"/>
    <w:rsid w:val="00A80001"/>
    <w:rsid w:val="00A92D03"/>
    <w:rsid w:val="00A95A9C"/>
    <w:rsid w:val="00A95AA1"/>
    <w:rsid w:val="00A96592"/>
    <w:rsid w:val="00AA196D"/>
    <w:rsid w:val="00AA1B9A"/>
    <w:rsid w:val="00AA657A"/>
    <w:rsid w:val="00AA69D8"/>
    <w:rsid w:val="00AA783B"/>
    <w:rsid w:val="00AB38FF"/>
    <w:rsid w:val="00AB7761"/>
    <w:rsid w:val="00AD415E"/>
    <w:rsid w:val="00AD4179"/>
    <w:rsid w:val="00AD6532"/>
    <w:rsid w:val="00AD71E7"/>
    <w:rsid w:val="00AE10DC"/>
    <w:rsid w:val="00AE653A"/>
    <w:rsid w:val="00AE6B94"/>
    <w:rsid w:val="00AE6D39"/>
    <w:rsid w:val="00AF131A"/>
    <w:rsid w:val="00AF34DE"/>
    <w:rsid w:val="00AF48CA"/>
    <w:rsid w:val="00B01157"/>
    <w:rsid w:val="00B1072C"/>
    <w:rsid w:val="00B13368"/>
    <w:rsid w:val="00B275C3"/>
    <w:rsid w:val="00B27DAC"/>
    <w:rsid w:val="00B3156F"/>
    <w:rsid w:val="00B32731"/>
    <w:rsid w:val="00B34A61"/>
    <w:rsid w:val="00B34BBC"/>
    <w:rsid w:val="00B47B74"/>
    <w:rsid w:val="00B552FF"/>
    <w:rsid w:val="00B614CB"/>
    <w:rsid w:val="00B70256"/>
    <w:rsid w:val="00B72C66"/>
    <w:rsid w:val="00B73AEB"/>
    <w:rsid w:val="00B81F3B"/>
    <w:rsid w:val="00B85298"/>
    <w:rsid w:val="00B878EE"/>
    <w:rsid w:val="00B95B81"/>
    <w:rsid w:val="00BA0FD5"/>
    <w:rsid w:val="00BA22D0"/>
    <w:rsid w:val="00BB0EEC"/>
    <w:rsid w:val="00BC04E7"/>
    <w:rsid w:val="00BC4D52"/>
    <w:rsid w:val="00BC5C0C"/>
    <w:rsid w:val="00BC754B"/>
    <w:rsid w:val="00BD34C9"/>
    <w:rsid w:val="00BD3813"/>
    <w:rsid w:val="00BD6085"/>
    <w:rsid w:val="00BE0767"/>
    <w:rsid w:val="00BE20F4"/>
    <w:rsid w:val="00BE3182"/>
    <w:rsid w:val="00BF4794"/>
    <w:rsid w:val="00BF47D4"/>
    <w:rsid w:val="00C02E8D"/>
    <w:rsid w:val="00C04968"/>
    <w:rsid w:val="00C10E16"/>
    <w:rsid w:val="00C14322"/>
    <w:rsid w:val="00C167E6"/>
    <w:rsid w:val="00C20988"/>
    <w:rsid w:val="00C21D8A"/>
    <w:rsid w:val="00C21E22"/>
    <w:rsid w:val="00C23996"/>
    <w:rsid w:val="00C251C4"/>
    <w:rsid w:val="00C256DB"/>
    <w:rsid w:val="00C37BCE"/>
    <w:rsid w:val="00C41389"/>
    <w:rsid w:val="00C446F5"/>
    <w:rsid w:val="00C62BCF"/>
    <w:rsid w:val="00C62CA1"/>
    <w:rsid w:val="00C63148"/>
    <w:rsid w:val="00C6364E"/>
    <w:rsid w:val="00C636A5"/>
    <w:rsid w:val="00C66CC1"/>
    <w:rsid w:val="00C704A0"/>
    <w:rsid w:val="00C71447"/>
    <w:rsid w:val="00C778AB"/>
    <w:rsid w:val="00C77B17"/>
    <w:rsid w:val="00C821F8"/>
    <w:rsid w:val="00C837CC"/>
    <w:rsid w:val="00C840C6"/>
    <w:rsid w:val="00C86736"/>
    <w:rsid w:val="00C869F6"/>
    <w:rsid w:val="00C86C1C"/>
    <w:rsid w:val="00C91CE7"/>
    <w:rsid w:val="00C93A1F"/>
    <w:rsid w:val="00C94E81"/>
    <w:rsid w:val="00CA0CFF"/>
    <w:rsid w:val="00CB3792"/>
    <w:rsid w:val="00CB4926"/>
    <w:rsid w:val="00CC0408"/>
    <w:rsid w:val="00CC5D54"/>
    <w:rsid w:val="00CD1236"/>
    <w:rsid w:val="00CD6BEE"/>
    <w:rsid w:val="00CF04A9"/>
    <w:rsid w:val="00CF17D4"/>
    <w:rsid w:val="00CF2E2B"/>
    <w:rsid w:val="00CF7C1B"/>
    <w:rsid w:val="00D04900"/>
    <w:rsid w:val="00D1160A"/>
    <w:rsid w:val="00D138FC"/>
    <w:rsid w:val="00D14FD6"/>
    <w:rsid w:val="00D1507B"/>
    <w:rsid w:val="00D15B03"/>
    <w:rsid w:val="00D15B3E"/>
    <w:rsid w:val="00D17CD0"/>
    <w:rsid w:val="00D26BA9"/>
    <w:rsid w:val="00D341FF"/>
    <w:rsid w:val="00D363F8"/>
    <w:rsid w:val="00D429CD"/>
    <w:rsid w:val="00D43087"/>
    <w:rsid w:val="00D43B07"/>
    <w:rsid w:val="00D50AE8"/>
    <w:rsid w:val="00D52195"/>
    <w:rsid w:val="00D531F3"/>
    <w:rsid w:val="00D54138"/>
    <w:rsid w:val="00D543BB"/>
    <w:rsid w:val="00D62C17"/>
    <w:rsid w:val="00D66203"/>
    <w:rsid w:val="00D7312F"/>
    <w:rsid w:val="00D8061F"/>
    <w:rsid w:val="00D8291A"/>
    <w:rsid w:val="00D86AAE"/>
    <w:rsid w:val="00D964A1"/>
    <w:rsid w:val="00D971FC"/>
    <w:rsid w:val="00DA4D0C"/>
    <w:rsid w:val="00DA616A"/>
    <w:rsid w:val="00DA61CC"/>
    <w:rsid w:val="00DB2C06"/>
    <w:rsid w:val="00DB69A0"/>
    <w:rsid w:val="00DC3BE5"/>
    <w:rsid w:val="00DC4D80"/>
    <w:rsid w:val="00DC7411"/>
    <w:rsid w:val="00DD239C"/>
    <w:rsid w:val="00DD3CD8"/>
    <w:rsid w:val="00DD4ABB"/>
    <w:rsid w:val="00DD5CFE"/>
    <w:rsid w:val="00DE0F8E"/>
    <w:rsid w:val="00DE31EF"/>
    <w:rsid w:val="00E00DFE"/>
    <w:rsid w:val="00E0148D"/>
    <w:rsid w:val="00E02E81"/>
    <w:rsid w:val="00E10AF8"/>
    <w:rsid w:val="00E14782"/>
    <w:rsid w:val="00E1543F"/>
    <w:rsid w:val="00E26808"/>
    <w:rsid w:val="00E327AA"/>
    <w:rsid w:val="00E33E17"/>
    <w:rsid w:val="00E33F44"/>
    <w:rsid w:val="00E352E9"/>
    <w:rsid w:val="00E43244"/>
    <w:rsid w:val="00E519ED"/>
    <w:rsid w:val="00E51EC9"/>
    <w:rsid w:val="00E543D9"/>
    <w:rsid w:val="00E55473"/>
    <w:rsid w:val="00E57D22"/>
    <w:rsid w:val="00E600B3"/>
    <w:rsid w:val="00E60243"/>
    <w:rsid w:val="00E62C2E"/>
    <w:rsid w:val="00E670E3"/>
    <w:rsid w:val="00E716E9"/>
    <w:rsid w:val="00E81CEA"/>
    <w:rsid w:val="00E81F37"/>
    <w:rsid w:val="00E846F3"/>
    <w:rsid w:val="00E907C9"/>
    <w:rsid w:val="00E936A9"/>
    <w:rsid w:val="00EA2DCB"/>
    <w:rsid w:val="00EA4F2C"/>
    <w:rsid w:val="00EA74C3"/>
    <w:rsid w:val="00EB0216"/>
    <w:rsid w:val="00EB5506"/>
    <w:rsid w:val="00EB7B4E"/>
    <w:rsid w:val="00EB7F01"/>
    <w:rsid w:val="00EC1534"/>
    <w:rsid w:val="00EC6C5C"/>
    <w:rsid w:val="00EE005B"/>
    <w:rsid w:val="00EE26B7"/>
    <w:rsid w:val="00EE3A58"/>
    <w:rsid w:val="00EE6811"/>
    <w:rsid w:val="00EF14CC"/>
    <w:rsid w:val="00EF2141"/>
    <w:rsid w:val="00EF3202"/>
    <w:rsid w:val="00EF48BE"/>
    <w:rsid w:val="00EF66F2"/>
    <w:rsid w:val="00F01024"/>
    <w:rsid w:val="00F028BF"/>
    <w:rsid w:val="00F030C4"/>
    <w:rsid w:val="00F07E8D"/>
    <w:rsid w:val="00F13127"/>
    <w:rsid w:val="00F149FC"/>
    <w:rsid w:val="00F162FA"/>
    <w:rsid w:val="00F16BF4"/>
    <w:rsid w:val="00F2025D"/>
    <w:rsid w:val="00F23BCB"/>
    <w:rsid w:val="00F24DB6"/>
    <w:rsid w:val="00F4310C"/>
    <w:rsid w:val="00F4321B"/>
    <w:rsid w:val="00F44984"/>
    <w:rsid w:val="00F45377"/>
    <w:rsid w:val="00F45A22"/>
    <w:rsid w:val="00F45FE9"/>
    <w:rsid w:val="00F5071A"/>
    <w:rsid w:val="00F607EF"/>
    <w:rsid w:val="00F60F54"/>
    <w:rsid w:val="00F61BFB"/>
    <w:rsid w:val="00F659BB"/>
    <w:rsid w:val="00F705D1"/>
    <w:rsid w:val="00F71417"/>
    <w:rsid w:val="00F753B7"/>
    <w:rsid w:val="00F80B95"/>
    <w:rsid w:val="00F8283A"/>
    <w:rsid w:val="00F830C6"/>
    <w:rsid w:val="00F93F43"/>
    <w:rsid w:val="00F96308"/>
    <w:rsid w:val="00FA6179"/>
    <w:rsid w:val="00FA6F6B"/>
    <w:rsid w:val="00FB3FAE"/>
    <w:rsid w:val="00FB4CA3"/>
    <w:rsid w:val="00FB5F3E"/>
    <w:rsid w:val="00FB6076"/>
    <w:rsid w:val="00FC3141"/>
    <w:rsid w:val="00FD274E"/>
    <w:rsid w:val="00FD3DA3"/>
    <w:rsid w:val="00FD4FE8"/>
    <w:rsid w:val="00FE12EC"/>
    <w:rsid w:val="00FE343C"/>
    <w:rsid w:val="00FE45B9"/>
    <w:rsid w:val="00FE6504"/>
    <w:rsid w:val="00FF0049"/>
    <w:rsid w:val="00FF6C33"/>
    <w:rsid w:val="00FF7E3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2A2982"/>
  <w15:docId w15:val="{6BD8FFF6-049E-4058-98A1-1A22EDCC9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link w:val="AucunstyledeparagrapheCar"/>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2"/>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link w:val="06QuestionenonceCar"/>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3"/>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4"/>
      </w:numPr>
      <w:tabs>
        <w:tab w:val="clear" w:pos="113"/>
        <w:tab w:val="left" w:pos="170"/>
      </w:tabs>
    </w:pPr>
  </w:style>
  <w:style w:type="paragraph" w:customStyle="1" w:styleId="TEnumpoint">
    <w:name w:val="T_Enum_point"/>
    <w:basedOn w:val="TTextecourant"/>
    <w:next w:val="TTextecourant"/>
    <w:uiPriority w:val="99"/>
    <w:rsid w:val="0024646B"/>
    <w:pPr>
      <w:numPr>
        <w:numId w:val="5"/>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link w:val="TableaucourantCar"/>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link w:val="TableautetiereCar"/>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tabs>
        <w:tab w:val="left" w:pos="113"/>
      </w:tabs>
    </w:pPr>
  </w:style>
  <w:style w:type="paragraph" w:customStyle="1" w:styleId="Tableaulistetiret">
    <w:name w:val="Tableau_liste_tiret"/>
    <w:basedOn w:val="Tableaucourant"/>
    <w:uiPriority w:val="99"/>
    <w:rsid w:val="00054C34"/>
    <w:pPr>
      <w:numPr>
        <w:numId w:val="1"/>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basedOn w:val="Policepardfaut"/>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paragraph" w:styleId="Paragraphedeliste">
    <w:name w:val="List Paragraph"/>
    <w:basedOn w:val="Normal"/>
    <w:uiPriority w:val="34"/>
    <w:qFormat/>
    <w:rsid w:val="002B7F94"/>
    <w:pPr>
      <w:ind w:left="720"/>
      <w:contextualSpacing/>
    </w:pPr>
  </w:style>
  <w:style w:type="table" w:styleId="Grilledutableau">
    <w:name w:val="Table Grid"/>
    <w:aliases w:val="Tableau 1re page"/>
    <w:basedOn w:val="TableauNormal"/>
    <w:rsid w:val="00493C4B"/>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dePedagogiqueTitre5Missionsnumros">
    <w:name w:val="GuidePedagogique_Titre 5_Missions numéros"/>
    <w:basedOn w:val="05MissionTitre"/>
    <w:link w:val="GuidePedagogiqueTitre5MissionsnumrosCar"/>
    <w:qFormat/>
    <w:rsid w:val="002A1AC3"/>
    <w:rPr>
      <w:rFonts w:ascii="GuidePedagogique" w:hAnsi="GuidePedagogique"/>
    </w:rPr>
  </w:style>
  <w:style w:type="character" w:customStyle="1" w:styleId="GuidePedagogiqueTitre5MissionsnumrosCar">
    <w:name w:val="GuidePedagogique_Titre 5_Missions numéros Car"/>
    <w:basedOn w:val="Policepardfaut"/>
    <w:link w:val="GuidePedagogiqueTitre5Missionsnumros"/>
    <w:rsid w:val="002A1AC3"/>
    <w:rPr>
      <w:rFonts w:ascii="GuidePedagogique" w:hAnsi="GuidePedagogique" w:cs="GuidePedagoNCond"/>
      <w:color w:val="000000"/>
      <w:sz w:val="25"/>
      <w:szCs w:val="25"/>
    </w:rPr>
  </w:style>
  <w:style w:type="paragraph" w:customStyle="1" w:styleId="GuidePedagogiqueTitre4Missions">
    <w:name w:val="GuidePedagogique_Titre 4_Missions"/>
    <w:basedOn w:val="04Exercicestitre"/>
    <w:link w:val="GuidePedagogiqueTitre4MissionsCar"/>
    <w:qFormat/>
    <w:rsid w:val="002A1AC3"/>
  </w:style>
  <w:style w:type="character" w:customStyle="1" w:styleId="GuidePedagogiqueTitre4MissionsCar">
    <w:name w:val="GuidePedagogique_Titre 4_Missions Car"/>
    <w:basedOn w:val="Policepardfaut"/>
    <w:link w:val="GuidePedagogiqueTitre4Missions"/>
    <w:rsid w:val="002A1AC3"/>
    <w:rPr>
      <w:rFonts w:ascii="GuidePedagoNCond-Bold" w:hAnsi="GuidePedagoNCond-Bold" w:cs="GuidePedagoNCond-Bold"/>
      <w:b/>
      <w:bCs/>
      <w:color w:val="000000"/>
      <w:sz w:val="27"/>
      <w:szCs w:val="27"/>
    </w:rPr>
  </w:style>
  <w:style w:type="paragraph" w:customStyle="1" w:styleId="GuidePedagogiqueTitre1CHAPITRE">
    <w:name w:val="GuidePedagogique_Titre 1_CHAPITRE"/>
    <w:basedOn w:val="00Chaptitre"/>
    <w:link w:val="GuidePedagogiqueTitre1CHAPITRECar"/>
    <w:qFormat/>
    <w:rsid w:val="002A1AC3"/>
  </w:style>
  <w:style w:type="character" w:customStyle="1" w:styleId="GuidePedagogiqueTitre1CHAPITRECar">
    <w:name w:val="GuidePedagogique_Titre 1_CHAPITRE Car"/>
    <w:basedOn w:val="Policepardfaut"/>
    <w:link w:val="GuidePedagogiqueTitre1CHAPITRE"/>
    <w:rsid w:val="002A1AC3"/>
    <w:rPr>
      <w:rFonts w:ascii="GuidePedagoArial" w:hAnsi="GuidePedagoArial" w:cs="GuidePedagoArial"/>
      <w:color w:val="000000"/>
      <w:sz w:val="48"/>
      <w:szCs w:val="48"/>
    </w:rPr>
  </w:style>
  <w:style w:type="paragraph" w:customStyle="1" w:styleId="GuidePedagogiqueTitre3CompetenceetSA">
    <w:name w:val="GuidePedagogique_Titre 3_Competence et SA"/>
    <w:basedOn w:val="Tableautetiere"/>
    <w:link w:val="GuidePedagogiqueTitre3CompetenceetSACar"/>
    <w:qFormat/>
    <w:rsid w:val="002A1AC3"/>
  </w:style>
  <w:style w:type="character" w:customStyle="1" w:styleId="GuidePedagogiqueTitre3CompetenceetSACar">
    <w:name w:val="GuidePedagogique_Titre 3_Competence et SA Car"/>
    <w:basedOn w:val="Policepardfaut"/>
    <w:link w:val="GuidePedagogiqueTitre3CompetenceetSA"/>
    <w:rsid w:val="002A1AC3"/>
    <w:rPr>
      <w:rFonts w:ascii="GuidePedagoNCond-Bold" w:hAnsi="GuidePedagoNCond-Bold" w:cs="GuidePedagoNCond-Bold"/>
      <w:b/>
      <w:bCs/>
      <w:color w:val="000000"/>
      <w:sz w:val="16"/>
      <w:szCs w:val="16"/>
    </w:rPr>
  </w:style>
  <w:style w:type="paragraph" w:customStyle="1" w:styleId="GuidePedagogiqueTitre7Rponses">
    <w:name w:val="GuidePedagogique_Titre 7_Réponses"/>
    <w:basedOn w:val="Normal"/>
    <w:link w:val="GuidePedagogiqueTitre7RponsesCar"/>
    <w:qFormat/>
    <w:rsid w:val="002A1AC3"/>
    <w:rPr>
      <w:rFonts w:ascii="GuidePedagogique" w:hAnsi="GuidePedagogique"/>
      <w:sz w:val="22"/>
      <w:szCs w:val="22"/>
    </w:rPr>
  </w:style>
  <w:style w:type="character" w:customStyle="1" w:styleId="GuidePedagogiqueTitre7RponsesCar">
    <w:name w:val="GuidePedagogique_Titre 7_Réponses Car"/>
    <w:basedOn w:val="Policepardfaut"/>
    <w:link w:val="GuidePedagogiqueTitre7Rponses"/>
    <w:rsid w:val="002A1AC3"/>
    <w:rPr>
      <w:rFonts w:ascii="GuidePedagogique" w:hAnsi="GuidePedagogique"/>
    </w:rPr>
  </w:style>
  <w:style w:type="table" w:customStyle="1" w:styleId="Tableau1repage1">
    <w:name w:val="Tableau 1re page1"/>
    <w:basedOn w:val="TableauNormal"/>
    <w:next w:val="Grilledutableau"/>
    <w:uiPriority w:val="59"/>
    <w:rsid w:val="009C165E"/>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aucourantCar">
    <w:name w:val="Tableau_courant Car"/>
    <w:basedOn w:val="Policepardfaut"/>
    <w:link w:val="Tableaucourant"/>
    <w:uiPriority w:val="99"/>
    <w:rsid w:val="009C165E"/>
    <w:rPr>
      <w:rFonts w:ascii="GuidePedagoNCond" w:hAnsi="GuidePedagoNCond" w:cs="GuidePedagoNCond"/>
      <w:color w:val="000000"/>
      <w:sz w:val="16"/>
      <w:szCs w:val="16"/>
    </w:rPr>
  </w:style>
  <w:style w:type="character" w:customStyle="1" w:styleId="TableautetiereCar">
    <w:name w:val="Tableau_tetiere Car"/>
    <w:basedOn w:val="TableaucourantCar"/>
    <w:link w:val="Tableautetiere"/>
    <w:uiPriority w:val="99"/>
    <w:rsid w:val="009C165E"/>
    <w:rPr>
      <w:rFonts w:ascii="GuidePedagoNCond-Bold" w:hAnsi="GuidePedagoNCond-Bold" w:cs="GuidePedagoNCond-Bold"/>
      <w:b/>
      <w:bCs/>
      <w:color w:val="000000"/>
      <w:sz w:val="16"/>
      <w:szCs w:val="16"/>
    </w:rPr>
  </w:style>
  <w:style w:type="character" w:styleId="Textedelespacerserv">
    <w:name w:val="Placeholder Text"/>
    <w:basedOn w:val="Policepardfaut"/>
    <w:uiPriority w:val="99"/>
    <w:semiHidden/>
    <w:rsid w:val="00EB7F01"/>
    <w:rPr>
      <w:color w:val="808080"/>
    </w:rPr>
  </w:style>
  <w:style w:type="character" w:styleId="Lienhypertexte">
    <w:name w:val="Hyperlink"/>
    <w:basedOn w:val="Policepardfaut"/>
    <w:uiPriority w:val="99"/>
    <w:unhideWhenUsed/>
    <w:rsid w:val="00A61C42"/>
    <w:rPr>
      <w:color w:val="0000FF" w:themeColor="hyperlink"/>
      <w:u w:val="single"/>
    </w:rPr>
  </w:style>
  <w:style w:type="character" w:styleId="Marquedecommentaire">
    <w:name w:val="annotation reference"/>
    <w:basedOn w:val="Policepardfaut"/>
    <w:uiPriority w:val="99"/>
    <w:semiHidden/>
    <w:unhideWhenUsed/>
    <w:rsid w:val="00FE6504"/>
    <w:rPr>
      <w:sz w:val="16"/>
      <w:szCs w:val="16"/>
    </w:rPr>
  </w:style>
  <w:style w:type="paragraph" w:styleId="Commentaire">
    <w:name w:val="annotation text"/>
    <w:basedOn w:val="Normal"/>
    <w:link w:val="CommentaireCar"/>
    <w:uiPriority w:val="99"/>
    <w:semiHidden/>
    <w:unhideWhenUsed/>
    <w:rsid w:val="00FE6504"/>
    <w:rPr>
      <w:sz w:val="20"/>
      <w:szCs w:val="20"/>
    </w:rPr>
  </w:style>
  <w:style w:type="character" w:customStyle="1" w:styleId="CommentaireCar">
    <w:name w:val="Commentaire Car"/>
    <w:basedOn w:val="Policepardfaut"/>
    <w:link w:val="Commentaire"/>
    <w:uiPriority w:val="99"/>
    <w:semiHidden/>
    <w:rsid w:val="00FE6504"/>
    <w:rPr>
      <w:sz w:val="20"/>
      <w:szCs w:val="20"/>
    </w:rPr>
  </w:style>
  <w:style w:type="paragraph" w:styleId="Objetducommentaire">
    <w:name w:val="annotation subject"/>
    <w:basedOn w:val="Commentaire"/>
    <w:next w:val="Commentaire"/>
    <w:link w:val="ObjetducommentaireCar"/>
    <w:uiPriority w:val="99"/>
    <w:semiHidden/>
    <w:unhideWhenUsed/>
    <w:rsid w:val="00FE6504"/>
    <w:rPr>
      <w:b/>
      <w:bCs/>
    </w:rPr>
  </w:style>
  <w:style w:type="character" w:customStyle="1" w:styleId="ObjetducommentaireCar">
    <w:name w:val="Objet du commentaire Car"/>
    <w:basedOn w:val="CommentaireCar"/>
    <w:link w:val="Objetducommentaire"/>
    <w:uiPriority w:val="99"/>
    <w:semiHidden/>
    <w:rsid w:val="00FE6504"/>
    <w:rPr>
      <w:b/>
      <w:bCs/>
      <w:sz w:val="20"/>
      <w:szCs w:val="20"/>
    </w:rPr>
  </w:style>
  <w:style w:type="character" w:styleId="Mentionnonrsolue">
    <w:name w:val="Unresolved Mention"/>
    <w:basedOn w:val="Policepardfaut"/>
    <w:uiPriority w:val="99"/>
    <w:semiHidden/>
    <w:unhideWhenUsed/>
    <w:rsid w:val="006706CD"/>
    <w:rPr>
      <w:color w:val="605E5C"/>
      <w:shd w:val="clear" w:color="auto" w:fill="E1DFDD"/>
    </w:rPr>
  </w:style>
  <w:style w:type="paragraph" w:styleId="Sansinterligne">
    <w:name w:val="No Spacing"/>
    <w:uiPriority w:val="1"/>
    <w:qFormat/>
    <w:rsid w:val="00072A85"/>
    <w:pPr>
      <w:spacing w:after="0" w:line="240" w:lineRule="auto"/>
    </w:pPr>
    <w:rPr>
      <w:rFonts w:asciiTheme="minorHAnsi" w:eastAsiaTheme="minorHAnsi" w:hAnsiTheme="minorHAnsi" w:cstheme="minorBidi"/>
      <w:lang w:eastAsia="en-US"/>
    </w:rPr>
  </w:style>
  <w:style w:type="paragraph" w:customStyle="1" w:styleId="GuidePedagogiquetitre2rfrentiel">
    <w:name w:val="GuidePedagogique_titre 2_référentiel"/>
    <w:basedOn w:val="Normal"/>
    <w:link w:val="GuidePedagogiquetitre2rfrentielCar"/>
    <w:qFormat/>
    <w:rsid w:val="002A1AC3"/>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character" w:customStyle="1" w:styleId="GuidePedagogiquetitre2rfrentielCar">
    <w:name w:val="GuidePedagogique_titre 2_référentiel Car"/>
    <w:basedOn w:val="Policepardfaut"/>
    <w:link w:val="GuidePedagogiquetitre2rfrentiel"/>
    <w:rsid w:val="002A1AC3"/>
    <w:rPr>
      <w:rFonts w:ascii="GuidePedagoNCond" w:hAnsi="GuidePedagoNCond" w:cs="GuidePedagoNCond"/>
      <w:caps/>
      <w:color w:val="000000"/>
      <w:sz w:val="19"/>
      <w:szCs w:val="19"/>
    </w:rPr>
  </w:style>
  <w:style w:type="paragraph" w:customStyle="1" w:styleId="GuidePedagogiqueConsignes">
    <w:name w:val="Guide Pedagogique_Consignes"/>
    <w:basedOn w:val="06Questionenonce"/>
    <w:link w:val="GuidePedagogiqueConsignesCar"/>
    <w:qFormat/>
    <w:rsid w:val="002A1AC3"/>
    <w:pPr>
      <w:spacing w:after="240"/>
    </w:pPr>
    <w:rPr>
      <w:rFonts w:ascii="GuidePedagogique" w:eastAsiaTheme="minorHAnsi" w:hAnsi="GuidePedagogique"/>
      <w:lang w:eastAsia="en-US"/>
    </w:rPr>
  </w:style>
  <w:style w:type="character" w:customStyle="1" w:styleId="AucunstyledeparagrapheCar">
    <w:name w:val="[Aucun style de paragraphe] Car"/>
    <w:basedOn w:val="Policepardfaut"/>
    <w:link w:val="Aucunstyledeparagraphe"/>
    <w:uiPriority w:val="99"/>
    <w:rsid w:val="00A02DCE"/>
    <w:rPr>
      <w:rFonts w:ascii="Times-Roman" w:hAnsi="Times-Roman" w:cs="Times-Roman"/>
      <w:color w:val="000000"/>
      <w:sz w:val="24"/>
      <w:szCs w:val="24"/>
    </w:rPr>
  </w:style>
  <w:style w:type="character" w:customStyle="1" w:styleId="06QuestionenonceCar">
    <w:name w:val="06_Question_enonce Car"/>
    <w:basedOn w:val="AucunstyledeparagrapheCar"/>
    <w:link w:val="06Questionenonce"/>
    <w:uiPriority w:val="99"/>
    <w:rsid w:val="00A02DCE"/>
    <w:rPr>
      <w:rFonts w:ascii="GuidePedagoTimes-Bold" w:hAnsi="GuidePedagoTimes-Bold" w:cs="GuidePedagoTimes-Bold"/>
      <w:b/>
      <w:bCs/>
      <w:color w:val="000000"/>
      <w:spacing w:val="-1"/>
      <w:sz w:val="23"/>
      <w:szCs w:val="23"/>
    </w:rPr>
  </w:style>
  <w:style w:type="character" w:customStyle="1" w:styleId="GuidePedagogiqueConsignesCar">
    <w:name w:val="Guide Pedagogique_Consignes Car"/>
    <w:basedOn w:val="06QuestionenonceCar"/>
    <w:link w:val="GuidePedagogiqueConsignes"/>
    <w:rsid w:val="002A1AC3"/>
    <w:rPr>
      <w:rFonts w:ascii="GuidePedagogique" w:eastAsiaTheme="minorHAnsi" w:hAnsi="GuidePedagogique" w:cs="GuidePedagoTimes-Bold"/>
      <w:b/>
      <w:bCs/>
      <w:color w:val="000000"/>
      <w:spacing w:val="-1"/>
      <w:sz w:val="23"/>
      <w:szCs w:val="23"/>
      <w:lang w:eastAsia="en-US"/>
    </w:rPr>
  </w:style>
  <w:style w:type="table" w:customStyle="1" w:styleId="Tableau1repage2">
    <w:name w:val="Tableau 1re page2"/>
    <w:basedOn w:val="TableauNormal"/>
    <w:next w:val="Grilledutableau"/>
    <w:uiPriority w:val="39"/>
    <w:rsid w:val="00FA6F6B"/>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483189">
      <w:bodyDiv w:val="1"/>
      <w:marLeft w:val="0"/>
      <w:marRight w:val="0"/>
      <w:marTop w:val="0"/>
      <w:marBottom w:val="0"/>
      <w:divBdr>
        <w:top w:val="none" w:sz="0" w:space="0" w:color="auto"/>
        <w:left w:val="none" w:sz="0" w:space="0" w:color="auto"/>
        <w:bottom w:val="none" w:sz="0" w:space="0" w:color="auto"/>
        <w:right w:val="none" w:sz="0" w:space="0" w:color="auto"/>
      </w:divBdr>
    </w:div>
    <w:div w:id="291635303">
      <w:bodyDiv w:val="1"/>
      <w:marLeft w:val="0"/>
      <w:marRight w:val="0"/>
      <w:marTop w:val="0"/>
      <w:marBottom w:val="0"/>
      <w:divBdr>
        <w:top w:val="none" w:sz="0" w:space="0" w:color="auto"/>
        <w:left w:val="none" w:sz="0" w:space="0" w:color="auto"/>
        <w:bottom w:val="none" w:sz="0" w:space="0" w:color="auto"/>
        <w:right w:val="none" w:sz="0" w:space="0" w:color="auto"/>
      </w:divBdr>
    </w:div>
    <w:div w:id="383263096">
      <w:bodyDiv w:val="1"/>
      <w:marLeft w:val="0"/>
      <w:marRight w:val="0"/>
      <w:marTop w:val="0"/>
      <w:marBottom w:val="0"/>
      <w:divBdr>
        <w:top w:val="none" w:sz="0" w:space="0" w:color="auto"/>
        <w:left w:val="none" w:sz="0" w:space="0" w:color="auto"/>
        <w:bottom w:val="none" w:sz="0" w:space="0" w:color="auto"/>
        <w:right w:val="none" w:sz="0" w:space="0" w:color="auto"/>
      </w:divBdr>
    </w:div>
    <w:div w:id="1079139710">
      <w:bodyDiv w:val="1"/>
      <w:marLeft w:val="0"/>
      <w:marRight w:val="0"/>
      <w:marTop w:val="0"/>
      <w:marBottom w:val="0"/>
      <w:divBdr>
        <w:top w:val="none" w:sz="0" w:space="0" w:color="auto"/>
        <w:left w:val="none" w:sz="0" w:space="0" w:color="auto"/>
        <w:bottom w:val="none" w:sz="0" w:space="0" w:color="auto"/>
        <w:right w:val="none" w:sz="0" w:space="0" w:color="auto"/>
      </w:divBdr>
    </w:div>
    <w:div w:id="1833174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viasolutions.fr/marketing/crm-gestion-client/" TargetMode="Externa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appvizer.fr/magazine/analytique/data-mining/logiciels-bi-data-mining-portee-de-tous" TargetMode="Externa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hyperlink" Target="https://www.service-public.fr/professionnels-entreprises/vosdroits/F31228"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ebigdata.fr/data-mining-definition-exemples" TargetMode="External"/><Relationship Id="rId5" Type="http://schemas.openxmlformats.org/officeDocument/2006/relationships/numbering" Target="numbering.xml"/><Relationship Id="rId15" Type="http://schemas.openxmlformats.org/officeDocument/2006/relationships/hyperlink" Target="https://www.cnil.fr/fr/loi-78-17-du-6-janvier-1978-modifiee"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comparatif-crm.com/la-liste-des-principaux-editeurs-de-logiciels-de-crm-avec-leurs-forces-et-leurs-faiblesses"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A1C5CB-8BA5-4C13-835F-528573B8EA72}">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customXml/itemProps2.xml><?xml version="1.0" encoding="utf-8"?>
<ds:datastoreItem xmlns:ds="http://schemas.openxmlformats.org/officeDocument/2006/customXml" ds:itemID="{EB97FF4A-C5DC-4F6C-8E9E-AF7FDA0EABF3}">
  <ds:schemaRefs>
    <ds:schemaRef ds:uri="http://schemas.microsoft.com/sharepoint/v3/contenttype/forms"/>
  </ds:schemaRefs>
</ds:datastoreItem>
</file>

<file path=customXml/itemProps3.xml><?xml version="1.0" encoding="utf-8"?>
<ds:datastoreItem xmlns:ds="http://schemas.openxmlformats.org/officeDocument/2006/customXml" ds:itemID="{8A08E0AB-B568-4949-A8AA-564B6476BF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0FF4225-7E52-4762-874E-DD745DF35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Gabarit_GP_Foucher.dotm</Template>
  <TotalTime>266</TotalTime>
  <Pages>13</Pages>
  <Words>5723</Words>
  <Characters>32609</Characters>
  <Application>Microsoft Office Word</Application>
  <DocSecurity>0</DocSecurity>
  <Lines>271</Lines>
  <Paragraphs>76</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38256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Isabelle MARCON</dc:creator>
  <cp:lastModifiedBy>SARAIVA-LAFON AURELIE</cp:lastModifiedBy>
  <cp:revision>244</cp:revision>
  <cp:lastPrinted>2019-04-11T07:32:00Z</cp:lastPrinted>
  <dcterms:created xsi:type="dcterms:W3CDTF">2021-10-19T06:45:00Z</dcterms:created>
  <dcterms:modified xsi:type="dcterms:W3CDTF">2022-05-20T08:31:00Z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