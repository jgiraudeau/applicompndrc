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0F2E" w:rsidRDefault="001B0F2E" w:rsidP="001B0F2E">
      <w:pPr>
        <w:pStyle w:val="00Chaptitre"/>
      </w:pPr>
      <w:r>
        <w:t>Synthèse</w:t>
      </w:r>
    </w:p>
    <w:p w:rsidR="001B0F2E" w:rsidRPr="001B0F2E" w:rsidRDefault="001B0F2E" w:rsidP="001B0F2E">
      <w:pPr>
        <w:pStyle w:val="04Exercicestitre"/>
      </w:pPr>
      <w:r>
        <w:t>Chapitre 5</w:t>
      </w:r>
      <w:r>
        <w:tab/>
      </w:r>
      <w:r>
        <w:t>Préparation des contrats commerciaux</w:t>
      </w:r>
    </w:p>
    <w:p w:rsidR="001B0F2E" w:rsidRDefault="001B0F2E" w:rsidP="001B0F2E">
      <w:pPr>
        <w:pStyle w:val="05ExerciceTitre"/>
      </w:pPr>
      <w:r>
        <w:t>I</w:t>
      </w:r>
      <w:r>
        <w:tab/>
        <w:t>Analyser un contrat</w:t>
      </w:r>
      <w:bookmarkStart w:id="0" w:name="_GoBack"/>
      <w:bookmarkEnd w:id="0"/>
    </w:p>
    <w:p w:rsidR="001B0F2E" w:rsidRDefault="001B0F2E" w:rsidP="001B0F2E">
      <w:pPr>
        <w:pStyle w:val="TTextecourant"/>
      </w:pPr>
      <w:r>
        <w:t>Un contrat est une convention prévoyant un certain nombre de droits et d’obligations pour les parties en présence. La signature d’un contrat engage chacun des contractants. Le contrat doit préciser des informations sur :</w:t>
      </w:r>
    </w:p>
    <w:p w:rsidR="001B0F2E" w:rsidRDefault="001B0F2E" w:rsidP="001B0F2E">
      <w:pPr>
        <w:pStyle w:val="TEnumpuce"/>
        <w:numPr>
          <w:ilvl w:val="0"/>
          <w:numId w:val="13"/>
        </w:numPr>
        <w:textAlignment w:val="auto"/>
      </w:pPr>
      <w:proofErr w:type="gramStart"/>
      <w:r>
        <w:t>les nom</w:t>
      </w:r>
      <w:proofErr w:type="gramEnd"/>
      <w:r>
        <w:t xml:space="preserve"> ou dénomination sociale, adresse géographique, numéro de téléphone et adresse électronique, numéro d’inscription au RCS, des deux parties ;</w:t>
      </w:r>
    </w:p>
    <w:p w:rsidR="001B0F2E" w:rsidRDefault="001B0F2E" w:rsidP="001B0F2E">
      <w:pPr>
        <w:pStyle w:val="TEnumpuce"/>
        <w:numPr>
          <w:ilvl w:val="0"/>
          <w:numId w:val="13"/>
        </w:numPr>
        <w:textAlignment w:val="auto"/>
      </w:pPr>
      <w:r>
        <w:t>les modalités de paiement, de livraison et d’exécution du contrat ;</w:t>
      </w:r>
    </w:p>
    <w:p w:rsidR="001B0F2E" w:rsidRDefault="001B0F2E" w:rsidP="001B0F2E">
      <w:pPr>
        <w:pStyle w:val="TEnumpuce"/>
        <w:numPr>
          <w:ilvl w:val="0"/>
          <w:numId w:val="13"/>
        </w:numPr>
        <w:textAlignment w:val="auto"/>
      </w:pPr>
      <w:r>
        <w:t>les modalités prévues pour le traitement des réclamations ;</w:t>
      </w:r>
    </w:p>
    <w:p w:rsidR="001B0F2E" w:rsidRDefault="001B0F2E" w:rsidP="001B0F2E">
      <w:pPr>
        <w:pStyle w:val="TEnumpuce"/>
        <w:numPr>
          <w:ilvl w:val="0"/>
          <w:numId w:val="13"/>
        </w:numPr>
        <w:textAlignment w:val="auto"/>
      </w:pPr>
      <w:r>
        <w:t>l’existence et les modalités d’exercice de garanties ;</w:t>
      </w:r>
    </w:p>
    <w:p w:rsidR="001B0F2E" w:rsidRDefault="001B0F2E" w:rsidP="001B0F2E">
      <w:pPr>
        <w:pStyle w:val="TEnumpuce"/>
        <w:numPr>
          <w:ilvl w:val="0"/>
          <w:numId w:val="13"/>
        </w:numPr>
        <w:textAlignment w:val="auto"/>
      </w:pPr>
      <w:r>
        <w:t>la durée du contrat, les conditions de résiliation du contrat ;</w:t>
      </w:r>
    </w:p>
    <w:p w:rsidR="001B0F2E" w:rsidRDefault="001B0F2E" w:rsidP="001B0F2E">
      <w:pPr>
        <w:pStyle w:val="TEnumpuce"/>
        <w:numPr>
          <w:ilvl w:val="0"/>
          <w:numId w:val="13"/>
        </w:numPr>
        <w:textAlignment w:val="auto"/>
      </w:pPr>
      <w:r>
        <w:t>le mode de calcul du prix, les frais supplémentaires.</w:t>
      </w:r>
    </w:p>
    <w:p w:rsidR="001B0F2E" w:rsidRDefault="001B0F2E" w:rsidP="001B0F2E">
      <w:pPr>
        <w:pStyle w:val="05ExerciceTitre"/>
      </w:pPr>
      <w:r>
        <w:t>II</w:t>
      </w:r>
      <w:r>
        <w:tab/>
        <w:t>Proposer la révision du contrat de maintenance</w:t>
      </w:r>
    </w:p>
    <w:p w:rsidR="001B0F2E" w:rsidRDefault="001B0F2E" w:rsidP="001B0F2E">
      <w:pPr>
        <w:pStyle w:val="06Questionenonce"/>
      </w:pPr>
      <w:r>
        <w:t>1 L’avenant</w:t>
      </w:r>
    </w:p>
    <w:p w:rsidR="001B0F2E" w:rsidRDefault="001B0F2E" w:rsidP="001B0F2E">
      <w:pPr>
        <w:pStyle w:val="TTextecourant"/>
      </w:pPr>
      <w:r>
        <w:t>En cas de volonté des deux parties au contrat de modifier celui-ci, un avenant peut être réalisé. L’avenant est un acte juridique. C’est un apport, ou une modification apportée, au contrat initialement signé et qui est toujours en cours.</w:t>
      </w:r>
    </w:p>
    <w:p w:rsidR="001B0F2E" w:rsidRDefault="001B0F2E" w:rsidP="001B0F2E">
      <w:pPr>
        <w:pStyle w:val="TTextecourant"/>
      </w:pPr>
      <w:r>
        <w:t>L’avenant doit :</w:t>
      </w:r>
    </w:p>
    <w:p w:rsidR="001B0F2E" w:rsidRDefault="001B0F2E" w:rsidP="001B0F2E">
      <w:pPr>
        <w:pStyle w:val="TEnumpuce"/>
        <w:numPr>
          <w:ilvl w:val="0"/>
          <w:numId w:val="13"/>
        </w:numPr>
        <w:textAlignment w:val="auto"/>
      </w:pPr>
      <w:r>
        <w:t>préciser les points sur lesquels l’accord initial est modifié (prix, objet du contrat, durée) ;</w:t>
      </w:r>
    </w:p>
    <w:p w:rsidR="001B0F2E" w:rsidRDefault="001B0F2E" w:rsidP="001B0F2E">
      <w:pPr>
        <w:pStyle w:val="TEnumpuce"/>
        <w:numPr>
          <w:ilvl w:val="0"/>
          <w:numId w:val="13"/>
        </w:numPr>
        <w:textAlignment w:val="auto"/>
      </w:pPr>
      <w:r>
        <w:t>préciser ou rappeler les éléments du contrat qui ne changent pas ;</w:t>
      </w:r>
    </w:p>
    <w:p w:rsidR="001B0F2E" w:rsidRDefault="001B0F2E" w:rsidP="001B0F2E">
      <w:pPr>
        <w:pStyle w:val="TEnumpuce"/>
        <w:numPr>
          <w:ilvl w:val="0"/>
          <w:numId w:val="13"/>
        </w:numPr>
        <w:textAlignment w:val="auto"/>
      </w:pPr>
      <w:r>
        <w:t>ne pas être ambigu, qu’il n’y ait pas d’incohérences entre le contrat initial et l’avenant.</w:t>
      </w:r>
    </w:p>
    <w:p w:rsidR="001B0F2E" w:rsidRDefault="001B0F2E" w:rsidP="001B0F2E">
      <w:pPr>
        <w:pStyle w:val="06Questionenonce"/>
      </w:pPr>
      <w:r>
        <w:t>2 La mise à jour du système d’information client</w:t>
      </w:r>
    </w:p>
    <w:p w:rsidR="001B0F2E" w:rsidRDefault="001B0F2E" w:rsidP="001B0F2E">
      <w:pPr>
        <w:pStyle w:val="TTextecourant"/>
      </w:pPr>
      <w:r>
        <w:t>Une modification du contrat signé avec le client va obligatoirement nécessiter une mise à jour du système d’information client.</w:t>
      </w:r>
    </w:p>
    <w:p w:rsidR="001B0F2E" w:rsidRDefault="001B0F2E" w:rsidP="001B0F2E">
      <w:pPr>
        <w:pStyle w:val="TTextecourant"/>
      </w:pPr>
      <w:r>
        <w:t>Il est important, pour toute entreprise, de disposer d’informations fiables et actualisées sur ses clients afin de s’adapter au mieux à leurs besoins et donc à l’évolution de l’environnement de l’entreprise.</w:t>
      </w:r>
    </w:p>
    <w:p w:rsidR="001B0F2E" w:rsidRDefault="001B0F2E" w:rsidP="001B0F2E">
      <w:pPr>
        <w:pStyle w:val="05ExerciceTitre"/>
      </w:pPr>
      <w:r>
        <w:t>III</w:t>
      </w:r>
      <w:r>
        <w:tab/>
        <w:t>Finaliser la contractualisation</w:t>
      </w:r>
    </w:p>
    <w:p w:rsidR="001B0F2E" w:rsidRDefault="001B0F2E" w:rsidP="001B0F2E">
      <w:pPr>
        <w:pStyle w:val="06Questionenonce"/>
      </w:pPr>
      <w:r>
        <w:t>1 La signature électronique</w:t>
      </w:r>
    </w:p>
    <w:p w:rsidR="001B0F2E" w:rsidRDefault="001B0F2E" w:rsidP="001B0F2E">
      <w:pPr>
        <w:pStyle w:val="TTextecourant"/>
      </w:pPr>
      <w:r>
        <w:t>La signature électronique est une pratique comportant des avantages tels que la fluidité et la rapidité des échanges, qui peuvent être de réels atouts pour une entreprise.</w:t>
      </w:r>
    </w:p>
    <w:p w:rsidR="001B0F2E" w:rsidRDefault="001B0F2E" w:rsidP="001B0F2E">
      <w:pPr>
        <w:pStyle w:val="TTextecourant"/>
      </w:pPr>
      <w:r>
        <w:t>La réglementation européenne (</w:t>
      </w:r>
      <w:proofErr w:type="spellStart"/>
      <w:r>
        <w:t>eIDAS</w:t>
      </w:r>
      <w:proofErr w:type="spellEnd"/>
      <w:r>
        <w:t>) a harmonisé le marché de la signature électronique au niveau européen. Cela a permis de rassurer les entreprises sur la légalité de ce type de service.</w:t>
      </w:r>
    </w:p>
    <w:p w:rsidR="001B0F2E" w:rsidRDefault="001B0F2E" w:rsidP="001B0F2E">
      <w:pPr>
        <w:pStyle w:val="TTextecourant"/>
      </w:pPr>
      <w:r>
        <w:t>La loi du 6 août 2016 prévoit l’obligation pour les entreprises de mettre progressivement en place un dispositif pe</w:t>
      </w:r>
      <w:r>
        <w:t>r</w:t>
      </w:r>
      <w:r>
        <w:t>mettant, dans leurs relations dématérialisées avec l’administration et les tiers, de justifier de leur identité et de l’intégrité des documents transmis.</w:t>
      </w:r>
    </w:p>
    <w:p w:rsidR="001B0F2E" w:rsidRDefault="001B0F2E" w:rsidP="001B0F2E">
      <w:pPr>
        <w:pStyle w:val="TTextecourant"/>
      </w:pPr>
      <w:r>
        <w:t>Schéma de parallèle entre la signature manuscrite et la signature électronique</w:t>
      </w:r>
    </w:p>
    <w:p w:rsidR="001B0F2E" w:rsidRDefault="001B0F2E" w:rsidP="001B0F2E">
      <w:r>
        <w:rPr>
          <w:noProof/>
        </w:rPr>
        <w:lastRenderedPageBreak/>
        <w:drawing>
          <wp:inline distT="0" distB="0" distL="0" distR="0">
            <wp:extent cx="5509895" cy="2695575"/>
            <wp:effectExtent l="0" t="0" r="14605" b="0"/>
            <wp:docPr id="6" name="Diagramme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1B0F2E" w:rsidRDefault="001B0F2E" w:rsidP="001B0F2E">
      <w:pPr>
        <w:pStyle w:val="TTextecourant"/>
      </w:pPr>
      <w:r>
        <w:t>Tous types de fichiers peuvent être signés numériquement, le format PDF est le plus répandu. La signature électr</w:t>
      </w:r>
      <w:r>
        <w:t>o</w:t>
      </w:r>
      <w:r>
        <w:t>nique a la même valeur juridique que la signature manuscrite. Elle se réalise via un certificat électronique qui garantit l’identité d’une personne et l’intégrité des informations et documents transmis. Ce certificat est émis par une autorité de certification (reconnue par l’État).</w:t>
      </w:r>
    </w:p>
    <w:p w:rsidR="001B0F2E" w:rsidRDefault="001B0F2E" w:rsidP="001B0F2E">
      <w:pPr>
        <w:pStyle w:val="06Questionenonce"/>
      </w:pPr>
      <w:r>
        <w:t>2 Prévoir la suite</w:t>
      </w:r>
    </w:p>
    <w:p w:rsidR="001B0F2E" w:rsidRDefault="001B0F2E" w:rsidP="001B0F2E">
      <w:pPr>
        <w:pStyle w:val="TTextecourant"/>
      </w:pPr>
      <w:r>
        <w:t>Une fois l’avenant au contrat accepté et signé par les deux parties, il faut prévoir les conséquences des modifications de celui-ci concernant l’organisation du travail à la fois en interne et à l’externe, c’est-à-dire planifier les rendez-vous, le travail à réaliser, la facturation, le planning des salariés, etc.</w:t>
      </w:r>
    </w:p>
    <w:p w:rsidR="00806FB8" w:rsidRPr="001B0F2E" w:rsidRDefault="00806FB8" w:rsidP="001B0F2E"/>
    <w:sectPr w:rsidR="00806FB8" w:rsidRPr="001B0F2E" w:rsidSect="004016EA">
      <w:footerReference w:type="even" r:id="rId14"/>
      <w:footerReference w:type="default" r:id="rId15"/>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55D3" w:rsidRDefault="00F655D3" w:rsidP="004016EA">
      <w:r>
        <w:separator/>
      </w:r>
    </w:p>
  </w:endnote>
  <w:endnote w:type="continuationSeparator" w:id="0">
    <w:p w:rsidR="00F655D3" w:rsidRDefault="00F655D3"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0000000000000000000"/>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DINOT-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1B0F2E">
    <w:pPr>
      <w:pStyle w:val="Pieddepagegauche"/>
      <w:tabs>
        <w:tab w:val="clear" w:pos="7340"/>
        <w:tab w:val="right" w:pos="9072"/>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1B0F2E">
      <w:rPr>
        <w:rStyle w:val="Folio"/>
        <w:b/>
        <w:bCs/>
        <w:noProof/>
      </w:rPr>
      <w:t>2</w:t>
    </w:r>
    <w:r>
      <w:rPr>
        <w:rStyle w:val="Folio"/>
        <w:b/>
        <w:bCs/>
      </w:rPr>
      <w:fldChar w:fldCharType="end"/>
    </w:r>
    <w:r w:rsidR="004016EA">
      <w:rPr>
        <w:rStyle w:val="Folio"/>
        <w:b/>
        <w:bCs/>
      </w:rPr>
      <w:t xml:space="preserve">  </w:t>
    </w:r>
    <w:r w:rsidR="001B0F2E">
      <w:rPr>
        <w:w w:val="100"/>
      </w:rPr>
      <w:tab/>
      <w:t>Situation professionnelle</w:t>
    </w:r>
    <w:r w:rsidR="004016EA">
      <w:rPr>
        <w:w w:val="100"/>
      </w:rPr>
      <w:t xml:space="preserve"> – </w:t>
    </w:r>
    <w:proofErr w:type="spellStart"/>
    <w:r w:rsidR="001B0F2E">
      <w:rPr>
        <w:w w:val="100"/>
      </w:rPr>
      <w:t>Notra</w:t>
    </w:r>
    <w:proofErr w:type="spellEnd"/>
    <w:r w:rsidR="001B0F2E">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1B0F2E">
      <w:rPr>
        <w:rStyle w:val="Bold"/>
      </w:rPr>
      <w:t>5</w:t>
    </w:r>
    <w:r>
      <w:t xml:space="preserve"> - </w:t>
    </w:r>
    <w:r w:rsidR="001B0F2E">
      <w:rPr>
        <w:rFonts w:ascii="DINOT-Bold" w:hAnsi="DINOT-Bold" w:cs="DINOT-Bold"/>
        <w:b/>
        <w:bCs/>
      </w:rPr>
      <w:t>Préparation des contrats commerciaux</w:t>
    </w:r>
    <w:r>
      <w:tab/>
    </w:r>
    <w:r w:rsidR="006C0120">
      <w:rPr>
        <w:rStyle w:val="Folio"/>
      </w:rPr>
      <w:fldChar w:fldCharType="begin"/>
    </w:r>
    <w:r>
      <w:rPr>
        <w:rStyle w:val="Folio"/>
      </w:rPr>
      <w:instrText xml:space="preserve"> PAGE </w:instrText>
    </w:r>
    <w:r w:rsidR="006C0120">
      <w:rPr>
        <w:rStyle w:val="Folio"/>
      </w:rPr>
      <w:fldChar w:fldCharType="separate"/>
    </w:r>
    <w:r w:rsidR="001B0F2E">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55D3" w:rsidRDefault="00F655D3" w:rsidP="004016EA">
      <w:r>
        <w:separator/>
      </w:r>
    </w:p>
  </w:footnote>
  <w:footnote w:type="continuationSeparator" w:id="0">
    <w:p w:rsidR="00F655D3" w:rsidRDefault="00F655D3"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 w:numId="13">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A0B80"/>
    <w:rsid w:val="001B0F2E"/>
    <w:rsid w:val="0024646B"/>
    <w:rsid w:val="00257766"/>
    <w:rsid w:val="0030498C"/>
    <w:rsid w:val="00324F73"/>
    <w:rsid w:val="00394FED"/>
    <w:rsid w:val="003A6641"/>
    <w:rsid w:val="004016EA"/>
    <w:rsid w:val="004A1FB0"/>
    <w:rsid w:val="004E20A9"/>
    <w:rsid w:val="004E2AD9"/>
    <w:rsid w:val="006B172B"/>
    <w:rsid w:val="006B7D00"/>
    <w:rsid w:val="006C0120"/>
    <w:rsid w:val="00722537"/>
    <w:rsid w:val="00757BA2"/>
    <w:rsid w:val="007763D4"/>
    <w:rsid w:val="0079080C"/>
    <w:rsid w:val="00806FB8"/>
    <w:rsid w:val="00810809"/>
    <w:rsid w:val="008138FF"/>
    <w:rsid w:val="008554DD"/>
    <w:rsid w:val="009215F2"/>
    <w:rsid w:val="009C3943"/>
    <w:rsid w:val="009C7BAC"/>
    <w:rsid w:val="00AD6532"/>
    <w:rsid w:val="00B81F3B"/>
    <w:rsid w:val="00BD34C9"/>
    <w:rsid w:val="00BF47D4"/>
    <w:rsid w:val="00C02E8D"/>
    <w:rsid w:val="00C20988"/>
    <w:rsid w:val="00C37BCE"/>
    <w:rsid w:val="00CF04A9"/>
    <w:rsid w:val="00CF17D4"/>
    <w:rsid w:val="00D1160A"/>
    <w:rsid w:val="00EE26B7"/>
    <w:rsid w:val="00EE3A58"/>
    <w:rsid w:val="00F030C4"/>
    <w:rsid w:val="00F45FE9"/>
    <w:rsid w:val="00F655D3"/>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442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diagramLayout" Target="diagrams/layout1.xml"/><Relationship Id="rId4" Type="http://schemas.microsoft.com/office/2007/relationships/stylesWithEffects" Target="stylesWithEffects.xml"/><Relationship Id="rId9" Type="http://schemas.openxmlformats.org/officeDocument/2006/relationships/diagramData" Target="diagrams/data1.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5DCC19F-B31F-4CFB-8135-FB2663B646EE}"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fr-FR"/>
        </a:p>
      </dgm:t>
    </dgm:pt>
    <dgm:pt modelId="{24EB421B-2C40-4D65-9200-9148AD45EB2C}">
      <dgm:prSet phldrT="[Texte]"/>
      <dgm:spPr/>
      <dgm:t>
        <a:bodyPr/>
        <a:lstStyle/>
        <a:p>
          <a:r>
            <a:rPr lang="fr-FR" b="0"/>
            <a:t>Le signataire</a:t>
          </a:r>
        </a:p>
      </dgm:t>
    </dgm:pt>
    <dgm:pt modelId="{4CE00B04-CB81-469A-9AFE-043BFADDAC5A}" type="parTrans" cxnId="{41B5474C-C765-4534-A21E-EEB4BA31172E}">
      <dgm:prSet/>
      <dgm:spPr/>
      <dgm:t>
        <a:bodyPr/>
        <a:lstStyle/>
        <a:p>
          <a:endParaRPr lang="fr-FR"/>
        </a:p>
      </dgm:t>
    </dgm:pt>
    <dgm:pt modelId="{19664784-4671-4783-B175-B286D9FF485E}" type="sibTrans" cxnId="{41B5474C-C765-4534-A21E-EEB4BA31172E}">
      <dgm:prSet/>
      <dgm:spPr/>
      <dgm:t>
        <a:bodyPr/>
        <a:lstStyle/>
        <a:p>
          <a:endParaRPr lang="fr-FR"/>
        </a:p>
      </dgm:t>
    </dgm:pt>
    <dgm:pt modelId="{A002BF62-EF0D-49C6-A9B2-E0E197ECC4F0}">
      <dgm:prSet phldrT="[Texte]"/>
      <dgm:spPr/>
      <dgm:t>
        <a:bodyPr/>
        <a:lstStyle/>
        <a:p>
          <a:r>
            <a:rPr lang="fr-FR"/>
            <a:t>Signature manuscrite</a:t>
          </a:r>
        </a:p>
      </dgm:t>
    </dgm:pt>
    <dgm:pt modelId="{F17DFC0D-77C8-41AF-8DCD-BEDBE00503C3}" type="parTrans" cxnId="{CD2CD368-D6AE-4BAB-B155-C3137905B849}">
      <dgm:prSet/>
      <dgm:spPr/>
      <dgm:t>
        <a:bodyPr/>
        <a:lstStyle/>
        <a:p>
          <a:endParaRPr lang="fr-FR"/>
        </a:p>
      </dgm:t>
    </dgm:pt>
    <dgm:pt modelId="{30E68E67-2EDA-4750-9A9B-4EC2AD0BF049}" type="sibTrans" cxnId="{CD2CD368-D6AE-4BAB-B155-C3137905B849}">
      <dgm:prSet/>
      <dgm:spPr/>
      <dgm:t>
        <a:bodyPr/>
        <a:lstStyle/>
        <a:p>
          <a:endParaRPr lang="fr-FR"/>
        </a:p>
      </dgm:t>
    </dgm:pt>
    <dgm:pt modelId="{1C39FBF1-4741-4780-942D-81C351DD642C}">
      <dgm:prSet phldrT="[Texte]"/>
      <dgm:spPr/>
      <dgm:t>
        <a:bodyPr/>
        <a:lstStyle/>
        <a:p>
          <a:r>
            <a:rPr lang="fr-FR"/>
            <a:t>Un document</a:t>
          </a:r>
        </a:p>
      </dgm:t>
    </dgm:pt>
    <dgm:pt modelId="{1A7EB1BB-20B2-4E69-A495-486DCE10F783}" type="parTrans" cxnId="{5878305C-7A01-45C6-AA88-6598EABFBDCA}">
      <dgm:prSet/>
      <dgm:spPr/>
      <dgm:t>
        <a:bodyPr/>
        <a:lstStyle/>
        <a:p>
          <a:endParaRPr lang="fr-FR"/>
        </a:p>
      </dgm:t>
    </dgm:pt>
    <dgm:pt modelId="{BA5ED31F-E481-4823-9673-3D9F0B863740}" type="sibTrans" cxnId="{5878305C-7A01-45C6-AA88-6598EABFBDCA}">
      <dgm:prSet/>
      <dgm:spPr/>
      <dgm:t>
        <a:bodyPr/>
        <a:lstStyle/>
        <a:p>
          <a:endParaRPr lang="fr-FR"/>
        </a:p>
      </dgm:t>
    </dgm:pt>
    <dgm:pt modelId="{5CA3D0CD-B897-4015-B2F2-2684C14705C9}">
      <dgm:prSet phldrT="[Texte]"/>
      <dgm:spPr/>
      <dgm:t>
        <a:bodyPr/>
        <a:lstStyle/>
        <a:p>
          <a:r>
            <a:rPr lang="fr-FR"/>
            <a:t>Un stylo</a:t>
          </a:r>
        </a:p>
      </dgm:t>
    </dgm:pt>
    <dgm:pt modelId="{D7A22CF5-FEC1-4FE0-B4D3-47FE83113BAA}" type="parTrans" cxnId="{548FC253-1B25-4F69-A618-08813BB80489}">
      <dgm:prSet/>
      <dgm:spPr/>
      <dgm:t>
        <a:bodyPr/>
        <a:lstStyle/>
        <a:p>
          <a:endParaRPr lang="fr-FR"/>
        </a:p>
      </dgm:t>
    </dgm:pt>
    <dgm:pt modelId="{B2B5DBCC-47B0-45AD-B557-9395F491E250}" type="sibTrans" cxnId="{548FC253-1B25-4F69-A618-08813BB80489}">
      <dgm:prSet/>
      <dgm:spPr/>
      <dgm:t>
        <a:bodyPr/>
        <a:lstStyle/>
        <a:p>
          <a:endParaRPr lang="fr-FR"/>
        </a:p>
      </dgm:t>
    </dgm:pt>
    <dgm:pt modelId="{A1531A03-4DB9-4333-9C0B-9919A7BC21BE}">
      <dgm:prSet phldrT="[Texte]"/>
      <dgm:spPr/>
      <dgm:t>
        <a:bodyPr/>
        <a:lstStyle/>
        <a:p>
          <a:r>
            <a:rPr lang="fr-FR"/>
            <a:t>Signature électronique</a:t>
          </a:r>
        </a:p>
      </dgm:t>
    </dgm:pt>
    <dgm:pt modelId="{67479511-DDEE-4E71-96FB-4D9EE6818891}" type="parTrans" cxnId="{024E5528-3BD5-4752-BB4A-27603F6B5B84}">
      <dgm:prSet/>
      <dgm:spPr/>
      <dgm:t>
        <a:bodyPr/>
        <a:lstStyle/>
        <a:p>
          <a:endParaRPr lang="fr-FR"/>
        </a:p>
      </dgm:t>
    </dgm:pt>
    <dgm:pt modelId="{A7BECDD2-72C4-4A45-8BFA-B3BE1D916511}" type="sibTrans" cxnId="{024E5528-3BD5-4752-BB4A-27603F6B5B84}">
      <dgm:prSet/>
      <dgm:spPr/>
      <dgm:t>
        <a:bodyPr/>
        <a:lstStyle/>
        <a:p>
          <a:endParaRPr lang="fr-FR"/>
        </a:p>
      </dgm:t>
    </dgm:pt>
    <dgm:pt modelId="{0177C627-EC87-427B-BF3B-7CD95215E892}">
      <dgm:prSet phldrT="[Texte]"/>
      <dgm:spPr/>
      <dgm:t>
        <a:bodyPr/>
        <a:lstStyle/>
        <a:p>
          <a:r>
            <a:rPr lang="fr-FR"/>
            <a:t>Un document</a:t>
          </a:r>
        </a:p>
      </dgm:t>
    </dgm:pt>
    <dgm:pt modelId="{B8E24884-FA78-4A9F-B74A-99084DD26CD3}" type="parTrans" cxnId="{73F8D427-632E-44FB-86B6-AE0C2BFCC73E}">
      <dgm:prSet/>
      <dgm:spPr/>
      <dgm:t>
        <a:bodyPr/>
        <a:lstStyle/>
        <a:p>
          <a:endParaRPr lang="fr-FR"/>
        </a:p>
      </dgm:t>
    </dgm:pt>
    <dgm:pt modelId="{C6C44F85-2B2B-4A9F-B77A-D4D2CEA08E1C}" type="sibTrans" cxnId="{73F8D427-632E-44FB-86B6-AE0C2BFCC73E}">
      <dgm:prSet/>
      <dgm:spPr/>
      <dgm:t>
        <a:bodyPr/>
        <a:lstStyle/>
        <a:p>
          <a:endParaRPr lang="fr-FR"/>
        </a:p>
      </dgm:t>
    </dgm:pt>
    <dgm:pt modelId="{9779B501-FA8C-477A-8FBE-07D08EA3DD1D}">
      <dgm:prSet phldrT="[Texte]"/>
      <dgm:spPr/>
      <dgm:t>
        <a:bodyPr/>
        <a:lstStyle/>
        <a:p>
          <a:r>
            <a:rPr lang="fr-FR"/>
            <a:t>Un geste personnel</a:t>
          </a:r>
        </a:p>
      </dgm:t>
    </dgm:pt>
    <dgm:pt modelId="{34B490DD-E0E5-4A7F-A2F0-67017498AF51}" type="parTrans" cxnId="{AA5A8B34-0EA7-4CB8-975E-7BD2CBBD018B}">
      <dgm:prSet/>
      <dgm:spPr/>
      <dgm:t>
        <a:bodyPr/>
        <a:lstStyle/>
        <a:p>
          <a:endParaRPr lang="fr-FR"/>
        </a:p>
      </dgm:t>
    </dgm:pt>
    <dgm:pt modelId="{1C84FEE5-2CE4-401E-8C8E-AE471C1A6712}" type="sibTrans" cxnId="{AA5A8B34-0EA7-4CB8-975E-7BD2CBBD018B}">
      <dgm:prSet/>
      <dgm:spPr/>
      <dgm:t>
        <a:bodyPr/>
        <a:lstStyle/>
        <a:p>
          <a:endParaRPr lang="fr-FR"/>
        </a:p>
      </dgm:t>
    </dgm:pt>
    <dgm:pt modelId="{DEBFB956-8AFC-44AF-BC65-6EB40AB1CA45}">
      <dgm:prSet phldrT="[Texte]"/>
      <dgm:spPr/>
      <dgm:t>
        <a:bodyPr/>
        <a:lstStyle/>
        <a:p>
          <a:r>
            <a:rPr lang="fr-FR"/>
            <a:t>Un outil de signature et un certificat</a:t>
          </a:r>
        </a:p>
      </dgm:t>
    </dgm:pt>
    <dgm:pt modelId="{7EF35801-4791-4986-BF8F-412806EE2705}" type="parTrans" cxnId="{25F89B67-097B-4C54-981D-D0A3F0810E9E}">
      <dgm:prSet/>
      <dgm:spPr/>
      <dgm:t>
        <a:bodyPr/>
        <a:lstStyle/>
        <a:p>
          <a:endParaRPr lang="fr-FR"/>
        </a:p>
      </dgm:t>
    </dgm:pt>
    <dgm:pt modelId="{74F7D59D-3814-4AF2-BBD0-1B0A7EA30EE1}" type="sibTrans" cxnId="{25F89B67-097B-4C54-981D-D0A3F0810E9E}">
      <dgm:prSet/>
      <dgm:spPr/>
      <dgm:t>
        <a:bodyPr/>
        <a:lstStyle/>
        <a:p>
          <a:endParaRPr lang="fr-FR"/>
        </a:p>
      </dgm:t>
    </dgm:pt>
    <dgm:pt modelId="{882CE6E7-9C02-4035-BE30-707CD3A20EED}">
      <dgm:prSet phldrT="[Texte]"/>
      <dgm:spPr/>
      <dgm:t>
        <a:bodyPr/>
        <a:lstStyle/>
        <a:p>
          <a:r>
            <a:rPr lang="fr-FR"/>
            <a:t>Un code secret</a:t>
          </a:r>
        </a:p>
      </dgm:t>
    </dgm:pt>
    <dgm:pt modelId="{2DA43AEF-4A55-45D8-9741-88D35770AF22}" type="parTrans" cxnId="{21092E48-734D-4052-BA8F-B11C773BD903}">
      <dgm:prSet/>
      <dgm:spPr/>
      <dgm:t>
        <a:bodyPr/>
        <a:lstStyle/>
        <a:p>
          <a:endParaRPr lang="fr-FR"/>
        </a:p>
      </dgm:t>
    </dgm:pt>
    <dgm:pt modelId="{B1CAF348-B49F-42EB-A68A-C3371C663E2C}" type="sibTrans" cxnId="{21092E48-734D-4052-BA8F-B11C773BD903}">
      <dgm:prSet/>
      <dgm:spPr/>
      <dgm:t>
        <a:bodyPr/>
        <a:lstStyle/>
        <a:p>
          <a:endParaRPr lang="fr-FR"/>
        </a:p>
      </dgm:t>
    </dgm:pt>
    <dgm:pt modelId="{95D23DC6-FA19-4116-8BF9-CAA284DDAF7C}" type="pres">
      <dgm:prSet presAssocID="{15DCC19F-B31F-4CFB-8135-FB2663B646EE}" presName="hierChild1" presStyleCnt="0">
        <dgm:presLayoutVars>
          <dgm:chPref val="1"/>
          <dgm:dir/>
          <dgm:animOne val="branch"/>
          <dgm:animLvl val="lvl"/>
          <dgm:resizeHandles/>
        </dgm:presLayoutVars>
      </dgm:prSet>
      <dgm:spPr/>
      <dgm:t>
        <a:bodyPr/>
        <a:lstStyle/>
        <a:p>
          <a:endParaRPr lang="fr-FR"/>
        </a:p>
      </dgm:t>
    </dgm:pt>
    <dgm:pt modelId="{267032FA-C863-49A6-B2CE-9BD7F214901B}" type="pres">
      <dgm:prSet presAssocID="{24EB421B-2C40-4D65-9200-9148AD45EB2C}" presName="hierRoot1" presStyleCnt="0"/>
      <dgm:spPr/>
    </dgm:pt>
    <dgm:pt modelId="{B2E14D1E-41D0-425B-AB51-3D59B97F1291}" type="pres">
      <dgm:prSet presAssocID="{24EB421B-2C40-4D65-9200-9148AD45EB2C}" presName="composite" presStyleCnt="0"/>
      <dgm:spPr/>
    </dgm:pt>
    <dgm:pt modelId="{F201F281-6403-4F28-BE20-CF942601C726}" type="pres">
      <dgm:prSet presAssocID="{24EB421B-2C40-4D65-9200-9148AD45EB2C}" presName="background" presStyleLbl="node0" presStyleIdx="0" presStyleCnt="1"/>
      <dgm:spPr/>
    </dgm:pt>
    <dgm:pt modelId="{9D7DDF82-94E4-4FD8-91DE-9FC1EA4C5C2B}" type="pres">
      <dgm:prSet presAssocID="{24EB421B-2C40-4D65-9200-9148AD45EB2C}" presName="text" presStyleLbl="fgAcc0" presStyleIdx="0" presStyleCnt="1">
        <dgm:presLayoutVars>
          <dgm:chPref val="3"/>
        </dgm:presLayoutVars>
      </dgm:prSet>
      <dgm:spPr/>
      <dgm:t>
        <a:bodyPr/>
        <a:lstStyle/>
        <a:p>
          <a:endParaRPr lang="fr-FR"/>
        </a:p>
      </dgm:t>
    </dgm:pt>
    <dgm:pt modelId="{106B7FD7-5BC3-4E0D-AF76-3D35627AF9DA}" type="pres">
      <dgm:prSet presAssocID="{24EB421B-2C40-4D65-9200-9148AD45EB2C}" presName="hierChild2" presStyleCnt="0"/>
      <dgm:spPr/>
    </dgm:pt>
    <dgm:pt modelId="{BAD3F7DA-A323-45F6-9213-B3A69EB716A0}" type="pres">
      <dgm:prSet presAssocID="{F17DFC0D-77C8-41AF-8DCD-BEDBE00503C3}" presName="Name10" presStyleLbl="parChTrans1D2" presStyleIdx="0" presStyleCnt="2"/>
      <dgm:spPr/>
      <dgm:t>
        <a:bodyPr/>
        <a:lstStyle/>
        <a:p>
          <a:endParaRPr lang="fr-FR"/>
        </a:p>
      </dgm:t>
    </dgm:pt>
    <dgm:pt modelId="{1D6C2BCD-3E88-4F2C-BE0B-D5637E7BE279}" type="pres">
      <dgm:prSet presAssocID="{A002BF62-EF0D-49C6-A9B2-E0E197ECC4F0}" presName="hierRoot2" presStyleCnt="0"/>
      <dgm:spPr/>
    </dgm:pt>
    <dgm:pt modelId="{EA4C08FC-ACD1-41F9-95B0-E1DBD4744810}" type="pres">
      <dgm:prSet presAssocID="{A002BF62-EF0D-49C6-A9B2-E0E197ECC4F0}" presName="composite2" presStyleCnt="0"/>
      <dgm:spPr/>
    </dgm:pt>
    <dgm:pt modelId="{9D76D587-C817-44EA-83ED-F015D674877A}" type="pres">
      <dgm:prSet presAssocID="{A002BF62-EF0D-49C6-A9B2-E0E197ECC4F0}" presName="background2" presStyleLbl="node2" presStyleIdx="0" presStyleCnt="2"/>
      <dgm:spPr/>
    </dgm:pt>
    <dgm:pt modelId="{07178C8E-982A-492F-919E-14062481E8BD}" type="pres">
      <dgm:prSet presAssocID="{A002BF62-EF0D-49C6-A9B2-E0E197ECC4F0}" presName="text2" presStyleLbl="fgAcc2" presStyleIdx="0" presStyleCnt="2">
        <dgm:presLayoutVars>
          <dgm:chPref val="3"/>
        </dgm:presLayoutVars>
      </dgm:prSet>
      <dgm:spPr/>
      <dgm:t>
        <a:bodyPr/>
        <a:lstStyle/>
        <a:p>
          <a:endParaRPr lang="fr-FR"/>
        </a:p>
      </dgm:t>
    </dgm:pt>
    <dgm:pt modelId="{03B72DC2-AB5B-43A8-81ED-06765347F628}" type="pres">
      <dgm:prSet presAssocID="{A002BF62-EF0D-49C6-A9B2-E0E197ECC4F0}" presName="hierChild3" presStyleCnt="0"/>
      <dgm:spPr/>
    </dgm:pt>
    <dgm:pt modelId="{B7611415-E9BC-47F5-B2E5-8B179626F2EB}" type="pres">
      <dgm:prSet presAssocID="{1A7EB1BB-20B2-4E69-A495-486DCE10F783}" presName="Name17" presStyleLbl="parChTrans1D3" presStyleIdx="0" presStyleCnt="6"/>
      <dgm:spPr/>
      <dgm:t>
        <a:bodyPr/>
        <a:lstStyle/>
        <a:p>
          <a:endParaRPr lang="fr-FR"/>
        </a:p>
      </dgm:t>
    </dgm:pt>
    <dgm:pt modelId="{758F7CD7-4648-469C-B9CC-3D0F186D58A0}" type="pres">
      <dgm:prSet presAssocID="{1C39FBF1-4741-4780-942D-81C351DD642C}" presName="hierRoot3" presStyleCnt="0"/>
      <dgm:spPr/>
    </dgm:pt>
    <dgm:pt modelId="{1FE30447-E717-431C-BAA1-0D3C668F0CE3}" type="pres">
      <dgm:prSet presAssocID="{1C39FBF1-4741-4780-942D-81C351DD642C}" presName="composite3" presStyleCnt="0"/>
      <dgm:spPr/>
    </dgm:pt>
    <dgm:pt modelId="{2BC82869-73E2-4389-A1A8-0BB011C702D3}" type="pres">
      <dgm:prSet presAssocID="{1C39FBF1-4741-4780-942D-81C351DD642C}" presName="background3" presStyleLbl="node3" presStyleIdx="0" presStyleCnt="6"/>
      <dgm:spPr/>
    </dgm:pt>
    <dgm:pt modelId="{08ED8302-24A1-4AF5-A500-9A8C9983535A}" type="pres">
      <dgm:prSet presAssocID="{1C39FBF1-4741-4780-942D-81C351DD642C}" presName="text3" presStyleLbl="fgAcc3" presStyleIdx="0" presStyleCnt="6">
        <dgm:presLayoutVars>
          <dgm:chPref val="3"/>
        </dgm:presLayoutVars>
      </dgm:prSet>
      <dgm:spPr/>
      <dgm:t>
        <a:bodyPr/>
        <a:lstStyle/>
        <a:p>
          <a:endParaRPr lang="fr-FR"/>
        </a:p>
      </dgm:t>
    </dgm:pt>
    <dgm:pt modelId="{21D80299-D4D2-408C-9493-93A74655480B}" type="pres">
      <dgm:prSet presAssocID="{1C39FBF1-4741-4780-942D-81C351DD642C}" presName="hierChild4" presStyleCnt="0"/>
      <dgm:spPr/>
    </dgm:pt>
    <dgm:pt modelId="{9F6EFD08-F0B1-4757-81A4-37E761C6117D}" type="pres">
      <dgm:prSet presAssocID="{D7A22CF5-FEC1-4FE0-B4D3-47FE83113BAA}" presName="Name17" presStyleLbl="parChTrans1D3" presStyleIdx="1" presStyleCnt="6"/>
      <dgm:spPr/>
      <dgm:t>
        <a:bodyPr/>
        <a:lstStyle/>
        <a:p>
          <a:endParaRPr lang="fr-FR"/>
        </a:p>
      </dgm:t>
    </dgm:pt>
    <dgm:pt modelId="{C9089269-4252-4E65-9CAE-6726BF802EDB}" type="pres">
      <dgm:prSet presAssocID="{5CA3D0CD-B897-4015-B2F2-2684C14705C9}" presName="hierRoot3" presStyleCnt="0"/>
      <dgm:spPr/>
    </dgm:pt>
    <dgm:pt modelId="{D31AF6C8-0527-42C3-8244-B106EBE3D54D}" type="pres">
      <dgm:prSet presAssocID="{5CA3D0CD-B897-4015-B2F2-2684C14705C9}" presName="composite3" presStyleCnt="0"/>
      <dgm:spPr/>
    </dgm:pt>
    <dgm:pt modelId="{F5E96070-3E37-4443-BC1E-94F2BB23DCC7}" type="pres">
      <dgm:prSet presAssocID="{5CA3D0CD-B897-4015-B2F2-2684C14705C9}" presName="background3" presStyleLbl="node3" presStyleIdx="1" presStyleCnt="6"/>
      <dgm:spPr/>
    </dgm:pt>
    <dgm:pt modelId="{84D535C9-85D2-41C9-830B-4F7560AD513B}" type="pres">
      <dgm:prSet presAssocID="{5CA3D0CD-B897-4015-B2F2-2684C14705C9}" presName="text3" presStyleLbl="fgAcc3" presStyleIdx="1" presStyleCnt="6">
        <dgm:presLayoutVars>
          <dgm:chPref val="3"/>
        </dgm:presLayoutVars>
      </dgm:prSet>
      <dgm:spPr/>
      <dgm:t>
        <a:bodyPr/>
        <a:lstStyle/>
        <a:p>
          <a:endParaRPr lang="fr-FR"/>
        </a:p>
      </dgm:t>
    </dgm:pt>
    <dgm:pt modelId="{5C1CF34B-DE7D-4D3F-AA78-77E29FE5B66B}" type="pres">
      <dgm:prSet presAssocID="{5CA3D0CD-B897-4015-B2F2-2684C14705C9}" presName="hierChild4" presStyleCnt="0"/>
      <dgm:spPr/>
    </dgm:pt>
    <dgm:pt modelId="{AC03DF46-763D-4DA1-B80C-8EDEB655F0E2}" type="pres">
      <dgm:prSet presAssocID="{34B490DD-E0E5-4A7F-A2F0-67017498AF51}" presName="Name17" presStyleLbl="parChTrans1D3" presStyleIdx="2" presStyleCnt="6"/>
      <dgm:spPr/>
      <dgm:t>
        <a:bodyPr/>
        <a:lstStyle/>
        <a:p>
          <a:endParaRPr lang="fr-FR"/>
        </a:p>
      </dgm:t>
    </dgm:pt>
    <dgm:pt modelId="{1CEC99E5-B02C-4C88-9915-B2579D2B64D8}" type="pres">
      <dgm:prSet presAssocID="{9779B501-FA8C-477A-8FBE-07D08EA3DD1D}" presName="hierRoot3" presStyleCnt="0"/>
      <dgm:spPr/>
    </dgm:pt>
    <dgm:pt modelId="{22F31D7E-BDBC-4227-B539-7264693F040C}" type="pres">
      <dgm:prSet presAssocID="{9779B501-FA8C-477A-8FBE-07D08EA3DD1D}" presName="composite3" presStyleCnt="0"/>
      <dgm:spPr/>
    </dgm:pt>
    <dgm:pt modelId="{6EB836D1-50FC-45F1-8280-AA61D5109A97}" type="pres">
      <dgm:prSet presAssocID="{9779B501-FA8C-477A-8FBE-07D08EA3DD1D}" presName="background3" presStyleLbl="node3" presStyleIdx="2" presStyleCnt="6"/>
      <dgm:spPr/>
    </dgm:pt>
    <dgm:pt modelId="{1597FE37-8CC4-4202-9D48-B4A8D463C08C}" type="pres">
      <dgm:prSet presAssocID="{9779B501-FA8C-477A-8FBE-07D08EA3DD1D}" presName="text3" presStyleLbl="fgAcc3" presStyleIdx="2" presStyleCnt="6">
        <dgm:presLayoutVars>
          <dgm:chPref val="3"/>
        </dgm:presLayoutVars>
      </dgm:prSet>
      <dgm:spPr/>
      <dgm:t>
        <a:bodyPr/>
        <a:lstStyle/>
        <a:p>
          <a:endParaRPr lang="fr-FR"/>
        </a:p>
      </dgm:t>
    </dgm:pt>
    <dgm:pt modelId="{0F7DD76B-0428-47A6-8883-2300E7D589C6}" type="pres">
      <dgm:prSet presAssocID="{9779B501-FA8C-477A-8FBE-07D08EA3DD1D}" presName="hierChild4" presStyleCnt="0"/>
      <dgm:spPr/>
    </dgm:pt>
    <dgm:pt modelId="{34C37D1A-8367-4ACE-9A45-A14157F3BDB4}" type="pres">
      <dgm:prSet presAssocID="{67479511-DDEE-4E71-96FB-4D9EE6818891}" presName="Name10" presStyleLbl="parChTrans1D2" presStyleIdx="1" presStyleCnt="2"/>
      <dgm:spPr/>
      <dgm:t>
        <a:bodyPr/>
        <a:lstStyle/>
        <a:p>
          <a:endParaRPr lang="fr-FR"/>
        </a:p>
      </dgm:t>
    </dgm:pt>
    <dgm:pt modelId="{7A639459-D71C-4C5E-A4F4-89EF4022DFC5}" type="pres">
      <dgm:prSet presAssocID="{A1531A03-4DB9-4333-9C0B-9919A7BC21BE}" presName="hierRoot2" presStyleCnt="0"/>
      <dgm:spPr/>
    </dgm:pt>
    <dgm:pt modelId="{F944BD46-DADD-485F-8E8E-5DD8EA187DC5}" type="pres">
      <dgm:prSet presAssocID="{A1531A03-4DB9-4333-9C0B-9919A7BC21BE}" presName="composite2" presStyleCnt="0"/>
      <dgm:spPr/>
    </dgm:pt>
    <dgm:pt modelId="{077B2F9D-3B74-40FF-BAF3-8F990656EB73}" type="pres">
      <dgm:prSet presAssocID="{A1531A03-4DB9-4333-9C0B-9919A7BC21BE}" presName="background2" presStyleLbl="node2" presStyleIdx="1" presStyleCnt="2"/>
      <dgm:spPr/>
    </dgm:pt>
    <dgm:pt modelId="{0BC1E0FF-E20E-40A3-BF08-6DA6075A2640}" type="pres">
      <dgm:prSet presAssocID="{A1531A03-4DB9-4333-9C0B-9919A7BC21BE}" presName="text2" presStyleLbl="fgAcc2" presStyleIdx="1" presStyleCnt="2">
        <dgm:presLayoutVars>
          <dgm:chPref val="3"/>
        </dgm:presLayoutVars>
      </dgm:prSet>
      <dgm:spPr/>
      <dgm:t>
        <a:bodyPr/>
        <a:lstStyle/>
        <a:p>
          <a:endParaRPr lang="fr-FR"/>
        </a:p>
      </dgm:t>
    </dgm:pt>
    <dgm:pt modelId="{2889E7D5-5F99-41F1-B357-1A32BC290BD0}" type="pres">
      <dgm:prSet presAssocID="{A1531A03-4DB9-4333-9C0B-9919A7BC21BE}" presName="hierChild3" presStyleCnt="0"/>
      <dgm:spPr/>
    </dgm:pt>
    <dgm:pt modelId="{9136E737-3710-4FD1-8853-E0D0B4CFBC90}" type="pres">
      <dgm:prSet presAssocID="{B8E24884-FA78-4A9F-B74A-99084DD26CD3}" presName="Name17" presStyleLbl="parChTrans1D3" presStyleIdx="3" presStyleCnt="6"/>
      <dgm:spPr/>
      <dgm:t>
        <a:bodyPr/>
        <a:lstStyle/>
        <a:p>
          <a:endParaRPr lang="fr-FR"/>
        </a:p>
      </dgm:t>
    </dgm:pt>
    <dgm:pt modelId="{3C50A5BD-64CF-42E2-9768-F676891A60D7}" type="pres">
      <dgm:prSet presAssocID="{0177C627-EC87-427B-BF3B-7CD95215E892}" presName="hierRoot3" presStyleCnt="0"/>
      <dgm:spPr/>
    </dgm:pt>
    <dgm:pt modelId="{6DBF433A-F9FC-4899-BFC7-D252F7199FFF}" type="pres">
      <dgm:prSet presAssocID="{0177C627-EC87-427B-BF3B-7CD95215E892}" presName="composite3" presStyleCnt="0"/>
      <dgm:spPr/>
    </dgm:pt>
    <dgm:pt modelId="{11F3231F-FF67-449E-852E-D1727F1E7E27}" type="pres">
      <dgm:prSet presAssocID="{0177C627-EC87-427B-BF3B-7CD95215E892}" presName="background3" presStyleLbl="node3" presStyleIdx="3" presStyleCnt="6"/>
      <dgm:spPr/>
    </dgm:pt>
    <dgm:pt modelId="{A0B6A710-16B6-471C-9DF0-823F55BFB0B4}" type="pres">
      <dgm:prSet presAssocID="{0177C627-EC87-427B-BF3B-7CD95215E892}" presName="text3" presStyleLbl="fgAcc3" presStyleIdx="3" presStyleCnt="6">
        <dgm:presLayoutVars>
          <dgm:chPref val="3"/>
        </dgm:presLayoutVars>
      </dgm:prSet>
      <dgm:spPr/>
      <dgm:t>
        <a:bodyPr/>
        <a:lstStyle/>
        <a:p>
          <a:endParaRPr lang="fr-FR"/>
        </a:p>
      </dgm:t>
    </dgm:pt>
    <dgm:pt modelId="{B4A690D1-33D9-41E7-ACA1-A0ED786BD9AB}" type="pres">
      <dgm:prSet presAssocID="{0177C627-EC87-427B-BF3B-7CD95215E892}" presName="hierChild4" presStyleCnt="0"/>
      <dgm:spPr/>
    </dgm:pt>
    <dgm:pt modelId="{73995924-160F-4B52-A395-B50A391D883A}" type="pres">
      <dgm:prSet presAssocID="{7EF35801-4791-4986-BF8F-412806EE2705}" presName="Name17" presStyleLbl="parChTrans1D3" presStyleIdx="4" presStyleCnt="6"/>
      <dgm:spPr/>
      <dgm:t>
        <a:bodyPr/>
        <a:lstStyle/>
        <a:p>
          <a:endParaRPr lang="fr-FR"/>
        </a:p>
      </dgm:t>
    </dgm:pt>
    <dgm:pt modelId="{058BEA45-94D0-400F-8124-A5DF4F314A3B}" type="pres">
      <dgm:prSet presAssocID="{DEBFB956-8AFC-44AF-BC65-6EB40AB1CA45}" presName="hierRoot3" presStyleCnt="0"/>
      <dgm:spPr/>
    </dgm:pt>
    <dgm:pt modelId="{6AB21AD8-788A-45E7-9CA4-529E779C33CD}" type="pres">
      <dgm:prSet presAssocID="{DEBFB956-8AFC-44AF-BC65-6EB40AB1CA45}" presName="composite3" presStyleCnt="0"/>
      <dgm:spPr/>
    </dgm:pt>
    <dgm:pt modelId="{42953744-2869-4C9E-A1B3-3BF07FBA75A2}" type="pres">
      <dgm:prSet presAssocID="{DEBFB956-8AFC-44AF-BC65-6EB40AB1CA45}" presName="background3" presStyleLbl="node3" presStyleIdx="4" presStyleCnt="6"/>
      <dgm:spPr/>
    </dgm:pt>
    <dgm:pt modelId="{DDB4C11E-7E47-4B66-9A9B-53C94FF5C2B1}" type="pres">
      <dgm:prSet presAssocID="{DEBFB956-8AFC-44AF-BC65-6EB40AB1CA45}" presName="text3" presStyleLbl="fgAcc3" presStyleIdx="4" presStyleCnt="6">
        <dgm:presLayoutVars>
          <dgm:chPref val="3"/>
        </dgm:presLayoutVars>
      </dgm:prSet>
      <dgm:spPr/>
      <dgm:t>
        <a:bodyPr/>
        <a:lstStyle/>
        <a:p>
          <a:endParaRPr lang="fr-FR"/>
        </a:p>
      </dgm:t>
    </dgm:pt>
    <dgm:pt modelId="{735F276B-06CA-4FA4-934E-80CC5EDE533A}" type="pres">
      <dgm:prSet presAssocID="{DEBFB956-8AFC-44AF-BC65-6EB40AB1CA45}" presName="hierChild4" presStyleCnt="0"/>
      <dgm:spPr/>
    </dgm:pt>
    <dgm:pt modelId="{02499826-C223-4BA7-A015-5B3FA3659269}" type="pres">
      <dgm:prSet presAssocID="{2DA43AEF-4A55-45D8-9741-88D35770AF22}" presName="Name17" presStyleLbl="parChTrans1D3" presStyleIdx="5" presStyleCnt="6"/>
      <dgm:spPr/>
      <dgm:t>
        <a:bodyPr/>
        <a:lstStyle/>
        <a:p>
          <a:endParaRPr lang="fr-FR"/>
        </a:p>
      </dgm:t>
    </dgm:pt>
    <dgm:pt modelId="{2DF9F582-CC54-46EC-A6D2-65E5EEFE8E95}" type="pres">
      <dgm:prSet presAssocID="{882CE6E7-9C02-4035-BE30-707CD3A20EED}" presName="hierRoot3" presStyleCnt="0"/>
      <dgm:spPr/>
    </dgm:pt>
    <dgm:pt modelId="{86A4CEA5-4FDF-460B-9EC6-51879FD8E1CA}" type="pres">
      <dgm:prSet presAssocID="{882CE6E7-9C02-4035-BE30-707CD3A20EED}" presName="composite3" presStyleCnt="0"/>
      <dgm:spPr/>
    </dgm:pt>
    <dgm:pt modelId="{A12447D3-196B-4828-A949-0DD9018B70CB}" type="pres">
      <dgm:prSet presAssocID="{882CE6E7-9C02-4035-BE30-707CD3A20EED}" presName="background3" presStyleLbl="node3" presStyleIdx="5" presStyleCnt="6"/>
      <dgm:spPr/>
    </dgm:pt>
    <dgm:pt modelId="{A9CEBCAC-9ACF-4064-A23C-A097625D8EC5}" type="pres">
      <dgm:prSet presAssocID="{882CE6E7-9C02-4035-BE30-707CD3A20EED}" presName="text3" presStyleLbl="fgAcc3" presStyleIdx="5" presStyleCnt="6">
        <dgm:presLayoutVars>
          <dgm:chPref val="3"/>
        </dgm:presLayoutVars>
      </dgm:prSet>
      <dgm:spPr/>
      <dgm:t>
        <a:bodyPr/>
        <a:lstStyle/>
        <a:p>
          <a:endParaRPr lang="fr-FR"/>
        </a:p>
      </dgm:t>
    </dgm:pt>
    <dgm:pt modelId="{C5D33DE3-1151-4CFC-BAE5-02AE91AAE56F}" type="pres">
      <dgm:prSet presAssocID="{882CE6E7-9C02-4035-BE30-707CD3A20EED}" presName="hierChild4" presStyleCnt="0"/>
      <dgm:spPr/>
    </dgm:pt>
  </dgm:ptLst>
  <dgm:cxnLst>
    <dgm:cxn modelId="{A3991A2E-4A88-4BB4-B795-4DE09F08AF39}" type="presOf" srcId="{5CA3D0CD-B897-4015-B2F2-2684C14705C9}" destId="{84D535C9-85D2-41C9-830B-4F7560AD513B}" srcOrd="0" destOrd="0" presId="urn:microsoft.com/office/officeart/2005/8/layout/hierarchy1"/>
    <dgm:cxn modelId="{E0D76F5E-1325-4510-9F05-B5EF651B03D0}" type="presOf" srcId="{D7A22CF5-FEC1-4FE0-B4D3-47FE83113BAA}" destId="{9F6EFD08-F0B1-4757-81A4-37E761C6117D}" srcOrd="0" destOrd="0" presId="urn:microsoft.com/office/officeart/2005/8/layout/hierarchy1"/>
    <dgm:cxn modelId="{758BD0BD-FA70-48B3-A13D-D7AD47A14784}" type="presOf" srcId="{1C39FBF1-4741-4780-942D-81C351DD642C}" destId="{08ED8302-24A1-4AF5-A500-9A8C9983535A}" srcOrd="0" destOrd="0" presId="urn:microsoft.com/office/officeart/2005/8/layout/hierarchy1"/>
    <dgm:cxn modelId="{B78AC101-BD97-4839-AF40-7DF796499278}" type="presOf" srcId="{67479511-DDEE-4E71-96FB-4D9EE6818891}" destId="{34C37D1A-8367-4ACE-9A45-A14157F3BDB4}" srcOrd="0" destOrd="0" presId="urn:microsoft.com/office/officeart/2005/8/layout/hierarchy1"/>
    <dgm:cxn modelId="{0A230003-85A1-4EF7-95A1-AB122407F9E0}" type="presOf" srcId="{9779B501-FA8C-477A-8FBE-07D08EA3DD1D}" destId="{1597FE37-8CC4-4202-9D48-B4A8D463C08C}" srcOrd="0" destOrd="0" presId="urn:microsoft.com/office/officeart/2005/8/layout/hierarchy1"/>
    <dgm:cxn modelId="{5878305C-7A01-45C6-AA88-6598EABFBDCA}" srcId="{A002BF62-EF0D-49C6-A9B2-E0E197ECC4F0}" destId="{1C39FBF1-4741-4780-942D-81C351DD642C}" srcOrd="0" destOrd="0" parTransId="{1A7EB1BB-20B2-4E69-A495-486DCE10F783}" sibTransId="{BA5ED31F-E481-4823-9673-3D9F0B863740}"/>
    <dgm:cxn modelId="{6D7FA1A4-117D-43C0-BA88-9F6614401CE7}" type="presOf" srcId="{1A7EB1BB-20B2-4E69-A495-486DCE10F783}" destId="{B7611415-E9BC-47F5-B2E5-8B179626F2EB}" srcOrd="0" destOrd="0" presId="urn:microsoft.com/office/officeart/2005/8/layout/hierarchy1"/>
    <dgm:cxn modelId="{41B5474C-C765-4534-A21E-EEB4BA31172E}" srcId="{15DCC19F-B31F-4CFB-8135-FB2663B646EE}" destId="{24EB421B-2C40-4D65-9200-9148AD45EB2C}" srcOrd="0" destOrd="0" parTransId="{4CE00B04-CB81-469A-9AFE-043BFADDAC5A}" sibTransId="{19664784-4671-4783-B175-B286D9FF485E}"/>
    <dgm:cxn modelId="{73F8D427-632E-44FB-86B6-AE0C2BFCC73E}" srcId="{A1531A03-4DB9-4333-9C0B-9919A7BC21BE}" destId="{0177C627-EC87-427B-BF3B-7CD95215E892}" srcOrd="0" destOrd="0" parTransId="{B8E24884-FA78-4A9F-B74A-99084DD26CD3}" sibTransId="{C6C44F85-2B2B-4A9F-B77A-D4D2CEA08E1C}"/>
    <dgm:cxn modelId="{7B292026-BEAF-4E63-A388-D672D77A56AB}" type="presOf" srcId="{24EB421B-2C40-4D65-9200-9148AD45EB2C}" destId="{9D7DDF82-94E4-4FD8-91DE-9FC1EA4C5C2B}" srcOrd="0" destOrd="0" presId="urn:microsoft.com/office/officeart/2005/8/layout/hierarchy1"/>
    <dgm:cxn modelId="{39B0ABFC-4955-4806-9A51-B8D5B472BFDA}" type="presOf" srcId="{B8E24884-FA78-4A9F-B74A-99084DD26CD3}" destId="{9136E737-3710-4FD1-8853-E0D0B4CFBC90}" srcOrd="0" destOrd="0" presId="urn:microsoft.com/office/officeart/2005/8/layout/hierarchy1"/>
    <dgm:cxn modelId="{024E5528-3BD5-4752-BB4A-27603F6B5B84}" srcId="{24EB421B-2C40-4D65-9200-9148AD45EB2C}" destId="{A1531A03-4DB9-4333-9C0B-9919A7BC21BE}" srcOrd="1" destOrd="0" parTransId="{67479511-DDEE-4E71-96FB-4D9EE6818891}" sibTransId="{A7BECDD2-72C4-4A45-8BFA-B3BE1D916511}"/>
    <dgm:cxn modelId="{CD2CD368-D6AE-4BAB-B155-C3137905B849}" srcId="{24EB421B-2C40-4D65-9200-9148AD45EB2C}" destId="{A002BF62-EF0D-49C6-A9B2-E0E197ECC4F0}" srcOrd="0" destOrd="0" parTransId="{F17DFC0D-77C8-41AF-8DCD-BEDBE00503C3}" sibTransId="{30E68E67-2EDA-4750-9A9B-4EC2AD0BF049}"/>
    <dgm:cxn modelId="{4F599083-96F6-498A-8E1F-07AA5C119DA1}" type="presOf" srcId="{A002BF62-EF0D-49C6-A9B2-E0E197ECC4F0}" destId="{07178C8E-982A-492F-919E-14062481E8BD}" srcOrd="0" destOrd="0" presId="urn:microsoft.com/office/officeart/2005/8/layout/hierarchy1"/>
    <dgm:cxn modelId="{25F89B67-097B-4C54-981D-D0A3F0810E9E}" srcId="{A1531A03-4DB9-4333-9C0B-9919A7BC21BE}" destId="{DEBFB956-8AFC-44AF-BC65-6EB40AB1CA45}" srcOrd="1" destOrd="0" parTransId="{7EF35801-4791-4986-BF8F-412806EE2705}" sibTransId="{74F7D59D-3814-4AF2-BBD0-1B0A7EA30EE1}"/>
    <dgm:cxn modelId="{DDB7222D-05BF-475E-BF23-E5E262CA6213}" type="presOf" srcId="{DEBFB956-8AFC-44AF-BC65-6EB40AB1CA45}" destId="{DDB4C11E-7E47-4B66-9A9B-53C94FF5C2B1}" srcOrd="0" destOrd="0" presId="urn:microsoft.com/office/officeart/2005/8/layout/hierarchy1"/>
    <dgm:cxn modelId="{7CAF4820-4317-47CA-93EB-EE1528262D66}" type="presOf" srcId="{7EF35801-4791-4986-BF8F-412806EE2705}" destId="{73995924-160F-4B52-A395-B50A391D883A}" srcOrd="0" destOrd="0" presId="urn:microsoft.com/office/officeart/2005/8/layout/hierarchy1"/>
    <dgm:cxn modelId="{DCB27B2A-EDEA-4D0B-A6A8-68B35A52BF37}" type="presOf" srcId="{A1531A03-4DB9-4333-9C0B-9919A7BC21BE}" destId="{0BC1E0FF-E20E-40A3-BF08-6DA6075A2640}" srcOrd="0" destOrd="0" presId="urn:microsoft.com/office/officeart/2005/8/layout/hierarchy1"/>
    <dgm:cxn modelId="{21092E48-734D-4052-BA8F-B11C773BD903}" srcId="{A1531A03-4DB9-4333-9C0B-9919A7BC21BE}" destId="{882CE6E7-9C02-4035-BE30-707CD3A20EED}" srcOrd="2" destOrd="0" parTransId="{2DA43AEF-4A55-45D8-9741-88D35770AF22}" sibTransId="{B1CAF348-B49F-42EB-A68A-C3371C663E2C}"/>
    <dgm:cxn modelId="{AA5A8B34-0EA7-4CB8-975E-7BD2CBBD018B}" srcId="{A002BF62-EF0D-49C6-A9B2-E0E197ECC4F0}" destId="{9779B501-FA8C-477A-8FBE-07D08EA3DD1D}" srcOrd="2" destOrd="0" parTransId="{34B490DD-E0E5-4A7F-A2F0-67017498AF51}" sibTransId="{1C84FEE5-2CE4-401E-8C8E-AE471C1A6712}"/>
    <dgm:cxn modelId="{6BF26746-2C9E-40A2-B275-25AA55E25B0F}" type="presOf" srcId="{15DCC19F-B31F-4CFB-8135-FB2663B646EE}" destId="{95D23DC6-FA19-4116-8BF9-CAA284DDAF7C}" srcOrd="0" destOrd="0" presId="urn:microsoft.com/office/officeart/2005/8/layout/hierarchy1"/>
    <dgm:cxn modelId="{3CA7EE39-8B1A-4BBD-AFC8-72AC4E405D64}" type="presOf" srcId="{882CE6E7-9C02-4035-BE30-707CD3A20EED}" destId="{A9CEBCAC-9ACF-4064-A23C-A097625D8EC5}" srcOrd="0" destOrd="0" presId="urn:microsoft.com/office/officeart/2005/8/layout/hierarchy1"/>
    <dgm:cxn modelId="{08737049-7F34-4018-B592-63E07244200A}" type="presOf" srcId="{F17DFC0D-77C8-41AF-8DCD-BEDBE00503C3}" destId="{BAD3F7DA-A323-45F6-9213-B3A69EB716A0}" srcOrd="0" destOrd="0" presId="urn:microsoft.com/office/officeart/2005/8/layout/hierarchy1"/>
    <dgm:cxn modelId="{B6B9427F-2D15-42E2-B9F5-0215C7E3C5E3}" type="presOf" srcId="{34B490DD-E0E5-4A7F-A2F0-67017498AF51}" destId="{AC03DF46-763D-4DA1-B80C-8EDEB655F0E2}" srcOrd="0" destOrd="0" presId="urn:microsoft.com/office/officeart/2005/8/layout/hierarchy1"/>
    <dgm:cxn modelId="{491B8CC0-7BB5-472B-8788-A74C6B5ED809}" type="presOf" srcId="{2DA43AEF-4A55-45D8-9741-88D35770AF22}" destId="{02499826-C223-4BA7-A015-5B3FA3659269}" srcOrd="0" destOrd="0" presId="urn:microsoft.com/office/officeart/2005/8/layout/hierarchy1"/>
    <dgm:cxn modelId="{548FC253-1B25-4F69-A618-08813BB80489}" srcId="{A002BF62-EF0D-49C6-A9B2-E0E197ECC4F0}" destId="{5CA3D0CD-B897-4015-B2F2-2684C14705C9}" srcOrd="1" destOrd="0" parTransId="{D7A22CF5-FEC1-4FE0-B4D3-47FE83113BAA}" sibTransId="{B2B5DBCC-47B0-45AD-B557-9395F491E250}"/>
    <dgm:cxn modelId="{9918100E-055A-4747-B6CD-1F0CA32D109C}" type="presOf" srcId="{0177C627-EC87-427B-BF3B-7CD95215E892}" destId="{A0B6A710-16B6-471C-9DF0-823F55BFB0B4}" srcOrd="0" destOrd="0" presId="urn:microsoft.com/office/officeart/2005/8/layout/hierarchy1"/>
    <dgm:cxn modelId="{80AAC75F-B273-46A1-91A7-0A4921FE689C}" type="presParOf" srcId="{95D23DC6-FA19-4116-8BF9-CAA284DDAF7C}" destId="{267032FA-C863-49A6-B2CE-9BD7F214901B}" srcOrd="0" destOrd="0" presId="urn:microsoft.com/office/officeart/2005/8/layout/hierarchy1"/>
    <dgm:cxn modelId="{8E7E0E4B-45A8-436E-AF76-B99C65B83DAC}" type="presParOf" srcId="{267032FA-C863-49A6-B2CE-9BD7F214901B}" destId="{B2E14D1E-41D0-425B-AB51-3D59B97F1291}" srcOrd="0" destOrd="0" presId="urn:microsoft.com/office/officeart/2005/8/layout/hierarchy1"/>
    <dgm:cxn modelId="{7B3EE614-1D93-41BE-9A40-CC86E16E7F36}" type="presParOf" srcId="{B2E14D1E-41D0-425B-AB51-3D59B97F1291}" destId="{F201F281-6403-4F28-BE20-CF942601C726}" srcOrd="0" destOrd="0" presId="urn:microsoft.com/office/officeart/2005/8/layout/hierarchy1"/>
    <dgm:cxn modelId="{9BF23CF4-0490-4327-BA45-094DB930148F}" type="presParOf" srcId="{B2E14D1E-41D0-425B-AB51-3D59B97F1291}" destId="{9D7DDF82-94E4-4FD8-91DE-9FC1EA4C5C2B}" srcOrd="1" destOrd="0" presId="urn:microsoft.com/office/officeart/2005/8/layout/hierarchy1"/>
    <dgm:cxn modelId="{72D997A9-5A35-4D16-8474-8CABA4F3938A}" type="presParOf" srcId="{267032FA-C863-49A6-B2CE-9BD7F214901B}" destId="{106B7FD7-5BC3-4E0D-AF76-3D35627AF9DA}" srcOrd="1" destOrd="0" presId="urn:microsoft.com/office/officeart/2005/8/layout/hierarchy1"/>
    <dgm:cxn modelId="{99CC2B49-B6C8-491B-8EB6-3E96B341BC99}" type="presParOf" srcId="{106B7FD7-5BC3-4E0D-AF76-3D35627AF9DA}" destId="{BAD3F7DA-A323-45F6-9213-B3A69EB716A0}" srcOrd="0" destOrd="0" presId="urn:microsoft.com/office/officeart/2005/8/layout/hierarchy1"/>
    <dgm:cxn modelId="{A5BA135B-C73E-47AB-A771-67E03019C8B6}" type="presParOf" srcId="{106B7FD7-5BC3-4E0D-AF76-3D35627AF9DA}" destId="{1D6C2BCD-3E88-4F2C-BE0B-D5637E7BE279}" srcOrd="1" destOrd="0" presId="urn:microsoft.com/office/officeart/2005/8/layout/hierarchy1"/>
    <dgm:cxn modelId="{AA8CA69A-4AF8-4536-8F46-D769EC534EE7}" type="presParOf" srcId="{1D6C2BCD-3E88-4F2C-BE0B-D5637E7BE279}" destId="{EA4C08FC-ACD1-41F9-95B0-E1DBD4744810}" srcOrd="0" destOrd="0" presId="urn:microsoft.com/office/officeart/2005/8/layout/hierarchy1"/>
    <dgm:cxn modelId="{16583553-EFF0-4FE3-950D-3864A9B7260F}" type="presParOf" srcId="{EA4C08FC-ACD1-41F9-95B0-E1DBD4744810}" destId="{9D76D587-C817-44EA-83ED-F015D674877A}" srcOrd="0" destOrd="0" presId="urn:microsoft.com/office/officeart/2005/8/layout/hierarchy1"/>
    <dgm:cxn modelId="{DA5B6073-BA45-4505-892F-39278E55648B}" type="presParOf" srcId="{EA4C08FC-ACD1-41F9-95B0-E1DBD4744810}" destId="{07178C8E-982A-492F-919E-14062481E8BD}" srcOrd="1" destOrd="0" presId="urn:microsoft.com/office/officeart/2005/8/layout/hierarchy1"/>
    <dgm:cxn modelId="{171C2BF2-1DE8-4F14-A486-E4914D5347E8}" type="presParOf" srcId="{1D6C2BCD-3E88-4F2C-BE0B-D5637E7BE279}" destId="{03B72DC2-AB5B-43A8-81ED-06765347F628}" srcOrd="1" destOrd="0" presId="urn:microsoft.com/office/officeart/2005/8/layout/hierarchy1"/>
    <dgm:cxn modelId="{CA40BA4F-D9CA-4767-BAA7-4A96FB3E9F6F}" type="presParOf" srcId="{03B72DC2-AB5B-43A8-81ED-06765347F628}" destId="{B7611415-E9BC-47F5-B2E5-8B179626F2EB}" srcOrd="0" destOrd="0" presId="urn:microsoft.com/office/officeart/2005/8/layout/hierarchy1"/>
    <dgm:cxn modelId="{AC625018-2804-42A1-96EE-5A787E67C68D}" type="presParOf" srcId="{03B72DC2-AB5B-43A8-81ED-06765347F628}" destId="{758F7CD7-4648-469C-B9CC-3D0F186D58A0}" srcOrd="1" destOrd="0" presId="urn:microsoft.com/office/officeart/2005/8/layout/hierarchy1"/>
    <dgm:cxn modelId="{6259B9E9-8988-43F5-BE38-9A9FBA347F50}" type="presParOf" srcId="{758F7CD7-4648-469C-B9CC-3D0F186D58A0}" destId="{1FE30447-E717-431C-BAA1-0D3C668F0CE3}" srcOrd="0" destOrd="0" presId="urn:microsoft.com/office/officeart/2005/8/layout/hierarchy1"/>
    <dgm:cxn modelId="{B9A7A7ED-890C-42CF-B430-BCBDECE570F0}" type="presParOf" srcId="{1FE30447-E717-431C-BAA1-0D3C668F0CE3}" destId="{2BC82869-73E2-4389-A1A8-0BB011C702D3}" srcOrd="0" destOrd="0" presId="urn:microsoft.com/office/officeart/2005/8/layout/hierarchy1"/>
    <dgm:cxn modelId="{1067C16F-EAE1-45D7-8137-B56388F1E505}" type="presParOf" srcId="{1FE30447-E717-431C-BAA1-0D3C668F0CE3}" destId="{08ED8302-24A1-4AF5-A500-9A8C9983535A}" srcOrd="1" destOrd="0" presId="urn:microsoft.com/office/officeart/2005/8/layout/hierarchy1"/>
    <dgm:cxn modelId="{15BB12A0-4DD0-4D7E-8879-61C216BFA333}" type="presParOf" srcId="{758F7CD7-4648-469C-B9CC-3D0F186D58A0}" destId="{21D80299-D4D2-408C-9493-93A74655480B}" srcOrd="1" destOrd="0" presId="urn:microsoft.com/office/officeart/2005/8/layout/hierarchy1"/>
    <dgm:cxn modelId="{5F663EDB-C12E-4BB0-8E53-74E86C96A255}" type="presParOf" srcId="{03B72DC2-AB5B-43A8-81ED-06765347F628}" destId="{9F6EFD08-F0B1-4757-81A4-37E761C6117D}" srcOrd="2" destOrd="0" presId="urn:microsoft.com/office/officeart/2005/8/layout/hierarchy1"/>
    <dgm:cxn modelId="{31722155-CE4C-4E4E-B9F2-E79294A3B406}" type="presParOf" srcId="{03B72DC2-AB5B-43A8-81ED-06765347F628}" destId="{C9089269-4252-4E65-9CAE-6726BF802EDB}" srcOrd="3" destOrd="0" presId="urn:microsoft.com/office/officeart/2005/8/layout/hierarchy1"/>
    <dgm:cxn modelId="{C29A6DB0-34ED-4B76-B4AF-B364D44645F7}" type="presParOf" srcId="{C9089269-4252-4E65-9CAE-6726BF802EDB}" destId="{D31AF6C8-0527-42C3-8244-B106EBE3D54D}" srcOrd="0" destOrd="0" presId="urn:microsoft.com/office/officeart/2005/8/layout/hierarchy1"/>
    <dgm:cxn modelId="{BBA6E14C-035A-4AAF-AD6C-E9C5670B6017}" type="presParOf" srcId="{D31AF6C8-0527-42C3-8244-B106EBE3D54D}" destId="{F5E96070-3E37-4443-BC1E-94F2BB23DCC7}" srcOrd="0" destOrd="0" presId="urn:microsoft.com/office/officeart/2005/8/layout/hierarchy1"/>
    <dgm:cxn modelId="{2A2E0033-2509-47CD-8566-DD6DA65A7B6C}" type="presParOf" srcId="{D31AF6C8-0527-42C3-8244-B106EBE3D54D}" destId="{84D535C9-85D2-41C9-830B-4F7560AD513B}" srcOrd="1" destOrd="0" presId="urn:microsoft.com/office/officeart/2005/8/layout/hierarchy1"/>
    <dgm:cxn modelId="{E90DAAD5-1F1F-4B22-B55A-7607946FF984}" type="presParOf" srcId="{C9089269-4252-4E65-9CAE-6726BF802EDB}" destId="{5C1CF34B-DE7D-4D3F-AA78-77E29FE5B66B}" srcOrd="1" destOrd="0" presId="urn:microsoft.com/office/officeart/2005/8/layout/hierarchy1"/>
    <dgm:cxn modelId="{FF6D3005-3C49-4BE6-B8FF-253CCFCAE5CD}" type="presParOf" srcId="{03B72DC2-AB5B-43A8-81ED-06765347F628}" destId="{AC03DF46-763D-4DA1-B80C-8EDEB655F0E2}" srcOrd="4" destOrd="0" presId="urn:microsoft.com/office/officeart/2005/8/layout/hierarchy1"/>
    <dgm:cxn modelId="{A8AFDFA5-56BE-48AE-B4C5-0A47047F1615}" type="presParOf" srcId="{03B72DC2-AB5B-43A8-81ED-06765347F628}" destId="{1CEC99E5-B02C-4C88-9915-B2579D2B64D8}" srcOrd="5" destOrd="0" presId="urn:microsoft.com/office/officeart/2005/8/layout/hierarchy1"/>
    <dgm:cxn modelId="{363DA1A3-6B90-4404-B032-8F43C232A524}" type="presParOf" srcId="{1CEC99E5-B02C-4C88-9915-B2579D2B64D8}" destId="{22F31D7E-BDBC-4227-B539-7264693F040C}" srcOrd="0" destOrd="0" presId="urn:microsoft.com/office/officeart/2005/8/layout/hierarchy1"/>
    <dgm:cxn modelId="{20AA0305-47D0-44FB-BD6E-9340C05D230E}" type="presParOf" srcId="{22F31D7E-BDBC-4227-B539-7264693F040C}" destId="{6EB836D1-50FC-45F1-8280-AA61D5109A97}" srcOrd="0" destOrd="0" presId="urn:microsoft.com/office/officeart/2005/8/layout/hierarchy1"/>
    <dgm:cxn modelId="{109551D0-738F-4795-A48D-C7DB42D10A1A}" type="presParOf" srcId="{22F31D7E-BDBC-4227-B539-7264693F040C}" destId="{1597FE37-8CC4-4202-9D48-B4A8D463C08C}" srcOrd="1" destOrd="0" presId="urn:microsoft.com/office/officeart/2005/8/layout/hierarchy1"/>
    <dgm:cxn modelId="{0BB54BFC-7F63-4A23-B5EA-9493672F34AB}" type="presParOf" srcId="{1CEC99E5-B02C-4C88-9915-B2579D2B64D8}" destId="{0F7DD76B-0428-47A6-8883-2300E7D589C6}" srcOrd="1" destOrd="0" presId="urn:microsoft.com/office/officeart/2005/8/layout/hierarchy1"/>
    <dgm:cxn modelId="{87923F99-461C-4742-AB5F-92C608322EBE}" type="presParOf" srcId="{106B7FD7-5BC3-4E0D-AF76-3D35627AF9DA}" destId="{34C37D1A-8367-4ACE-9A45-A14157F3BDB4}" srcOrd="2" destOrd="0" presId="urn:microsoft.com/office/officeart/2005/8/layout/hierarchy1"/>
    <dgm:cxn modelId="{33DA83CA-AB90-4B5E-82D4-A6D6E29AC9C9}" type="presParOf" srcId="{106B7FD7-5BC3-4E0D-AF76-3D35627AF9DA}" destId="{7A639459-D71C-4C5E-A4F4-89EF4022DFC5}" srcOrd="3" destOrd="0" presId="urn:microsoft.com/office/officeart/2005/8/layout/hierarchy1"/>
    <dgm:cxn modelId="{3DEBBA36-BAA0-4833-9D86-81FE6F127E52}" type="presParOf" srcId="{7A639459-D71C-4C5E-A4F4-89EF4022DFC5}" destId="{F944BD46-DADD-485F-8E8E-5DD8EA187DC5}" srcOrd="0" destOrd="0" presId="urn:microsoft.com/office/officeart/2005/8/layout/hierarchy1"/>
    <dgm:cxn modelId="{3B8D8A33-7EEC-4429-89C4-CA1F9D122E75}" type="presParOf" srcId="{F944BD46-DADD-485F-8E8E-5DD8EA187DC5}" destId="{077B2F9D-3B74-40FF-BAF3-8F990656EB73}" srcOrd="0" destOrd="0" presId="urn:microsoft.com/office/officeart/2005/8/layout/hierarchy1"/>
    <dgm:cxn modelId="{BBEAEF3D-596A-49EC-AF52-AE1DBA5D9289}" type="presParOf" srcId="{F944BD46-DADD-485F-8E8E-5DD8EA187DC5}" destId="{0BC1E0FF-E20E-40A3-BF08-6DA6075A2640}" srcOrd="1" destOrd="0" presId="urn:microsoft.com/office/officeart/2005/8/layout/hierarchy1"/>
    <dgm:cxn modelId="{7C9A69B4-D17A-444E-B490-FB46E6636807}" type="presParOf" srcId="{7A639459-D71C-4C5E-A4F4-89EF4022DFC5}" destId="{2889E7D5-5F99-41F1-B357-1A32BC290BD0}" srcOrd="1" destOrd="0" presId="urn:microsoft.com/office/officeart/2005/8/layout/hierarchy1"/>
    <dgm:cxn modelId="{102B8928-8B08-47F9-AEF8-D09E0D8BB3C4}" type="presParOf" srcId="{2889E7D5-5F99-41F1-B357-1A32BC290BD0}" destId="{9136E737-3710-4FD1-8853-E0D0B4CFBC90}" srcOrd="0" destOrd="0" presId="urn:microsoft.com/office/officeart/2005/8/layout/hierarchy1"/>
    <dgm:cxn modelId="{9E5DA1DD-AB86-4907-9370-4097DD2B91B7}" type="presParOf" srcId="{2889E7D5-5F99-41F1-B357-1A32BC290BD0}" destId="{3C50A5BD-64CF-42E2-9768-F676891A60D7}" srcOrd="1" destOrd="0" presId="urn:microsoft.com/office/officeart/2005/8/layout/hierarchy1"/>
    <dgm:cxn modelId="{98E2347D-FE6F-4D7B-AAB6-0B6ECFF5A17D}" type="presParOf" srcId="{3C50A5BD-64CF-42E2-9768-F676891A60D7}" destId="{6DBF433A-F9FC-4899-BFC7-D252F7199FFF}" srcOrd="0" destOrd="0" presId="urn:microsoft.com/office/officeart/2005/8/layout/hierarchy1"/>
    <dgm:cxn modelId="{24EE73A5-6D77-4E49-9170-EA16F46F56B2}" type="presParOf" srcId="{6DBF433A-F9FC-4899-BFC7-D252F7199FFF}" destId="{11F3231F-FF67-449E-852E-D1727F1E7E27}" srcOrd="0" destOrd="0" presId="urn:microsoft.com/office/officeart/2005/8/layout/hierarchy1"/>
    <dgm:cxn modelId="{073ACAD3-5764-4D70-BD21-8B6A3B6D6B1A}" type="presParOf" srcId="{6DBF433A-F9FC-4899-BFC7-D252F7199FFF}" destId="{A0B6A710-16B6-471C-9DF0-823F55BFB0B4}" srcOrd="1" destOrd="0" presId="urn:microsoft.com/office/officeart/2005/8/layout/hierarchy1"/>
    <dgm:cxn modelId="{15757AFB-62F0-4AC6-8196-0BF35EF3F066}" type="presParOf" srcId="{3C50A5BD-64CF-42E2-9768-F676891A60D7}" destId="{B4A690D1-33D9-41E7-ACA1-A0ED786BD9AB}" srcOrd="1" destOrd="0" presId="urn:microsoft.com/office/officeart/2005/8/layout/hierarchy1"/>
    <dgm:cxn modelId="{8A86CA33-2668-4A43-AA4A-273A39A6BD18}" type="presParOf" srcId="{2889E7D5-5F99-41F1-B357-1A32BC290BD0}" destId="{73995924-160F-4B52-A395-B50A391D883A}" srcOrd="2" destOrd="0" presId="urn:microsoft.com/office/officeart/2005/8/layout/hierarchy1"/>
    <dgm:cxn modelId="{7B7BEC2E-B2F1-4661-9360-486B3E82CFDC}" type="presParOf" srcId="{2889E7D5-5F99-41F1-B357-1A32BC290BD0}" destId="{058BEA45-94D0-400F-8124-A5DF4F314A3B}" srcOrd="3" destOrd="0" presId="urn:microsoft.com/office/officeart/2005/8/layout/hierarchy1"/>
    <dgm:cxn modelId="{F70851DE-553D-487B-B909-E904C4D2C331}" type="presParOf" srcId="{058BEA45-94D0-400F-8124-A5DF4F314A3B}" destId="{6AB21AD8-788A-45E7-9CA4-529E779C33CD}" srcOrd="0" destOrd="0" presId="urn:microsoft.com/office/officeart/2005/8/layout/hierarchy1"/>
    <dgm:cxn modelId="{63B3795A-CF8D-4E0F-A156-E93D96843375}" type="presParOf" srcId="{6AB21AD8-788A-45E7-9CA4-529E779C33CD}" destId="{42953744-2869-4C9E-A1B3-3BF07FBA75A2}" srcOrd="0" destOrd="0" presId="urn:microsoft.com/office/officeart/2005/8/layout/hierarchy1"/>
    <dgm:cxn modelId="{471799CD-1DA6-4A6D-BB9B-F054C022C72D}" type="presParOf" srcId="{6AB21AD8-788A-45E7-9CA4-529E779C33CD}" destId="{DDB4C11E-7E47-4B66-9A9B-53C94FF5C2B1}" srcOrd="1" destOrd="0" presId="urn:microsoft.com/office/officeart/2005/8/layout/hierarchy1"/>
    <dgm:cxn modelId="{7279764F-77A3-4A79-83E0-292BBBB002DB}" type="presParOf" srcId="{058BEA45-94D0-400F-8124-A5DF4F314A3B}" destId="{735F276B-06CA-4FA4-934E-80CC5EDE533A}" srcOrd="1" destOrd="0" presId="urn:microsoft.com/office/officeart/2005/8/layout/hierarchy1"/>
    <dgm:cxn modelId="{3E961AE2-AFCD-4B70-99C7-1EB0C94A86A2}" type="presParOf" srcId="{2889E7D5-5F99-41F1-B357-1A32BC290BD0}" destId="{02499826-C223-4BA7-A015-5B3FA3659269}" srcOrd="4" destOrd="0" presId="urn:microsoft.com/office/officeart/2005/8/layout/hierarchy1"/>
    <dgm:cxn modelId="{E58BCD4F-AB70-4FFD-B52E-6D4AC632D1DE}" type="presParOf" srcId="{2889E7D5-5F99-41F1-B357-1A32BC290BD0}" destId="{2DF9F582-CC54-46EC-A6D2-65E5EEFE8E95}" srcOrd="5" destOrd="0" presId="urn:microsoft.com/office/officeart/2005/8/layout/hierarchy1"/>
    <dgm:cxn modelId="{057905AB-3192-42FE-B7D8-87572A89D83C}" type="presParOf" srcId="{2DF9F582-CC54-46EC-A6D2-65E5EEFE8E95}" destId="{86A4CEA5-4FDF-460B-9EC6-51879FD8E1CA}" srcOrd="0" destOrd="0" presId="urn:microsoft.com/office/officeart/2005/8/layout/hierarchy1"/>
    <dgm:cxn modelId="{A5EE8511-029D-40CA-959E-38E7F3377926}" type="presParOf" srcId="{86A4CEA5-4FDF-460B-9EC6-51879FD8E1CA}" destId="{A12447D3-196B-4828-A949-0DD9018B70CB}" srcOrd="0" destOrd="0" presId="urn:microsoft.com/office/officeart/2005/8/layout/hierarchy1"/>
    <dgm:cxn modelId="{CBD443A8-08E2-4DF0-83E3-5D7830C01C16}" type="presParOf" srcId="{86A4CEA5-4FDF-460B-9EC6-51879FD8E1CA}" destId="{A9CEBCAC-9ACF-4064-A23C-A097625D8EC5}" srcOrd="1" destOrd="0" presId="urn:microsoft.com/office/officeart/2005/8/layout/hierarchy1"/>
    <dgm:cxn modelId="{C87A662E-EDAC-4028-A5E9-D4FA2916BB21}" type="presParOf" srcId="{2DF9F582-CC54-46EC-A6D2-65E5EEFE8E95}" destId="{C5D33DE3-1151-4CFC-BAE5-02AE91AAE56F}"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499826-C223-4BA7-A015-5B3FA3659269}">
      <dsp:nvSpPr>
        <dsp:cNvPr id="0" name=""/>
        <dsp:cNvSpPr/>
      </dsp:nvSpPr>
      <dsp:spPr>
        <a:xfrm>
          <a:off x="4110898" y="1549697"/>
          <a:ext cx="932216" cy="221825"/>
        </a:xfrm>
        <a:custGeom>
          <a:avLst/>
          <a:gdLst/>
          <a:ahLst/>
          <a:cxnLst/>
          <a:rect l="0" t="0" r="0" b="0"/>
          <a:pathLst>
            <a:path>
              <a:moveTo>
                <a:pt x="0" y="0"/>
              </a:moveTo>
              <a:lnTo>
                <a:pt x="0" y="151167"/>
              </a:lnTo>
              <a:lnTo>
                <a:pt x="932216" y="151167"/>
              </a:lnTo>
              <a:lnTo>
                <a:pt x="932216" y="22182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3995924-160F-4B52-A395-B50A391D883A}">
      <dsp:nvSpPr>
        <dsp:cNvPr id="0" name=""/>
        <dsp:cNvSpPr/>
      </dsp:nvSpPr>
      <dsp:spPr>
        <a:xfrm>
          <a:off x="4065178" y="1549697"/>
          <a:ext cx="91440" cy="221825"/>
        </a:xfrm>
        <a:custGeom>
          <a:avLst/>
          <a:gdLst/>
          <a:ahLst/>
          <a:cxnLst/>
          <a:rect l="0" t="0" r="0" b="0"/>
          <a:pathLst>
            <a:path>
              <a:moveTo>
                <a:pt x="45720" y="0"/>
              </a:moveTo>
              <a:lnTo>
                <a:pt x="45720" y="22182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36E737-3710-4FD1-8853-E0D0B4CFBC90}">
      <dsp:nvSpPr>
        <dsp:cNvPr id="0" name=""/>
        <dsp:cNvSpPr/>
      </dsp:nvSpPr>
      <dsp:spPr>
        <a:xfrm>
          <a:off x="3178682" y="1549697"/>
          <a:ext cx="932216" cy="221825"/>
        </a:xfrm>
        <a:custGeom>
          <a:avLst/>
          <a:gdLst/>
          <a:ahLst/>
          <a:cxnLst/>
          <a:rect l="0" t="0" r="0" b="0"/>
          <a:pathLst>
            <a:path>
              <a:moveTo>
                <a:pt x="932216" y="0"/>
              </a:moveTo>
              <a:lnTo>
                <a:pt x="932216" y="151167"/>
              </a:lnTo>
              <a:lnTo>
                <a:pt x="0" y="151167"/>
              </a:lnTo>
              <a:lnTo>
                <a:pt x="0" y="22182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C37D1A-8367-4ACE-9A45-A14157F3BDB4}">
      <dsp:nvSpPr>
        <dsp:cNvPr id="0" name=""/>
        <dsp:cNvSpPr/>
      </dsp:nvSpPr>
      <dsp:spPr>
        <a:xfrm>
          <a:off x="2712574" y="843543"/>
          <a:ext cx="1398324" cy="221825"/>
        </a:xfrm>
        <a:custGeom>
          <a:avLst/>
          <a:gdLst/>
          <a:ahLst/>
          <a:cxnLst/>
          <a:rect l="0" t="0" r="0" b="0"/>
          <a:pathLst>
            <a:path>
              <a:moveTo>
                <a:pt x="0" y="0"/>
              </a:moveTo>
              <a:lnTo>
                <a:pt x="0" y="151167"/>
              </a:lnTo>
              <a:lnTo>
                <a:pt x="1398324" y="151167"/>
              </a:lnTo>
              <a:lnTo>
                <a:pt x="1398324" y="22182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C03DF46-763D-4DA1-B80C-8EDEB655F0E2}">
      <dsp:nvSpPr>
        <dsp:cNvPr id="0" name=""/>
        <dsp:cNvSpPr/>
      </dsp:nvSpPr>
      <dsp:spPr>
        <a:xfrm>
          <a:off x="1314249" y="1549697"/>
          <a:ext cx="932216" cy="221825"/>
        </a:xfrm>
        <a:custGeom>
          <a:avLst/>
          <a:gdLst/>
          <a:ahLst/>
          <a:cxnLst/>
          <a:rect l="0" t="0" r="0" b="0"/>
          <a:pathLst>
            <a:path>
              <a:moveTo>
                <a:pt x="0" y="0"/>
              </a:moveTo>
              <a:lnTo>
                <a:pt x="0" y="151167"/>
              </a:lnTo>
              <a:lnTo>
                <a:pt x="932216" y="151167"/>
              </a:lnTo>
              <a:lnTo>
                <a:pt x="932216" y="22182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6EFD08-F0B1-4757-81A4-37E761C6117D}">
      <dsp:nvSpPr>
        <dsp:cNvPr id="0" name=""/>
        <dsp:cNvSpPr/>
      </dsp:nvSpPr>
      <dsp:spPr>
        <a:xfrm>
          <a:off x="1268529" y="1549697"/>
          <a:ext cx="91440" cy="221825"/>
        </a:xfrm>
        <a:custGeom>
          <a:avLst/>
          <a:gdLst/>
          <a:ahLst/>
          <a:cxnLst/>
          <a:rect l="0" t="0" r="0" b="0"/>
          <a:pathLst>
            <a:path>
              <a:moveTo>
                <a:pt x="45720" y="0"/>
              </a:moveTo>
              <a:lnTo>
                <a:pt x="45720" y="22182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611415-E9BC-47F5-B2E5-8B179626F2EB}">
      <dsp:nvSpPr>
        <dsp:cNvPr id="0" name=""/>
        <dsp:cNvSpPr/>
      </dsp:nvSpPr>
      <dsp:spPr>
        <a:xfrm>
          <a:off x="382033" y="1549697"/>
          <a:ext cx="932216" cy="221825"/>
        </a:xfrm>
        <a:custGeom>
          <a:avLst/>
          <a:gdLst/>
          <a:ahLst/>
          <a:cxnLst/>
          <a:rect l="0" t="0" r="0" b="0"/>
          <a:pathLst>
            <a:path>
              <a:moveTo>
                <a:pt x="932216" y="0"/>
              </a:moveTo>
              <a:lnTo>
                <a:pt x="932216" y="151167"/>
              </a:lnTo>
              <a:lnTo>
                <a:pt x="0" y="151167"/>
              </a:lnTo>
              <a:lnTo>
                <a:pt x="0" y="22182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D3F7DA-A323-45F6-9213-B3A69EB716A0}">
      <dsp:nvSpPr>
        <dsp:cNvPr id="0" name=""/>
        <dsp:cNvSpPr/>
      </dsp:nvSpPr>
      <dsp:spPr>
        <a:xfrm>
          <a:off x="1314249" y="843543"/>
          <a:ext cx="1398324" cy="221825"/>
        </a:xfrm>
        <a:custGeom>
          <a:avLst/>
          <a:gdLst/>
          <a:ahLst/>
          <a:cxnLst/>
          <a:rect l="0" t="0" r="0" b="0"/>
          <a:pathLst>
            <a:path>
              <a:moveTo>
                <a:pt x="1398324" y="0"/>
              </a:moveTo>
              <a:lnTo>
                <a:pt x="1398324" y="151167"/>
              </a:lnTo>
              <a:lnTo>
                <a:pt x="0" y="151167"/>
              </a:lnTo>
              <a:lnTo>
                <a:pt x="0" y="22182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01F281-6403-4F28-BE20-CF942601C726}">
      <dsp:nvSpPr>
        <dsp:cNvPr id="0" name=""/>
        <dsp:cNvSpPr/>
      </dsp:nvSpPr>
      <dsp:spPr>
        <a:xfrm>
          <a:off x="2331212" y="359214"/>
          <a:ext cx="762722" cy="48432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D7DDF82-94E4-4FD8-91DE-9FC1EA4C5C2B}">
      <dsp:nvSpPr>
        <dsp:cNvPr id="0" name=""/>
        <dsp:cNvSpPr/>
      </dsp:nvSpPr>
      <dsp:spPr>
        <a:xfrm>
          <a:off x="2415959" y="439724"/>
          <a:ext cx="762722" cy="48432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fr-FR" sz="900" b="0" kern="1200"/>
            <a:t>Le signataire</a:t>
          </a:r>
        </a:p>
      </dsp:txBody>
      <dsp:txXfrm>
        <a:off x="2430144" y="453909"/>
        <a:ext cx="734352" cy="455958"/>
      </dsp:txXfrm>
    </dsp:sp>
    <dsp:sp modelId="{9D76D587-C817-44EA-83ED-F015D674877A}">
      <dsp:nvSpPr>
        <dsp:cNvPr id="0" name=""/>
        <dsp:cNvSpPr/>
      </dsp:nvSpPr>
      <dsp:spPr>
        <a:xfrm>
          <a:off x="932888" y="1065368"/>
          <a:ext cx="762722" cy="48432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7178C8E-982A-492F-919E-14062481E8BD}">
      <dsp:nvSpPr>
        <dsp:cNvPr id="0" name=""/>
        <dsp:cNvSpPr/>
      </dsp:nvSpPr>
      <dsp:spPr>
        <a:xfrm>
          <a:off x="1017635" y="1145877"/>
          <a:ext cx="762722" cy="48432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fr-FR" sz="900" kern="1200"/>
            <a:t>Signature manuscrite</a:t>
          </a:r>
        </a:p>
      </dsp:txBody>
      <dsp:txXfrm>
        <a:off x="1031820" y="1160062"/>
        <a:ext cx="734352" cy="455958"/>
      </dsp:txXfrm>
    </dsp:sp>
    <dsp:sp modelId="{2BC82869-73E2-4389-A1A8-0BB011C702D3}">
      <dsp:nvSpPr>
        <dsp:cNvPr id="0" name=""/>
        <dsp:cNvSpPr/>
      </dsp:nvSpPr>
      <dsp:spPr>
        <a:xfrm>
          <a:off x="672" y="1771522"/>
          <a:ext cx="762722" cy="48432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8ED8302-24A1-4AF5-A500-9A8C9983535A}">
      <dsp:nvSpPr>
        <dsp:cNvPr id="0" name=""/>
        <dsp:cNvSpPr/>
      </dsp:nvSpPr>
      <dsp:spPr>
        <a:xfrm>
          <a:off x="85419" y="1852031"/>
          <a:ext cx="762722" cy="48432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fr-FR" sz="900" kern="1200"/>
            <a:t>Un document</a:t>
          </a:r>
        </a:p>
      </dsp:txBody>
      <dsp:txXfrm>
        <a:off x="99604" y="1866216"/>
        <a:ext cx="734352" cy="455958"/>
      </dsp:txXfrm>
    </dsp:sp>
    <dsp:sp modelId="{F5E96070-3E37-4443-BC1E-94F2BB23DCC7}">
      <dsp:nvSpPr>
        <dsp:cNvPr id="0" name=""/>
        <dsp:cNvSpPr/>
      </dsp:nvSpPr>
      <dsp:spPr>
        <a:xfrm>
          <a:off x="932888" y="1771522"/>
          <a:ext cx="762722" cy="48432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4D535C9-85D2-41C9-830B-4F7560AD513B}">
      <dsp:nvSpPr>
        <dsp:cNvPr id="0" name=""/>
        <dsp:cNvSpPr/>
      </dsp:nvSpPr>
      <dsp:spPr>
        <a:xfrm>
          <a:off x="1017635" y="1852031"/>
          <a:ext cx="762722" cy="48432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fr-FR" sz="900" kern="1200"/>
            <a:t>Un stylo</a:t>
          </a:r>
        </a:p>
      </dsp:txBody>
      <dsp:txXfrm>
        <a:off x="1031820" y="1866216"/>
        <a:ext cx="734352" cy="455958"/>
      </dsp:txXfrm>
    </dsp:sp>
    <dsp:sp modelId="{6EB836D1-50FC-45F1-8280-AA61D5109A97}">
      <dsp:nvSpPr>
        <dsp:cNvPr id="0" name=""/>
        <dsp:cNvSpPr/>
      </dsp:nvSpPr>
      <dsp:spPr>
        <a:xfrm>
          <a:off x="1865104" y="1771522"/>
          <a:ext cx="762722" cy="48432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597FE37-8CC4-4202-9D48-B4A8D463C08C}">
      <dsp:nvSpPr>
        <dsp:cNvPr id="0" name=""/>
        <dsp:cNvSpPr/>
      </dsp:nvSpPr>
      <dsp:spPr>
        <a:xfrm>
          <a:off x="1949851" y="1852031"/>
          <a:ext cx="762722" cy="48432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fr-FR" sz="900" kern="1200"/>
            <a:t>Un geste personnel</a:t>
          </a:r>
        </a:p>
      </dsp:txBody>
      <dsp:txXfrm>
        <a:off x="1964036" y="1866216"/>
        <a:ext cx="734352" cy="455958"/>
      </dsp:txXfrm>
    </dsp:sp>
    <dsp:sp modelId="{077B2F9D-3B74-40FF-BAF3-8F990656EB73}">
      <dsp:nvSpPr>
        <dsp:cNvPr id="0" name=""/>
        <dsp:cNvSpPr/>
      </dsp:nvSpPr>
      <dsp:spPr>
        <a:xfrm>
          <a:off x="3729537" y="1065368"/>
          <a:ext cx="762722" cy="48432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BC1E0FF-E20E-40A3-BF08-6DA6075A2640}">
      <dsp:nvSpPr>
        <dsp:cNvPr id="0" name=""/>
        <dsp:cNvSpPr/>
      </dsp:nvSpPr>
      <dsp:spPr>
        <a:xfrm>
          <a:off x="3814284" y="1145877"/>
          <a:ext cx="762722" cy="48432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fr-FR" sz="900" kern="1200"/>
            <a:t>Signature électronique</a:t>
          </a:r>
        </a:p>
      </dsp:txBody>
      <dsp:txXfrm>
        <a:off x="3828469" y="1160062"/>
        <a:ext cx="734352" cy="455958"/>
      </dsp:txXfrm>
    </dsp:sp>
    <dsp:sp modelId="{11F3231F-FF67-449E-852E-D1727F1E7E27}">
      <dsp:nvSpPr>
        <dsp:cNvPr id="0" name=""/>
        <dsp:cNvSpPr/>
      </dsp:nvSpPr>
      <dsp:spPr>
        <a:xfrm>
          <a:off x="2797320" y="1771522"/>
          <a:ext cx="762722" cy="48432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0B6A710-16B6-471C-9DF0-823F55BFB0B4}">
      <dsp:nvSpPr>
        <dsp:cNvPr id="0" name=""/>
        <dsp:cNvSpPr/>
      </dsp:nvSpPr>
      <dsp:spPr>
        <a:xfrm>
          <a:off x="2882067" y="1852031"/>
          <a:ext cx="762722" cy="48432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fr-FR" sz="900" kern="1200"/>
            <a:t>Un document</a:t>
          </a:r>
        </a:p>
      </dsp:txBody>
      <dsp:txXfrm>
        <a:off x="2896252" y="1866216"/>
        <a:ext cx="734352" cy="455958"/>
      </dsp:txXfrm>
    </dsp:sp>
    <dsp:sp modelId="{42953744-2869-4C9E-A1B3-3BF07FBA75A2}">
      <dsp:nvSpPr>
        <dsp:cNvPr id="0" name=""/>
        <dsp:cNvSpPr/>
      </dsp:nvSpPr>
      <dsp:spPr>
        <a:xfrm>
          <a:off x="3729537" y="1771522"/>
          <a:ext cx="762722" cy="48432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DB4C11E-7E47-4B66-9A9B-53C94FF5C2B1}">
      <dsp:nvSpPr>
        <dsp:cNvPr id="0" name=""/>
        <dsp:cNvSpPr/>
      </dsp:nvSpPr>
      <dsp:spPr>
        <a:xfrm>
          <a:off x="3814284" y="1852031"/>
          <a:ext cx="762722" cy="48432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fr-FR" sz="900" kern="1200"/>
            <a:t>Un outil de signature et un certificat</a:t>
          </a:r>
        </a:p>
      </dsp:txBody>
      <dsp:txXfrm>
        <a:off x="3828469" y="1866216"/>
        <a:ext cx="734352" cy="455958"/>
      </dsp:txXfrm>
    </dsp:sp>
    <dsp:sp modelId="{A12447D3-196B-4828-A949-0DD9018B70CB}">
      <dsp:nvSpPr>
        <dsp:cNvPr id="0" name=""/>
        <dsp:cNvSpPr/>
      </dsp:nvSpPr>
      <dsp:spPr>
        <a:xfrm>
          <a:off x="4661753" y="1771522"/>
          <a:ext cx="762722" cy="48432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9CEBCAC-9ACF-4064-A23C-A097625D8EC5}">
      <dsp:nvSpPr>
        <dsp:cNvPr id="0" name=""/>
        <dsp:cNvSpPr/>
      </dsp:nvSpPr>
      <dsp:spPr>
        <a:xfrm>
          <a:off x="4746500" y="1852031"/>
          <a:ext cx="762722" cy="48432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fr-FR" sz="900" kern="1200"/>
            <a:t>Un code secret</a:t>
          </a:r>
        </a:p>
      </dsp:txBody>
      <dsp:txXfrm>
        <a:off x="4760685" y="1866216"/>
        <a:ext cx="734352" cy="45595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695109-4ABF-4BD7-8A51-39FC216CE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1</TotalTime>
  <Pages>2</Pages>
  <Words>494</Words>
  <Characters>2720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3208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3</cp:revision>
  <cp:lastPrinted>2011-10-07T12:04:00Z</cp:lastPrinted>
  <dcterms:created xsi:type="dcterms:W3CDTF">2018-03-12T10:30:00Z</dcterms:created>
  <dcterms:modified xsi:type="dcterms:W3CDTF">2018-03-12T10:31:00Z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