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129C" w:rsidRPr="002E2FA8" w:rsidRDefault="00D8129C" w:rsidP="00D8129C">
      <w:pPr>
        <w:pStyle w:val="00Chaptitre"/>
      </w:pPr>
      <w:r w:rsidRPr="002E2FA8">
        <w:t>Chapitre 7</w:t>
      </w:r>
      <w:r w:rsidRPr="002E2FA8">
        <w:tab/>
        <w:t>Facturation, suivi des règlements et des relances « clients »</w:t>
      </w:r>
    </w:p>
    <w:p w:rsidR="00D8129C" w:rsidRPr="002E2FA8" w:rsidRDefault="00D8129C" w:rsidP="00D8129C">
      <w:pPr>
        <w:pStyle w:val="02Programmetitre"/>
      </w:pPr>
      <w:r w:rsidRPr="002E2FA8">
        <w:t>Référentiel</w:t>
      </w:r>
    </w:p>
    <w:tbl>
      <w:tblPr>
        <w:tblStyle w:val="Grilledutableau"/>
        <w:tblW w:w="0" w:type="auto"/>
        <w:tblLook w:val="04A0" w:firstRow="1" w:lastRow="0" w:firstColumn="1" w:lastColumn="0" w:noHBand="0" w:noVBand="1"/>
      </w:tblPr>
      <w:tblGrid>
        <w:gridCol w:w="4606"/>
        <w:gridCol w:w="4606"/>
      </w:tblGrid>
      <w:tr w:rsidR="00D8129C" w:rsidRPr="002E2FA8" w:rsidTr="003A49CD">
        <w:tc>
          <w:tcPr>
            <w:tcW w:w="4606" w:type="dxa"/>
          </w:tcPr>
          <w:p w:rsidR="00D8129C" w:rsidRPr="002E2FA8" w:rsidRDefault="00D8129C" w:rsidP="00D8129C">
            <w:pPr>
              <w:pStyle w:val="Tableautetiere"/>
            </w:pPr>
            <w:r w:rsidRPr="002E2FA8">
              <w:t>Compétence</w:t>
            </w:r>
          </w:p>
        </w:tc>
        <w:tc>
          <w:tcPr>
            <w:tcW w:w="4606" w:type="dxa"/>
          </w:tcPr>
          <w:p w:rsidR="00D8129C" w:rsidRPr="002E2FA8" w:rsidRDefault="00D8129C" w:rsidP="00D8129C">
            <w:pPr>
              <w:pStyle w:val="Tableautetiere"/>
            </w:pPr>
            <w:r w:rsidRPr="002E2FA8">
              <w:t>Tâche</w:t>
            </w:r>
          </w:p>
        </w:tc>
      </w:tr>
      <w:tr w:rsidR="00D8129C" w:rsidRPr="002E2FA8" w:rsidTr="003A49CD">
        <w:tc>
          <w:tcPr>
            <w:tcW w:w="4606" w:type="dxa"/>
          </w:tcPr>
          <w:p w:rsidR="00D8129C" w:rsidRPr="002E2FA8" w:rsidRDefault="00D8129C" w:rsidP="00D8129C">
            <w:pPr>
              <w:pStyle w:val="Tableaucourant"/>
            </w:pPr>
            <w:r w:rsidRPr="002E2FA8">
              <w:t>Traiter la demande du client (de la demande de devis jusqu’à la relance des éventuels impayés)</w:t>
            </w:r>
          </w:p>
        </w:tc>
        <w:tc>
          <w:tcPr>
            <w:tcW w:w="4606" w:type="dxa"/>
          </w:tcPr>
          <w:p w:rsidR="00D8129C" w:rsidRPr="002E2FA8" w:rsidRDefault="00D8129C" w:rsidP="00D8129C">
            <w:pPr>
              <w:pStyle w:val="Tableaucourant"/>
            </w:pPr>
            <w:r w:rsidRPr="002E2FA8">
              <w:t>1.2.4 Facturation, suivi des règlements et des relances « clients »</w:t>
            </w:r>
          </w:p>
        </w:tc>
      </w:tr>
    </w:tbl>
    <w:p w:rsidR="00D8129C" w:rsidRPr="002E2FA8" w:rsidRDefault="00D8129C" w:rsidP="00D8129C">
      <w:pPr>
        <w:pStyle w:val="04Exercicestitre"/>
      </w:pPr>
      <w:r w:rsidRPr="002E2FA8">
        <w:t>Missions</w:t>
      </w:r>
    </w:p>
    <w:p w:rsidR="00587148" w:rsidRPr="002E2FA8" w:rsidRDefault="00D8129C" w:rsidP="00587148">
      <w:pPr>
        <w:pStyle w:val="05MissionTitre"/>
      </w:pPr>
      <w:r w:rsidRPr="002E2FA8">
        <w:t>Mission 1</w:t>
      </w:r>
      <w:r w:rsidRPr="002E2FA8">
        <w:tab/>
        <w:t>Établir des factures de vente et d’avoir</w:t>
      </w:r>
    </w:p>
    <w:p w:rsidR="00D8129C" w:rsidRPr="002E2FA8" w:rsidRDefault="00D8129C" w:rsidP="00D8129C">
      <w:pPr>
        <w:pStyle w:val="06Questionenonce"/>
      </w:pPr>
      <w:r w:rsidRPr="002E2FA8">
        <w:t>1</w:t>
      </w:r>
      <w:r w:rsidRPr="002E2FA8">
        <w:tab/>
        <w:t>Vérifiez que le modèle de facture transmis par Christine Arnoux ne contient pas d’erreurs, sinon proposez les modifications nécessaires dans une note à Christine Arnoux.</w:t>
      </w:r>
    </w:p>
    <w:p w:rsidR="00D8129C" w:rsidRPr="002E2FA8" w:rsidRDefault="00D8129C" w:rsidP="00186500">
      <w:pPr>
        <w:pStyle w:val="TTextecourant"/>
      </w:pPr>
      <w:r w:rsidRPr="002E2FA8">
        <w:t>Le modèle de facture ne contient pas d’erreurs de calcul. Ce modèle respecte la règlementation concernant les oblig</w:t>
      </w:r>
      <w:r w:rsidRPr="002E2FA8">
        <w:t>a</w:t>
      </w:r>
      <w:r w:rsidRPr="002E2FA8">
        <w:t>tions légales sauf le numéro de TVA intracommunautaire qui est manquant.</w:t>
      </w:r>
    </w:p>
    <w:p w:rsidR="00D8129C" w:rsidRPr="002E2FA8" w:rsidRDefault="00186500" w:rsidP="00D8129C">
      <w:r>
        <w:rPr>
          <w:noProof/>
        </w:rPr>
        <mc:AlternateContent>
          <mc:Choice Requires="wps">
            <w:drawing>
              <wp:anchor distT="0" distB="0" distL="114300" distR="114300" simplePos="0" relativeHeight="251684864" behindDoc="0" locked="0" layoutInCell="1" allowOverlap="1" wp14:anchorId="529C57B9" wp14:editId="52DE2BF2">
                <wp:simplePos x="0" y="0"/>
                <wp:positionH relativeFrom="column">
                  <wp:posOffset>3343910</wp:posOffset>
                </wp:positionH>
                <wp:positionV relativeFrom="paragraph">
                  <wp:posOffset>1950720</wp:posOffset>
                </wp:positionV>
                <wp:extent cx="762000" cy="504825"/>
                <wp:effectExtent l="609600" t="0" r="19050" b="28575"/>
                <wp:wrapNone/>
                <wp:docPr id="26" name="Rectangle à coins arrondis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504825"/>
                        </a:xfrm>
                        <a:prstGeom prst="wedgeRoundRectCallout">
                          <a:avLst>
                            <a:gd name="adj1" fmla="val -123417"/>
                            <a:gd name="adj2" fmla="val 29620"/>
                            <a:gd name="adj3" fmla="val 16667"/>
                          </a:avLst>
                        </a:prstGeom>
                        <a:solidFill>
                          <a:srgbClr val="FFFFFF"/>
                        </a:solidFill>
                        <a:ln w="9525">
                          <a:solidFill>
                            <a:srgbClr val="000000"/>
                          </a:solidFill>
                          <a:miter lim="800000"/>
                          <a:headEnd/>
                          <a:tailEnd/>
                        </a:ln>
                      </wps:spPr>
                      <wps:txbx>
                        <w:txbxContent>
                          <w:p w:rsidR="003A49CD" w:rsidRPr="002E6263" w:rsidRDefault="003A49CD" w:rsidP="00D8129C">
                            <w:pPr>
                              <w:jc w:val="center"/>
                              <w:rPr>
                                <w:sz w:val="20"/>
                                <w:szCs w:val="20"/>
                              </w:rPr>
                            </w:pPr>
                            <w:r>
                              <w:rPr>
                                <w:sz w:val="20"/>
                                <w:szCs w:val="20"/>
                              </w:rPr>
                              <w:t>Date facture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ectangle à coins arrondis 26" o:spid="_x0000_s1026" type="#_x0000_t62" style="position:absolute;margin-left:263.3pt;margin-top:153.6pt;width:60pt;height:39.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" adj="-15858,17198">
                <v:textbox>
                  <w:txbxContent>
                    <w:p w:rsidR="003A49CD" w:rsidRPr="002E6263" w:rsidRDefault="003A49CD" w:rsidP="00D8129C">
                      <w:pPr>
                        <w:jc w:val="center"/>
                        <w:rPr>
                          <w:sz w:val="20"/>
                          <w:szCs w:val="20"/>
                        </w:rPr>
                      </w:pPr>
                      <w:r>
                        <w:rPr>
                          <w:sz w:val="20"/>
                          <w:szCs w:val="20"/>
                        </w:rPr>
                        <w:t>Date facture</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94A6EA6" wp14:editId="57839205">
                <wp:simplePos x="0" y="0"/>
                <wp:positionH relativeFrom="column">
                  <wp:posOffset>2263140</wp:posOffset>
                </wp:positionH>
                <wp:positionV relativeFrom="paragraph">
                  <wp:posOffset>1329055</wp:posOffset>
                </wp:positionV>
                <wp:extent cx="1495425" cy="476250"/>
                <wp:effectExtent l="666750" t="0" r="28575" b="533400"/>
                <wp:wrapNone/>
                <wp:docPr id="29" name="Rectangle à coins arrondi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76250"/>
                        </a:xfrm>
                        <a:prstGeom prst="wedgeRoundRectCallout">
                          <a:avLst>
                            <a:gd name="adj1" fmla="val -91870"/>
                            <a:gd name="adj2" fmla="val 149866"/>
                            <a:gd name="adj3" fmla="val 16667"/>
                          </a:avLst>
                        </a:prstGeom>
                        <a:solidFill>
                          <a:srgbClr val="FFFFFF"/>
                        </a:solidFill>
                        <a:ln w="9525">
                          <a:solidFill>
                            <a:srgbClr val="000000"/>
                          </a:solidFill>
                          <a:miter lim="800000"/>
                          <a:headEnd/>
                          <a:tailEnd/>
                        </a:ln>
                      </wps:spPr>
                      <wps:txbx>
                        <w:txbxContent>
                          <w:p w:rsidR="003A49CD" w:rsidRPr="002E6263" w:rsidRDefault="003A49CD" w:rsidP="00D8129C">
                            <w:pPr>
                              <w:jc w:val="center"/>
                              <w:rPr>
                                <w:sz w:val="20"/>
                                <w:szCs w:val="20"/>
                              </w:rPr>
                            </w:pPr>
                            <w:r>
                              <w:rPr>
                                <w:sz w:val="20"/>
                                <w:szCs w:val="20"/>
                              </w:rPr>
                              <w:t>Numérotation : unique, chronologique, continu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ectangle à coins arrondis 29" o:spid="_x0000_s1027" type="#_x0000_t62" style="position:absolute;margin-left:178.2pt;margin-top:104.65pt;width:117.75pt;height: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" adj="-9044,43171">
                <v:textbox>
                  <w:txbxContent>
                    <w:p w:rsidR="003A49CD" w:rsidRPr="002E6263" w:rsidRDefault="003A49CD" w:rsidP="00D8129C">
                      <w:pPr>
                        <w:jc w:val="center"/>
                        <w:rPr>
                          <w:sz w:val="20"/>
                          <w:szCs w:val="20"/>
                        </w:rPr>
                      </w:pPr>
                      <w:r>
                        <w:rPr>
                          <w:sz w:val="20"/>
                          <w:szCs w:val="20"/>
                        </w:rPr>
                        <w:t>Numérotation : unique, chronologique, continu</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D85C11A" wp14:editId="3F4DE2E1">
                <wp:simplePos x="0" y="0"/>
                <wp:positionH relativeFrom="column">
                  <wp:posOffset>4511675</wp:posOffset>
                </wp:positionH>
                <wp:positionV relativeFrom="paragraph">
                  <wp:posOffset>1887855</wp:posOffset>
                </wp:positionV>
                <wp:extent cx="1647825" cy="352425"/>
                <wp:effectExtent l="95250" t="457200" r="28575" b="28575"/>
                <wp:wrapNone/>
                <wp:docPr id="27" name="Rectangle à coins arrondis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52425"/>
                        </a:xfrm>
                        <a:prstGeom prst="wedgeRoundRectCallout">
                          <a:avLst>
                            <a:gd name="adj1" fmla="val -53315"/>
                            <a:gd name="adj2" fmla="val -165676"/>
                            <a:gd name="adj3" fmla="val 16667"/>
                          </a:avLst>
                        </a:prstGeom>
                        <a:solidFill>
                          <a:srgbClr val="FFFFFF"/>
                        </a:solidFill>
                        <a:ln w="9525">
                          <a:solidFill>
                            <a:srgbClr val="000000"/>
                          </a:solidFill>
                          <a:miter lim="800000"/>
                          <a:headEnd/>
                          <a:tailEnd/>
                        </a:ln>
                      </wps:spPr>
                      <wps:txbx>
                        <w:txbxContent>
                          <w:p w:rsidR="003A49CD" w:rsidRPr="002E6263" w:rsidRDefault="003A49CD" w:rsidP="00D8129C">
                            <w:pPr>
                              <w:jc w:val="center"/>
                              <w:rPr>
                                <w:sz w:val="20"/>
                                <w:szCs w:val="20"/>
                              </w:rPr>
                            </w:pPr>
                            <w:r>
                              <w:rPr>
                                <w:sz w:val="20"/>
                                <w:szCs w:val="20"/>
                              </w:rPr>
                              <w:t>Identité client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ectangle à coins arrondis 27" o:spid="_x0000_s1028" type="#_x0000_t62" style="position:absolute;margin-left:355.25pt;margin-top:148.65pt;width:129.75pt;height:27.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" adj="-716,-24986">
                <v:textbox>
                  <w:txbxContent>
                    <w:p w:rsidR="003A49CD" w:rsidRPr="002E6263" w:rsidRDefault="003A49CD" w:rsidP="00D8129C">
                      <w:pPr>
                        <w:jc w:val="center"/>
                        <w:rPr>
                          <w:sz w:val="20"/>
                          <w:szCs w:val="20"/>
                        </w:rPr>
                      </w:pPr>
                      <w:r>
                        <w:rPr>
                          <w:sz w:val="20"/>
                          <w:szCs w:val="20"/>
                        </w:rPr>
                        <w:t>Identité client</w:t>
                      </w:r>
                    </w:p>
                  </w:txbxContent>
                </v:textbox>
              </v:shape>
            </w:pict>
          </mc:Fallback>
        </mc:AlternateContent>
      </w:r>
      <w:r w:rsidR="00D8129C">
        <w:rPr>
          <w:noProof/>
        </w:rPr>
        <mc:AlternateContent>
          <mc:Choice Requires="wps">
            <w:drawing>
              <wp:anchor distT="0" distB="0" distL="114300" distR="114300" simplePos="0" relativeHeight="251682816" behindDoc="0" locked="0" layoutInCell="1" allowOverlap="1" wp14:anchorId="2A05A2E3" wp14:editId="3546AD71">
                <wp:simplePos x="0" y="0"/>
                <wp:positionH relativeFrom="column">
                  <wp:posOffset>2113507</wp:posOffset>
                </wp:positionH>
                <wp:positionV relativeFrom="paragraph">
                  <wp:posOffset>38043</wp:posOffset>
                </wp:positionV>
                <wp:extent cx="4612640" cy="756920"/>
                <wp:effectExtent l="0" t="0" r="16510" b="233680"/>
                <wp:wrapNone/>
                <wp:docPr id="30" name="Rectangle à coins arrondis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2640" cy="756920"/>
                        </a:xfrm>
                        <a:prstGeom prst="wedgeRoundRectCallout">
                          <a:avLst>
                            <a:gd name="adj1" fmla="val -48454"/>
                            <a:gd name="adj2" fmla="val 76361"/>
                            <a:gd name="adj3" fmla="val 16667"/>
                          </a:avLst>
                        </a:prstGeom>
                        <a:solidFill>
                          <a:srgbClr val="FFFFFF"/>
                        </a:solidFill>
                        <a:ln w="9525">
                          <a:solidFill>
                            <a:srgbClr val="000000"/>
                          </a:solidFill>
                          <a:miter lim="800000"/>
                          <a:headEnd/>
                          <a:tailEnd/>
                        </a:ln>
                      </wps:spPr>
                      <wps:txbx>
                        <w:txbxContent>
                          <w:p w:rsidR="003A49CD" w:rsidRPr="002E2A55" w:rsidRDefault="003A49CD" w:rsidP="00D8129C">
                            <w:r>
                              <w:rPr>
                                <w:sz w:val="20"/>
                                <w:szCs w:val="20"/>
                              </w:rPr>
                              <w:t>D</w:t>
                            </w:r>
                            <w:r w:rsidRPr="002E2A55">
                              <w:rPr>
                                <w:sz w:val="20"/>
                                <w:szCs w:val="20"/>
                              </w:rPr>
                              <w:t xml:space="preserve">énomination sociale, adresse du siège social, numéro de </w:t>
                            </w:r>
                            <w:r w:rsidRPr="00186500">
                              <w:rPr>
                                <w:sz w:val="20"/>
                                <w:szCs w:val="20"/>
                              </w:rPr>
                              <w:t>SIREN</w:t>
                            </w:r>
                            <w:r w:rsidRPr="002E2A55">
                              <w:rPr>
                                <w:sz w:val="20"/>
                                <w:szCs w:val="20"/>
                              </w:rPr>
                              <w:t xml:space="preserve"> ou </w:t>
                            </w:r>
                            <w:r w:rsidRPr="00186500">
                              <w:rPr>
                                <w:sz w:val="20"/>
                                <w:szCs w:val="20"/>
                              </w:rPr>
                              <w:t>SIRET</w:t>
                            </w:r>
                            <w:r w:rsidRPr="002E2A55">
                              <w:rPr>
                                <w:sz w:val="20"/>
                                <w:szCs w:val="20"/>
                              </w:rPr>
                              <w:t xml:space="preserve">, </w:t>
                            </w:r>
                            <w:r w:rsidRPr="00186500">
                              <w:rPr>
                                <w:sz w:val="20"/>
                                <w:szCs w:val="20"/>
                              </w:rPr>
                              <w:t>code NAF</w:t>
                            </w:r>
                            <w:r w:rsidRPr="002E2A55">
                              <w:rPr>
                                <w:sz w:val="20"/>
                                <w:szCs w:val="20"/>
                              </w:rPr>
                              <w:t xml:space="preserve">, forme juridique et capital social (pour les sociétés), </w:t>
                            </w:r>
                            <w:r w:rsidRPr="00186500">
                              <w:rPr>
                                <w:sz w:val="20"/>
                                <w:szCs w:val="20"/>
                              </w:rPr>
                              <w:t>numéro RCS</w:t>
                            </w:r>
                            <w:r w:rsidRPr="002E2A55">
                              <w:rPr>
                                <w:sz w:val="20"/>
                                <w:szCs w:val="20"/>
                              </w:rPr>
                              <w:t xml:space="preserve"> et ville du greffe d'immatriculation (pour les commerçants), numéro au répertoire des métiers et département d'imma</w:t>
                            </w:r>
                            <w:r>
                              <w:rPr>
                                <w:sz w:val="20"/>
                                <w:szCs w:val="20"/>
                              </w:rPr>
                              <w:t>triculation (pour les artisans)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ectangle à coins arrondis 30" o:spid="_x0000_s1029" type="#_x0000_t62" style="position:absolute;margin-left:166.4pt;margin-top:3pt;width:363.2pt;height:5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" adj="334,27294">
                <v:textbox>
                  <w:txbxContent>
                    <w:p w:rsidR="003A49CD" w:rsidRPr="002E2A55" w:rsidRDefault="003A49CD" w:rsidP="00D8129C">
                      <w:r>
                        <w:rPr>
                          <w:sz w:val="20"/>
                          <w:szCs w:val="20"/>
                        </w:rPr>
                        <w:t>D</w:t>
                      </w:r>
                      <w:r w:rsidRPr="002E2A55">
                        <w:rPr>
                          <w:sz w:val="20"/>
                          <w:szCs w:val="20"/>
                        </w:rPr>
                        <w:t xml:space="preserve">énomination sociale, adresse du siège social, numéro de </w:t>
                      </w:r>
                      <w:r w:rsidRPr="00186500">
                        <w:rPr>
                          <w:sz w:val="20"/>
                          <w:szCs w:val="20"/>
                        </w:rPr>
                        <w:t>SIREN</w:t>
                      </w:r>
                      <w:r w:rsidRPr="002E2A55">
                        <w:rPr>
                          <w:sz w:val="20"/>
                          <w:szCs w:val="20"/>
                        </w:rPr>
                        <w:t xml:space="preserve"> ou </w:t>
                      </w:r>
                      <w:r w:rsidRPr="00186500">
                        <w:rPr>
                          <w:sz w:val="20"/>
                          <w:szCs w:val="20"/>
                        </w:rPr>
                        <w:t>SIRET</w:t>
                      </w:r>
                      <w:r w:rsidRPr="002E2A55">
                        <w:rPr>
                          <w:sz w:val="20"/>
                          <w:szCs w:val="20"/>
                        </w:rPr>
                        <w:t xml:space="preserve">, </w:t>
                      </w:r>
                      <w:r w:rsidRPr="00186500">
                        <w:rPr>
                          <w:sz w:val="20"/>
                          <w:szCs w:val="20"/>
                        </w:rPr>
                        <w:t>code NAF</w:t>
                      </w:r>
                      <w:r w:rsidRPr="002E2A55">
                        <w:rPr>
                          <w:sz w:val="20"/>
                          <w:szCs w:val="20"/>
                        </w:rPr>
                        <w:t xml:space="preserve">, forme juridique et capital social (pour les sociétés), </w:t>
                      </w:r>
                      <w:r w:rsidRPr="00186500">
                        <w:rPr>
                          <w:sz w:val="20"/>
                          <w:szCs w:val="20"/>
                        </w:rPr>
                        <w:t>numéro RCS</w:t>
                      </w:r>
                      <w:r w:rsidRPr="002E2A55">
                        <w:rPr>
                          <w:sz w:val="20"/>
                          <w:szCs w:val="20"/>
                        </w:rPr>
                        <w:t xml:space="preserve"> et ville du greffe d'immatriculation (pour les commerçants), numéro au répertoire des métiers et départ</w:t>
                      </w:r>
                      <w:r w:rsidRPr="002E2A55">
                        <w:rPr>
                          <w:sz w:val="20"/>
                          <w:szCs w:val="20"/>
                        </w:rPr>
                        <w:t>e</w:t>
                      </w:r>
                      <w:r w:rsidRPr="002E2A55">
                        <w:rPr>
                          <w:sz w:val="20"/>
                          <w:szCs w:val="20"/>
                        </w:rPr>
                        <w:t>ment d'imma</w:t>
                      </w:r>
                      <w:r>
                        <w:rPr>
                          <w:sz w:val="20"/>
                          <w:szCs w:val="20"/>
                        </w:rPr>
                        <w:t>triculation (pour les artisans)</w:t>
                      </w:r>
                    </w:p>
                  </w:txbxContent>
                </v:textbox>
              </v:shape>
            </w:pict>
          </mc:Fallback>
        </mc:AlternateContent>
      </w:r>
      <w:r w:rsidR="00D8129C" w:rsidRPr="002E2FA8">
        <w:rPr>
          <w:noProof/>
        </w:rPr>
        <w:drawing>
          <wp:inline distT="0" distB="0" distL="0" distR="0" wp14:anchorId="73788CC2" wp14:editId="72BCDDF8">
            <wp:extent cx="6119495" cy="5022850"/>
            <wp:effectExtent l="0" t="0" r="0" b="635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9495" cy="5022850"/>
                    </a:xfrm>
                    <a:prstGeom prst="rect">
                      <a:avLst/>
                    </a:prstGeom>
                    <a:noFill/>
                    <a:ln w="9525">
                      <a:noFill/>
                      <a:miter lim="800000"/>
                      <a:headEnd/>
                      <a:tailEnd/>
                    </a:ln>
                  </pic:spPr>
                </pic:pic>
              </a:graphicData>
            </a:graphic>
          </wp:inline>
        </w:drawing>
      </w:r>
    </w:p>
    <w:p w:rsidR="00D8129C" w:rsidRPr="002E2FA8" w:rsidRDefault="00D8129C" w:rsidP="00186500">
      <w:pPr>
        <w:pStyle w:val="TTextecourant"/>
      </w:pPr>
      <w:r>
        <w:rPr>
          <w:noProof/>
        </w:rPr>
        <mc:AlternateContent>
          <mc:Choice Requires="wps">
            <w:drawing>
              <wp:anchor distT="0" distB="0" distL="114300" distR="114300" simplePos="0" relativeHeight="251688960" behindDoc="0" locked="0" layoutInCell="1" allowOverlap="1" wp14:anchorId="071467E1" wp14:editId="34E1CE59">
                <wp:simplePos x="0" y="0"/>
                <wp:positionH relativeFrom="column">
                  <wp:posOffset>943610</wp:posOffset>
                </wp:positionH>
                <wp:positionV relativeFrom="paragraph">
                  <wp:posOffset>5770880</wp:posOffset>
                </wp:positionV>
                <wp:extent cx="762000" cy="504825"/>
                <wp:effectExtent l="5080" t="144780" r="337820" b="7620"/>
                <wp:wrapNone/>
                <wp:docPr id="14" name="Rectangle à coins arrondi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504825"/>
                        </a:xfrm>
                        <a:prstGeom prst="wedgeRoundRectCallout">
                          <a:avLst>
                            <a:gd name="adj1" fmla="val 89083"/>
                            <a:gd name="adj2" fmla="val -72264"/>
                            <a:gd name="adj3" fmla="val 16667"/>
                          </a:avLst>
                        </a:prstGeom>
                        <a:solidFill>
                          <a:srgbClr val="FFFFFF"/>
                        </a:solidFill>
                        <a:ln w="9525">
                          <a:solidFill>
                            <a:srgbClr val="000000"/>
                          </a:solidFill>
                          <a:miter lim="800000"/>
                          <a:headEnd/>
                          <a:tailEnd/>
                        </a:ln>
                      </wps:spPr>
                      <wps:txbx>
                        <w:txbxContent>
                          <w:p w:rsidR="003A49CD" w:rsidRPr="002E6263" w:rsidRDefault="003A49CD" w:rsidP="00D8129C">
                            <w:pPr>
                              <w:jc w:val="center"/>
                              <w:rPr>
                                <w:sz w:val="20"/>
                                <w:szCs w:val="20"/>
                              </w:rPr>
                            </w:pPr>
                            <w:r>
                              <w:rPr>
                                <w:sz w:val="20"/>
                                <w:szCs w:val="20"/>
                              </w:rPr>
                              <w:t>Mode de règlement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ectangle à coins arrondis 14" o:spid="_x0000_s1030" type="#_x0000_t62" style="position:absolute;left:0;text-align:left;margin-left:74.3pt;margin-top:454.4pt;width:60pt;height:39.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" adj="30042,-4809">
                <v:textbox>
                  <w:txbxContent>
                    <w:p w:rsidR="003A49CD" w:rsidRPr="002E6263" w:rsidRDefault="003A49CD" w:rsidP="00D8129C">
                      <w:pPr>
                        <w:jc w:val="center"/>
                        <w:rPr>
                          <w:sz w:val="20"/>
                          <w:szCs w:val="20"/>
                        </w:rPr>
                      </w:pPr>
                      <w:r>
                        <w:rPr>
                          <w:sz w:val="20"/>
                          <w:szCs w:val="20"/>
                        </w:rPr>
                        <w:t>Mode de règlement</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55B5FB3B" wp14:editId="4173EA8A">
                <wp:simplePos x="0" y="0"/>
                <wp:positionH relativeFrom="column">
                  <wp:posOffset>3567430</wp:posOffset>
                </wp:positionH>
                <wp:positionV relativeFrom="paragraph">
                  <wp:posOffset>5828030</wp:posOffset>
                </wp:positionV>
                <wp:extent cx="2590800" cy="333375"/>
                <wp:effectExtent l="590550" t="906780" r="9525" b="7620"/>
                <wp:wrapNone/>
                <wp:docPr id="12" name="Rectangle à coins arrondi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333375"/>
                        </a:xfrm>
                        <a:prstGeom prst="wedgeRoundRectCallout">
                          <a:avLst>
                            <a:gd name="adj1" fmla="val -71028"/>
                            <a:gd name="adj2" fmla="val -312287"/>
                            <a:gd name="adj3" fmla="val 16667"/>
                          </a:avLst>
                        </a:prstGeom>
                        <a:solidFill>
                          <a:srgbClr val="FFFFFF"/>
                        </a:solidFill>
                        <a:ln w="9525">
                          <a:solidFill>
                            <a:srgbClr val="000000"/>
                          </a:solidFill>
                          <a:miter lim="800000"/>
                          <a:headEnd/>
                          <a:tailEnd/>
                        </a:ln>
                      </wps:spPr>
                      <wps:txbx>
                        <w:txbxContent>
                          <w:p w:rsidR="003A49CD" w:rsidRPr="005264D3" w:rsidRDefault="003A49CD" w:rsidP="00D8129C">
                            <w:pPr>
                              <w:jc w:val="center"/>
                              <w:rPr>
                                <w:sz w:val="20"/>
                                <w:szCs w:val="20"/>
                                <w:lang w:val="en-US"/>
                              </w:rPr>
                            </w:pPr>
                            <w:r w:rsidRPr="005264D3">
                              <w:rPr>
                                <w:sz w:val="20"/>
                                <w:szCs w:val="20"/>
                                <w:lang w:val="en-US"/>
                              </w:rPr>
                              <w:t>Total HT, Total TVA, Total TTC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ectangle à coins arrondis 12" o:spid="_x0000_s1031" type="#_x0000_t62" style="position:absolute;left:0;text-align:left;margin-left:280.9pt;margin-top:458.9pt;width:204pt;height:2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" adj="-4542,-56654">
                <v:textbox>
                  <w:txbxContent>
                    <w:p w:rsidR="003A49CD" w:rsidRPr="005264D3" w:rsidRDefault="003A49CD" w:rsidP="00D8129C">
                      <w:pPr>
                        <w:jc w:val="center"/>
                        <w:rPr>
                          <w:sz w:val="20"/>
                          <w:szCs w:val="20"/>
                          <w:lang w:val="en-US"/>
                        </w:rPr>
                      </w:pPr>
                      <w:r w:rsidRPr="005264D3">
                        <w:rPr>
                          <w:sz w:val="20"/>
                          <w:szCs w:val="20"/>
                          <w:lang w:val="en-US"/>
                        </w:rPr>
                        <w:t>Total HT, Total TVA, Total TTC</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6F97D63" wp14:editId="7C4BFCDA">
                <wp:simplePos x="0" y="0"/>
                <wp:positionH relativeFrom="column">
                  <wp:posOffset>1567180</wp:posOffset>
                </wp:positionH>
                <wp:positionV relativeFrom="paragraph">
                  <wp:posOffset>4284980</wp:posOffset>
                </wp:positionV>
                <wp:extent cx="2876550" cy="276225"/>
                <wp:effectExtent l="466725" t="316230" r="9525" b="7620"/>
                <wp:wrapNone/>
                <wp:docPr id="9" name="Rectangle à coins arrondi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876550" cy="276225"/>
                        </a:xfrm>
                        <a:prstGeom prst="wedgeRoundRectCallout">
                          <a:avLst>
                            <a:gd name="adj1" fmla="val -63644"/>
                            <a:gd name="adj2" fmla="val 154824"/>
                            <a:gd name="adj3" fmla="val 16667"/>
                          </a:avLst>
                        </a:prstGeom>
                        <a:solidFill>
                          <a:srgbClr val="FFFFFF"/>
                        </a:solidFill>
                        <a:ln w="9525">
                          <a:solidFill>
                            <a:srgbClr val="000000"/>
                          </a:solidFill>
                          <a:miter lim="800000"/>
                          <a:headEnd/>
                          <a:tailEnd/>
                        </a:ln>
                      </wps:spPr>
                      <wps:txbx>
                        <w:txbxContent>
                          <w:p w:rsidR="003A49CD" w:rsidRPr="002E6263" w:rsidRDefault="003A49CD" w:rsidP="00D8129C">
                            <w:pPr>
                              <w:jc w:val="center"/>
                              <w:rPr>
                                <w:sz w:val="20"/>
                                <w:szCs w:val="20"/>
                              </w:rPr>
                            </w:pPr>
                            <w:r>
                              <w:rPr>
                                <w:sz w:val="20"/>
                                <w:szCs w:val="20"/>
                              </w:rPr>
                              <w:t>Désignation, quantité, taux TVA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ectangle à coins arrondis 9" o:spid="_x0000_s1032" type="#_x0000_t62" style="position:absolute;left:0;text-align:left;margin-left:123.4pt;margin-top:337.4pt;width:226.5pt;height:21.7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" adj="-2947,44242">
                <v:textbox>
                  <w:txbxContent>
                    <w:p w:rsidR="003A49CD" w:rsidRPr="002E6263" w:rsidRDefault="003A49CD" w:rsidP="00D8129C">
                      <w:pPr>
                        <w:jc w:val="center"/>
                        <w:rPr>
                          <w:sz w:val="20"/>
                          <w:szCs w:val="20"/>
                        </w:rPr>
                      </w:pPr>
                      <w:r>
                        <w:rPr>
                          <w:sz w:val="20"/>
                          <w:szCs w:val="20"/>
                        </w:rPr>
                        <w:t>Désignation, quantité, taux TVA</w:t>
                      </w:r>
                    </w:p>
                  </w:txbxContent>
                </v:textbox>
              </v:shape>
            </w:pict>
          </mc:Fallback>
        </mc:AlternateContent>
      </w:r>
      <w:r w:rsidRPr="002E2FA8">
        <w:t>Toute entreprise redevable de la TVA dans l’Union européenne doit disposer d’un numéro d’identification fiscal ind</w:t>
      </w:r>
      <w:r w:rsidRPr="002E2FA8">
        <w:t>i</w:t>
      </w:r>
      <w:r w:rsidRPr="002E2FA8">
        <w:t>viduel délivré par son administration fiscale. Ce numéro doit obligatoirement figurer sur les factures, les déclarations d'échanges de biens et les déclarations de TVA de l’entreprise. Pour les entreprises domiciliées en France, le numéro est constitué du code FR, d'une clé informatique à deux chiffres et du numéro SIREN de l'entreprise (neuf chiffres).</w:t>
      </w:r>
    </w:p>
    <w:p w:rsidR="00587148" w:rsidRPr="00587148" w:rsidRDefault="00587148" w:rsidP="00587148">
      <w:pPr>
        <w:pStyle w:val="TTextecourant"/>
        <w:rPr>
          <w:i/>
          <w:iCs/>
        </w:rPr>
      </w:pPr>
      <w:r w:rsidRPr="00587148">
        <w:rPr>
          <w:i/>
          <w:iCs/>
        </w:rPr>
        <w:t>Pour le corrigé des consignes 2 et 3, voir le fichier Excel GRCF_ch</w:t>
      </w:r>
      <w:r w:rsidR="000D0F62">
        <w:rPr>
          <w:i/>
          <w:iCs/>
        </w:rPr>
        <w:t>7</w:t>
      </w:r>
      <w:r w:rsidRPr="00587148">
        <w:rPr>
          <w:i/>
          <w:iCs/>
        </w:rPr>
        <w:t>_corrigé_mission1.</w:t>
      </w:r>
    </w:p>
    <w:p w:rsidR="00D8129C" w:rsidRPr="002E2FA8" w:rsidRDefault="00D8129C" w:rsidP="00D8129C">
      <w:pPr>
        <w:pStyle w:val="06Questionenonce"/>
      </w:pPr>
      <w:r w:rsidRPr="002E2FA8">
        <w:lastRenderedPageBreak/>
        <w:t>2</w:t>
      </w:r>
      <w:r w:rsidRPr="002E2FA8">
        <w:tab/>
        <w:t xml:space="preserve">Établissez la facture de vente du client SA </w:t>
      </w:r>
      <w:proofErr w:type="spellStart"/>
      <w:r w:rsidRPr="002E2FA8">
        <w:t>Jolimont</w:t>
      </w:r>
      <w:proofErr w:type="spellEnd"/>
      <w:r w:rsidRPr="002E2FA8">
        <w:t xml:space="preserve"> en utilisant les informations transmises par Christine Arnoux.</w:t>
      </w:r>
    </w:p>
    <w:p w:rsidR="00D8129C" w:rsidRPr="002E2FA8" w:rsidRDefault="00D8129C" w:rsidP="00D8129C">
      <w:r w:rsidRPr="002E2FA8">
        <w:rPr>
          <w:noProof/>
        </w:rPr>
        <w:drawing>
          <wp:inline distT="0" distB="0" distL="0" distR="0" wp14:anchorId="7FE94B9E" wp14:editId="3406D752">
            <wp:extent cx="4717505" cy="3962086"/>
            <wp:effectExtent l="0" t="0" r="6985"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4861" cy="3968264"/>
                    </a:xfrm>
                    <a:prstGeom prst="rect">
                      <a:avLst/>
                    </a:prstGeom>
                    <a:noFill/>
                    <a:ln w="9525">
                      <a:noFill/>
                      <a:miter lim="800000"/>
                      <a:headEnd/>
                      <a:tailEnd/>
                    </a:ln>
                  </pic:spPr>
                </pic:pic>
              </a:graphicData>
            </a:graphic>
          </wp:inline>
        </w:drawing>
      </w:r>
    </w:p>
    <w:p w:rsidR="00D8129C" w:rsidRPr="002E2FA8" w:rsidRDefault="00D8129C" w:rsidP="00D8129C">
      <w:r w:rsidRPr="002E2FA8">
        <w:rPr>
          <w:noProof/>
        </w:rPr>
        <w:drawing>
          <wp:inline distT="0" distB="0" distL="0" distR="0" wp14:anchorId="12969F64" wp14:editId="376D8A68">
            <wp:extent cx="5381894" cy="190790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9206" cy="1910497"/>
                    </a:xfrm>
                    <a:prstGeom prst="rect">
                      <a:avLst/>
                    </a:prstGeom>
                    <a:noFill/>
                    <a:ln w="9525">
                      <a:noFill/>
                      <a:miter lim="800000"/>
                      <a:headEnd/>
                      <a:tailEnd/>
                    </a:ln>
                  </pic:spPr>
                </pic:pic>
              </a:graphicData>
            </a:graphic>
          </wp:inline>
        </w:drawing>
      </w:r>
    </w:p>
    <w:p w:rsidR="00D8129C" w:rsidRPr="002E2FA8" w:rsidRDefault="00D8129C" w:rsidP="00D8129C">
      <w:r w:rsidRPr="002E2FA8">
        <w:rPr>
          <w:noProof/>
        </w:rPr>
        <w:drawing>
          <wp:inline distT="0" distB="0" distL="0" distR="0">
            <wp:extent cx="5302155" cy="3384709"/>
            <wp:effectExtent l="0" t="0" r="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0602" cy="3383718"/>
                    </a:xfrm>
                    <a:prstGeom prst="rect">
                      <a:avLst/>
                    </a:prstGeom>
                    <a:noFill/>
                    <a:ln w="9525">
                      <a:noFill/>
                      <a:miter lim="800000"/>
                      <a:headEnd/>
                      <a:tailEnd/>
                    </a:ln>
                  </pic:spPr>
                </pic:pic>
              </a:graphicData>
            </a:graphic>
          </wp:inline>
        </w:drawing>
      </w:r>
    </w:p>
    <w:p w:rsidR="00D8129C" w:rsidRPr="002E2FA8" w:rsidRDefault="00D8129C" w:rsidP="00D8129C">
      <w:pPr>
        <w:pStyle w:val="06Questionenonce"/>
      </w:pPr>
      <w:r w:rsidRPr="002E2FA8">
        <w:lastRenderedPageBreak/>
        <w:t>3</w:t>
      </w:r>
      <w:r w:rsidRPr="002E2FA8">
        <w:tab/>
        <w:t xml:space="preserve">Établissez la facture d’avoir du client Nicolas </w:t>
      </w:r>
      <w:proofErr w:type="spellStart"/>
      <w:r w:rsidRPr="002E2FA8">
        <w:t>Barreuil</w:t>
      </w:r>
      <w:proofErr w:type="spellEnd"/>
      <w:r w:rsidRPr="002E2FA8">
        <w:t>.</w:t>
      </w:r>
    </w:p>
    <w:p w:rsidR="00D8129C" w:rsidRPr="001B33D2" w:rsidRDefault="00D8129C" w:rsidP="00186500">
      <w:pPr>
        <w:pStyle w:val="TTextecourant"/>
        <w:rPr>
          <w:i/>
        </w:rPr>
      </w:pPr>
      <w:r w:rsidRPr="001B33D2">
        <w:rPr>
          <w:i/>
        </w:rPr>
        <w:t>Si votre facture n’a pas encore été envoyée au client, il vous suffit de retravailler le document sous le même numéro de facture puis de l’envoyer.</w:t>
      </w:r>
    </w:p>
    <w:p w:rsidR="00D8129C" w:rsidRPr="001B33D2" w:rsidRDefault="00D8129C" w:rsidP="00186500">
      <w:pPr>
        <w:pStyle w:val="TTextecourant"/>
        <w:rPr>
          <w:i/>
        </w:rPr>
      </w:pPr>
      <w:r w:rsidRPr="001B33D2">
        <w:rPr>
          <w:i/>
        </w:rPr>
        <w:t>Si votre client vient juste de recevoir la facture et qu’elle n’a pas encore été payée, vous pouvez résoudre le problème facilement à l’aide d’une facture rectificative.</w:t>
      </w:r>
    </w:p>
    <w:p w:rsidR="00D8129C" w:rsidRPr="001B33D2" w:rsidRDefault="00D8129C" w:rsidP="00186500">
      <w:pPr>
        <w:pStyle w:val="TTextecourant"/>
        <w:rPr>
          <w:i/>
        </w:rPr>
      </w:pPr>
      <w:r w:rsidRPr="001B33D2">
        <w:rPr>
          <w:i/>
        </w:rPr>
        <w:t>Il faut corriger simplement les données erronées ou compléter les données manquantes puis envoyer le nouveau d</w:t>
      </w:r>
      <w:r w:rsidRPr="001B33D2">
        <w:rPr>
          <w:i/>
        </w:rPr>
        <w:t>o</w:t>
      </w:r>
      <w:r w:rsidRPr="001B33D2">
        <w:rPr>
          <w:i/>
        </w:rPr>
        <w:t>cument au plus vite. Le document corrigé doit faire explicitement référence à la facture originale. Ainsi, on doit r</w:t>
      </w:r>
      <w:r w:rsidRPr="001B33D2">
        <w:rPr>
          <w:i/>
        </w:rPr>
        <w:t>e</w:t>
      </w:r>
      <w:r w:rsidRPr="001B33D2">
        <w:rPr>
          <w:i/>
        </w:rPr>
        <w:t>trouver, entre autres, les informations suivantes :</w:t>
      </w:r>
    </w:p>
    <w:p w:rsidR="00D8129C" w:rsidRPr="001B33D2" w:rsidRDefault="00D8129C" w:rsidP="00186500">
      <w:pPr>
        <w:pStyle w:val="TEnumpuce"/>
        <w:rPr>
          <w:i/>
        </w:rPr>
      </w:pPr>
      <w:r w:rsidRPr="001B33D2">
        <w:rPr>
          <w:i/>
        </w:rPr>
        <w:t>rectification des erreurs ;</w:t>
      </w:r>
    </w:p>
    <w:p w:rsidR="00D8129C" w:rsidRPr="001B33D2" w:rsidRDefault="00D8129C" w:rsidP="00186500">
      <w:pPr>
        <w:pStyle w:val="TEnumpuce"/>
        <w:rPr>
          <w:i/>
        </w:rPr>
      </w:pPr>
      <w:r w:rsidRPr="001B33D2">
        <w:rPr>
          <w:i/>
        </w:rPr>
        <w:t>renvoi au numéro et à la date de la facture d’origine.</w:t>
      </w:r>
    </w:p>
    <w:p w:rsidR="00D8129C" w:rsidRPr="001B33D2" w:rsidRDefault="00D8129C" w:rsidP="00186500">
      <w:pPr>
        <w:pStyle w:val="TTextecourant"/>
        <w:rPr>
          <w:i/>
        </w:rPr>
      </w:pPr>
      <w:r w:rsidRPr="001B33D2">
        <w:rPr>
          <w:i/>
        </w:rPr>
        <w:t>Si la facture a déjà été comptabilisée, établir un document rectificatif ne va plus être suffisant. En effet, deux étapes s’imposent à vous dans ce cas : tout d’abord, vous devez annuler la facture de départ, puis seulement vous pouvez rédiger une nouvelle facture.</w:t>
      </w:r>
    </w:p>
    <w:p w:rsidR="00D8129C" w:rsidRPr="002E2FA8" w:rsidRDefault="00D8129C" w:rsidP="00D8129C">
      <w:r w:rsidRPr="002E2FA8">
        <w:rPr>
          <w:noProof/>
        </w:rPr>
        <w:drawing>
          <wp:inline distT="0" distB="0" distL="0" distR="0" wp14:anchorId="03EB6263" wp14:editId="782A1D98">
            <wp:extent cx="4939252" cy="3985991"/>
            <wp:effectExtent l="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941592" cy="3987880"/>
                    </a:xfrm>
                    <a:prstGeom prst="rect">
                      <a:avLst/>
                    </a:prstGeom>
                    <a:noFill/>
                    <a:ln w="9525">
                      <a:noFill/>
                      <a:miter lim="800000"/>
                      <a:headEnd/>
                      <a:tailEnd/>
                    </a:ln>
                  </pic:spPr>
                </pic:pic>
              </a:graphicData>
            </a:graphic>
          </wp:inline>
        </w:drawing>
      </w:r>
    </w:p>
    <w:p w:rsidR="00D8129C" w:rsidRDefault="00D8129C" w:rsidP="00D8129C">
      <w:pPr>
        <w:pStyle w:val="06Questionenonce"/>
      </w:pPr>
      <w:r w:rsidRPr="002E2FA8">
        <w:t>4</w:t>
      </w:r>
      <w:r w:rsidRPr="002E2FA8">
        <w:tab/>
        <w:t>Préparez l’enregistrement de la facture dans le journal de vente.</w:t>
      </w:r>
    </w:p>
    <w:tbl>
      <w:tblPr>
        <w:tblStyle w:val="Grilledutableau"/>
        <w:tblW w:w="0" w:type="auto"/>
        <w:tblLook w:val="04A0" w:firstRow="1" w:lastRow="0" w:firstColumn="1" w:lastColumn="0" w:noHBand="0" w:noVBand="1"/>
      </w:tblPr>
      <w:tblGrid>
        <w:gridCol w:w="1327"/>
        <w:gridCol w:w="1275"/>
        <w:gridCol w:w="3716"/>
        <w:gridCol w:w="1587"/>
        <w:gridCol w:w="1842"/>
      </w:tblGrid>
      <w:tr w:rsidR="00396B95" w:rsidTr="00230F13">
        <w:tc>
          <w:tcPr>
            <w:tcW w:w="9747" w:type="dxa"/>
            <w:gridSpan w:val="5"/>
          </w:tcPr>
          <w:p w:rsidR="00396B95" w:rsidRDefault="00396B95" w:rsidP="001C640A">
            <w:pPr>
              <w:pStyle w:val="TTextecourant"/>
              <w:jc w:val="center"/>
            </w:pPr>
            <w:r>
              <w:t>Journal des ventes</w:t>
            </w:r>
          </w:p>
        </w:tc>
      </w:tr>
      <w:tr w:rsidR="00396B95" w:rsidTr="00230F13">
        <w:tc>
          <w:tcPr>
            <w:tcW w:w="9747" w:type="dxa"/>
            <w:gridSpan w:val="5"/>
          </w:tcPr>
          <w:p w:rsidR="00396B95" w:rsidRDefault="00396B95" w:rsidP="001C640A">
            <w:pPr>
              <w:pStyle w:val="TTextecourant"/>
              <w:jc w:val="center"/>
            </w:pPr>
            <w:r>
              <w:t>10/01/N</w:t>
            </w:r>
          </w:p>
        </w:tc>
      </w:tr>
      <w:tr w:rsidR="00396B95" w:rsidTr="00230F13">
        <w:tc>
          <w:tcPr>
            <w:tcW w:w="1327" w:type="dxa"/>
          </w:tcPr>
          <w:p w:rsidR="00396B95" w:rsidRDefault="00396B95" w:rsidP="001C640A">
            <w:pPr>
              <w:pStyle w:val="TTextecourant"/>
            </w:pPr>
            <w:r>
              <w:t>411BAR</w:t>
            </w:r>
          </w:p>
        </w:tc>
        <w:tc>
          <w:tcPr>
            <w:tcW w:w="1275" w:type="dxa"/>
          </w:tcPr>
          <w:p w:rsidR="00396B95" w:rsidRDefault="00396B95" w:rsidP="001C640A">
            <w:pPr>
              <w:pStyle w:val="TTextecourant"/>
            </w:pPr>
          </w:p>
        </w:tc>
        <w:tc>
          <w:tcPr>
            <w:tcW w:w="3716" w:type="dxa"/>
          </w:tcPr>
          <w:p w:rsidR="00396B95" w:rsidRDefault="00396B95" w:rsidP="001C640A">
            <w:pPr>
              <w:pStyle w:val="TTextecourant"/>
              <w:jc w:val="left"/>
            </w:pPr>
            <w:r>
              <w:t xml:space="preserve">Client </w:t>
            </w:r>
            <w:proofErr w:type="spellStart"/>
            <w:r>
              <w:t>Barreuil</w:t>
            </w:r>
            <w:proofErr w:type="spellEnd"/>
          </w:p>
        </w:tc>
        <w:tc>
          <w:tcPr>
            <w:tcW w:w="1587" w:type="dxa"/>
          </w:tcPr>
          <w:p w:rsidR="00396B95" w:rsidRDefault="001C640A" w:rsidP="001C640A">
            <w:pPr>
              <w:pStyle w:val="TTextecourant"/>
              <w:jc w:val="right"/>
            </w:pPr>
            <w:r>
              <w:t>2 640,00</w:t>
            </w:r>
          </w:p>
        </w:tc>
        <w:tc>
          <w:tcPr>
            <w:tcW w:w="1842" w:type="dxa"/>
          </w:tcPr>
          <w:p w:rsidR="00396B95" w:rsidRDefault="00396B95" w:rsidP="001C640A">
            <w:pPr>
              <w:pStyle w:val="TTextecourant"/>
              <w:jc w:val="right"/>
            </w:pPr>
          </w:p>
        </w:tc>
      </w:tr>
      <w:tr w:rsidR="00396B95" w:rsidTr="00230F13">
        <w:tc>
          <w:tcPr>
            <w:tcW w:w="1327" w:type="dxa"/>
          </w:tcPr>
          <w:p w:rsidR="00396B95" w:rsidRDefault="00396B95" w:rsidP="001C640A">
            <w:pPr>
              <w:pStyle w:val="TTextecourant"/>
            </w:pPr>
          </w:p>
        </w:tc>
        <w:tc>
          <w:tcPr>
            <w:tcW w:w="1275" w:type="dxa"/>
          </w:tcPr>
          <w:p w:rsidR="00396B95" w:rsidRDefault="00396B95" w:rsidP="001C640A">
            <w:pPr>
              <w:pStyle w:val="TTextecourant"/>
            </w:pPr>
            <w:r>
              <w:t>706</w:t>
            </w:r>
          </w:p>
        </w:tc>
        <w:tc>
          <w:tcPr>
            <w:tcW w:w="3716" w:type="dxa"/>
          </w:tcPr>
          <w:p w:rsidR="00396B95" w:rsidRDefault="00396B95" w:rsidP="001C640A">
            <w:pPr>
              <w:pStyle w:val="TTextecourant"/>
              <w:jc w:val="right"/>
            </w:pPr>
            <w:r>
              <w:t>Prestations de services</w:t>
            </w:r>
          </w:p>
        </w:tc>
        <w:tc>
          <w:tcPr>
            <w:tcW w:w="1587" w:type="dxa"/>
          </w:tcPr>
          <w:p w:rsidR="00396B95" w:rsidRDefault="00396B95" w:rsidP="001C640A">
            <w:pPr>
              <w:pStyle w:val="TTextecourant"/>
              <w:jc w:val="right"/>
            </w:pPr>
          </w:p>
        </w:tc>
        <w:tc>
          <w:tcPr>
            <w:tcW w:w="1842" w:type="dxa"/>
          </w:tcPr>
          <w:p w:rsidR="00396B95" w:rsidRDefault="001C640A" w:rsidP="001C640A">
            <w:pPr>
              <w:pStyle w:val="TTextecourant"/>
              <w:jc w:val="right"/>
            </w:pPr>
            <w:r>
              <w:t>1 200,00</w:t>
            </w:r>
          </w:p>
        </w:tc>
      </w:tr>
      <w:tr w:rsidR="00396B95" w:rsidTr="00230F13">
        <w:tc>
          <w:tcPr>
            <w:tcW w:w="1327" w:type="dxa"/>
          </w:tcPr>
          <w:p w:rsidR="00396B95" w:rsidRDefault="00396B95" w:rsidP="001C640A">
            <w:pPr>
              <w:pStyle w:val="TTextecourant"/>
            </w:pPr>
          </w:p>
        </w:tc>
        <w:tc>
          <w:tcPr>
            <w:tcW w:w="1275" w:type="dxa"/>
          </w:tcPr>
          <w:p w:rsidR="00396B95" w:rsidRDefault="00396B95" w:rsidP="001C640A">
            <w:pPr>
              <w:pStyle w:val="TTextecourant"/>
            </w:pPr>
            <w:r>
              <w:t>701100</w:t>
            </w:r>
          </w:p>
        </w:tc>
        <w:tc>
          <w:tcPr>
            <w:tcW w:w="3716" w:type="dxa"/>
          </w:tcPr>
          <w:p w:rsidR="00396B95" w:rsidRDefault="00396B95" w:rsidP="001C640A">
            <w:pPr>
              <w:pStyle w:val="TTextecourant"/>
              <w:jc w:val="right"/>
            </w:pPr>
            <w:r>
              <w:t>Ventes de produits finis</w:t>
            </w:r>
          </w:p>
        </w:tc>
        <w:tc>
          <w:tcPr>
            <w:tcW w:w="1587" w:type="dxa"/>
          </w:tcPr>
          <w:p w:rsidR="00396B95" w:rsidRDefault="00396B95" w:rsidP="001C640A">
            <w:pPr>
              <w:pStyle w:val="TTextecourant"/>
              <w:jc w:val="right"/>
            </w:pPr>
          </w:p>
        </w:tc>
        <w:tc>
          <w:tcPr>
            <w:tcW w:w="1842" w:type="dxa"/>
          </w:tcPr>
          <w:p w:rsidR="00396B95" w:rsidRDefault="001C640A" w:rsidP="001C640A">
            <w:pPr>
              <w:pStyle w:val="TTextecourant"/>
              <w:jc w:val="right"/>
            </w:pPr>
            <w:r>
              <w:t>1 000,00</w:t>
            </w:r>
          </w:p>
        </w:tc>
      </w:tr>
      <w:tr w:rsidR="00396B95" w:rsidTr="00230F13">
        <w:tc>
          <w:tcPr>
            <w:tcW w:w="1327" w:type="dxa"/>
          </w:tcPr>
          <w:p w:rsidR="00396B95" w:rsidRDefault="00396B95" w:rsidP="001C640A">
            <w:pPr>
              <w:pStyle w:val="TTextecourant"/>
            </w:pPr>
          </w:p>
        </w:tc>
        <w:tc>
          <w:tcPr>
            <w:tcW w:w="1275" w:type="dxa"/>
          </w:tcPr>
          <w:p w:rsidR="00396B95" w:rsidRDefault="00396B95" w:rsidP="001C640A">
            <w:pPr>
              <w:pStyle w:val="TTextecourant"/>
            </w:pPr>
            <w:r>
              <w:t>44571</w:t>
            </w:r>
          </w:p>
        </w:tc>
        <w:tc>
          <w:tcPr>
            <w:tcW w:w="3716" w:type="dxa"/>
          </w:tcPr>
          <w:p w:rsidR="00396B95" w:rsidRDefault="001C640A" w:rsidP="001C640A">
            <w:pPr>
              <w:pStyle w:val="TTextecourant"/>
              <w:jc w:val="right"/>
            </w:pPr>
            <w:r>
              <w:t>TVA collectée</w:t>
            </w:r>
          </w:p>
        </w:tc>
        <w:tc>
          <w:tcPr>
            <w:tcW w:w="1587" w:type="dxa"/>
          </w:tcPr>
          <w:p w:rsidR="00396B95" w:rsidRDefault="00396B95" w:rsidP="001C640A">
            <w:pPr>
              <w:pStyle w:val="TTextecourant"/>
              <w:jc w:val="right"/>
            </w:pPr>
          </w:p>
        </w:tc>
        <w:tc>
          <w:tcPr>
            <w:tcW w:w="1842" w:type="dxa"/>
          </w:tcPr>
          <w:p w:rsidR="00396B95" w:rsidRDefault="001C640A" w:rsidP="001C640A">
            <w:pPr>
              <w:pStyle w:val="TTextecourant"/>
              <w:jc w:val="right"/>
            </w:pPr>
            <w:r>
              <w:t>440,00</w:t>
            </w:r>
          </w:p>
        </w:tc>
      </w:tr>
      <w:tr w:rsidR="00396B95" w:rsidTr="00230F13">
        <w:tc>
          <w:tcPr>
            <w:tcW w:w="1327" w:type="dxa"/>
          </w:tcPr>
          <w:p w:rsidR="00396B95" w:rsidRDefault="00396B95" w:rsidP="001C640A">
            <w:pPr>
              <w:pStyle w:val="TTextecourant"/>
            </w:pPr>
          </w:p>
        </w:tc>
        <w:tc>
          <w:tcPr>
            <w:tcW w:w="1275" w:type="dxa"/>
          </w:tcPr>
          <w:p w:rsidR="00396B95" w:rsidRDefault="00396B95" w:rsidP="001C640A">
            <w:pPr>
              <w:pStyle w:val="TTextecourant"/>
            </w:pPr>
          </w:p>
        </w:tc>
        <w:tc>
          <w:tcPr>
            <w:tcW w:w="3716" w:type="dxa"/>
          </w:tcPr>
          <w:p w:rsidR="00396B95" w:rsidRDefault="001C640A" w:rsidP="001C640A">
            <w:pPr>
              <w:pStyle w:val="TTextecourant"/>
              <w:jc w:val="left"/>
            </w:pPr>
            <w:r>
              <w:t>Facture n° N-K201801101</w:t>
            </w:r>
          </w:p>
        </w:tc>
        <w:tc>
          <w:tcPr>
            <w:tcW w:w="1587" w:type="dxa"/>
          </w:tcPr>
          <w:p w:rsidR="00396B95" w:rsidRDefault="00396B95" w:rsidP="001C640A">
            <w:pPr>
              <w:pStyle w:val="TTextecourant"/>
              <w:jc w:val="right"/>
            </w:pPr>
          </w:p>
        </w:tc>
        <w:tc>
          <w:tcPr>
            <w:tcW w:w="1842" w:type="dxa"/>
          </w:tcPr>
          <w:p w:rsidR="00396B95" w:rsidRDefault="00396B95" w:rsidP="001C640A">
            <w:pPr>
              <w:pStyle w:val="TTextecourant"/>
              <w:jc w:val="right"/>
            </w:pPr>
          </w:p>
        </w:tc>
      </w:tr>
    </w:tbl>
    <w:p w:rsidR="00D8129C" w:rsidRPr="002E2FA8" w:rsidRDefault="00D8129C" w:rsidP="00186500">
      <w:pPr>
        <w:pStyle w:val="05MissionTitre"/>
      </w:pPr>
      <w:r w:rsidRPr="002E2FA8">
        <w:t>Mission 2</w:t>
      </w:r>
      <w:r w:rsidRPr="002E2FA8">
        <w:tab/>
        <w:t>Réaliser un état de suivi des règlements</w:t>
      </w:r>
    </w:p>
    <w:p w:rsidR="00D8129C" w:rsidRPr="002E2FA8" w:rsidRDefault="00D8129C" w:rsidP="00EC190A">
      <w:pPr>
        <w:pStyle w:val="06Questionenonce"/>
      </w:pPr>
      <w:r w:rsidRPr="002E2FA8">
        <w:t>5</w:t>
      </w:r>
      <w:r w:rsidRPr="002E2FA8">
        <w:tab/>
        <w:t>Concevez un tableau de suivi des règlements des clients en tenant compte des recommandations reçues par mail.</w:t>
      </w:r>
    </w:p>
    <w:p w:rsidR="00D8129C" w:rsidRPr="001B33D2" w:rsidRDefault="00D8129C" w:rsidP="00BB1D96">
      <w:pPr>
        <w:pStyle w:val="TTextecourant"/>
        <w:rPr>
          <w:i/>
        </w:rPr>
      </w:pPr>
      <w:r w:rsidRPr="001B33D2">
        <w:rPr>
          <w:i/>
        </w:rPr>
        <w:t>Pour créer une liste déroulante sous tableur Excel :</w:t>
      </w:r>
    </w:p>
    <w:p w:rsidR="00D8129C" w:rsidRPr="001B33D2" w:rsidRDefault="00D8129C" w:rsidP="00BB1D96">
      <w:pPr>
        <w:pStyle w:val="TEnumpuce"/>
        <w:rPr>
          <w:i/>
        </w:rPr>
      </w:pPr>
      <w:r w:rsidRPr="001B33D2">
        <w:rPr>
          <w:i/>
        </w:rPr>
        <w:t>onglet Données &gt; commande Validation des données ;</w:t>
      </w:r>
    </w:p>
    <w:p w:rsidR="00D8129C" w:rsidRPr="001B33D2" w:rsidRDefault="00D8129C" w:rsidP="00BB1D96">
      <w:pPr>
        <w:pStyle w:val="TEnumpuce"/>
        <w:rPr>
          <w:i/>
        </w:rPr>
      </w:pPr>
      <w:r w:rsidRPr="001B33D2">
        <w:rPr>
          <w:i/>
        </w:rPr>
        <w:t>onglet Options &gt; case Autoriser &gt; sélectionner Liste ;</w:t>
      </w:r>
    </w:p>
    <w:p w:rsidR="00D8129C" w:rsidRPr="001B33D2" w:rsidRDefault="00D8129C" w:rsidP="00BB1D96">
      <w:pPr>
        <w:pStyle w:val="TEnumpuce"/>
        <w:rPr>
          <w:i/>
        </w:rPr>
      </w:pPr>
      <w:r w:rsidRPr="001B33D2">
        <w:rPr>
          <w:i/>
        </w:rPr>
        <w:t>la case Source apparaît. Saisir au clavier Virement ; chèque ;</w:t>
      </w:r>
    </w:p>
    <w:p w:rsidR="00D8129C" w:rsidRDefault="00D8129C" w:rsidP="00BB1D96">
      <w:pPr>
        <w:pStyle w:val="TEnumpuce"/>
        <w:rPr>
          <w:i/>
        </w:rPr>
      </w:pPr>
      <w:r w:rsidRPr="001B33D2">
        <w:rPr>
          <w:i/>
        </w:rPr>
        <w:t>cliquer sur OK pour valider. À droite de la cellule s'affiche un bouton qui, quand on l'active, déclenche le déroul</w:t>
      </w:r>
      <w:r w:rsidRPr="001B33D2">
        <w:rPr>
          <w:i/>
        </w:rPr>
        <w:t>e</w:t>
      </w:r>
      <w:r w:rsidRPr="001B33D2">
        <w:rPr>
          <w:i/>
        </w:rPr>
        <w:t>ment de la liste contenant les mots « Virement » et « Chèque ». Sélectionner celui que l'on désire.</w:t>
      </w:r>
    </w:p>
    <w:p w:rsidR="000D0F62" w:rsidRPr="000D0F62" w:rsidRDefault="000D0F62" w:rsidP="000D0F62">
      <w:pPr>
        <w:pStyle w:val="TTextecourant"/>
        <w:rPr>
          <w:i/>
        </w:rPr>
      </w:pPr>
      <w:r w:rsidRPr="000D0F62">
        <w:rPr>
          <w:i/>
        </w:rPr>
        <w:t>Pour le corrigé des consignes 5 et 6, voir le fichier Excel GRCF_ch7_corrigé_mission2.</w:t>
      </w:r>
    </w:p>
    <w:p w:rsidR="00D8129C" w:rsidRPr="002E2FA8" w:rsidRDefault="00D8129C" w:rsidP="00D8129C">
      <w:pPr>
        <w:pStyle w:val="06Questionenonce"/>
      </w:pPr>
      <w:r w:rsidRPr="002E2FA8">
        <w:lastRenderedPageBreak/>
        <w:t>6</w:t>
      </w:r>
      <w:r w:rsidRPr="002E2FA8">
        <w:tab/>
        <w:t xml:space="preserve">Utilisez les </w:t>
      </w:r>
      <w:proofErr w:type="spellStart"/>
      <w:r w:rsidRPr="002E2FA8">
        <w:t>tris</w:t>
      </w:r>
      <w:proofErr w:type="spellEnd"/>
      <w:r w:rsidRPr="002E2FA8">
        <w:t xml:space="preserve"> croisés dynamiques pour connaître le montant total dû par client.</w:t>
      </w:r>
    </w:p>
    <w:p w:rsidR="00D8129C" w:rsidRPr="002E2FA8" w:rsidRDefault="00D8129C" w:rsidP="00BB1D96">
      <w:pPr>
        <w:pStyle w:val="TTextecourant"/>
      </w:pPr>
      <w:r w:rsidRPr="002E2FA8">
        <w:t>Avec le tableur Excel :</w:t>
      </w:r>
    </w:p>
    <w:p w:rsidR="00D8129C" w:rsidRPr="002E2FA8" w:rsidRDefault="00D8129C" w:rsidP="00BB1D96">
      <w:pPr>
        <w:pStyle w:val="TEnumpuce"/>
      </w:pPr>
      <w:r w:rsidRPr="002E2FA8">
        <w:t>onglet Insertion ;</w:t>
      </w:r>
    </w:p>
    <w:p w:rsidR="00D8129C" w:rsidRDefault="00D8129C" w:rsidP="00BB1D96">
      <w:pPr>
        <w:pStyle w:val="TEnumpuce"/>
      </w:pPr>
      <w:r w:rsidRPr="002E2FA8">
        <w:t>sous-menu Tableaux ;</w:t>
      </w:r>
    </w:p>
    <w:p w:rsidR="00691C78" w:rsidRDefault="00691C78" w:rsidP="00D8129C">
      <w:r w:rsidRPr="002E2FA8">
        <w:rPr>
          <w:noProof/>
        </w:rPr>
        <w:drawing>
          <wp:inline distT="0" distB="0" distL="0" distR="0" wp14:anchorId="0EEC593F" wp14:editId="1C288833">
            <wp:extent cx="5329451" cy="3336878"/>
            <wp:effectExtent l="0" t="0" r="508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30096" cy="3337282"/>
                    </a:xfrm>
                    <a:prstGeom prst="rect">
                      <a:avLst/>
                    </a:prstGeom>
                    <a:noFill/>
                    <a:ln w="9525">
                      <a:noFill/>
                      <a:miter lim="800000"/>
                      <a:headEnd/>
                      <a:tailEnd/>
                    </a:ln>
                  </pic:spPr>
                </pic:pic>
              </a:graphicData>
            </a:graphic>
          </wp:inline>
        </w:drawing>
      </w:r>
    </w:p>
    <w:p w:rsidR="00691C78" w:rsidRPr="002E2FA8" w:rsidRDefault="00691C78" w:rsidP="00BB1D96">
      <w:pPr>
        <w:pStyle w:val="TEnumpuce"/>
      </w:pPr>
      <w:r w:rsidRPr="002E2FA8">
        <w:t>choisir Tableau croisé dynamique</w:t>
      </w:r>
      <w:r>
        <w:t>.</w:t>
      </w:r>
    </w:p>
    <w:p w:rsidR="00691C78" w:rsidRDefault="00D8129C" w:rsidP="00D8129C">
      <w:r w:rsidRPr="002E2FA8">
        <w:rPr>
          <w:noProof/>
        </w:rPr>
        <w:drawing>
          <wp:inline distT="0" distB="0" distL="0" distR="0" wp14:anchorId="7D1EB351" wp14:editId="1DD22C47">
            <wp:extent cx="5056855" cy="3493827"/>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61341" cy="3496926"/>
                    </a:xfrm>
                    <a:prstGeom prst="rect">
                      <a:avLst/>
                    </a:prstGeom>
                    <a:noFill/>
                    <a:ln w="9525">
                      <a:noFill/>
                      <a:miter lim="800000"/>
                      <a:headEnd/>
                      <a:tailEnd/>
                    </a:ln>
                  </pic:spPr>
                </pic:pic>
              </a:graphicData>
            </a:graphic>
          </wp:inline>
        </w:drawing>
      </w:r>
    </w:p>
    <w:p w:rsidR="00D8129C" w:rsidRPr="002E2FA8" w:rsidRDefault="00D8129C" w:rsidP="00691C78">
      <w:pPr>
        <w:pStyle w:val="06Questionenonce"/>
      </w:pPr>
      <w:r w:rsidRPr="002E2FA8">
        <w:t>7</w:t>
      </w:r>
      <w:r w:rsidRPr="002E2FA8">
        <w:tab/>
        <w:t xml:space="preserve">Créez une vidéo mode opératoire à l’aide du logiciel </w:t>
      </w:r>
      <w:proofErr w:type="spellStart"/>
      <w:r w:rsidRPr="002E2FA8">
        <w:t>Screencast</w:t>
      </w:r>
      <w:proofErr w:type="spellEnd"/>
      <w:r w:rsidRPr="002E2FA8">
        <w:t>-O-</w:t>
      </w:r>
      <w:proofErr w:type="spellStart"/>
      <w:r w:rsidRPr="002E2FA8">
        <w:t>Matic</w:t>
      </w:r>
      <w:proofErr w:type="spellEnd"/>
      <w:r w:rsidRPr="002E2FA8">
        <w:t xml:space="preserve"> pour expliquer à Christine Arnoux la marche à suivre pour réaliser un </w:t>
      </w:r>
      <w:proofErr w:type="spellStart"/>
      <w:r w:rsidRPr="002E2FA8">
        <w:t>tri</w:t>
      </w:r>
      <w:proofErr w:type="spellEnd"/>
      <w:r w:rsidRPr="002E2FA8">
        <w:t xml:space="preserve"> croisé dynamique.</w:t>
      </w:r>
    </w:p>
    <w:p w:rsidR="00D8129C" w:rsidRPr="00BB1D96" w:rsidRDefault="00D8129C" w:rsidP="00BB1D96">
      <w:pPr>
        <w:pStyle w:val="TTextecourant"/>
        <w:rPr>
          <w:i/>
        </w:rPr>
      </w:pPr>
      <w:r w:rsidRPr="00BB1D96">
        <w:rPr>
          <w:i/>
        </w:rPr>
        <w:t xml:space="preserve">Pour réaliser la vidéo, télécharger le mode opératoire format </w:t>
      </w:r>
      <w:r w:rsidR="00BB1D96" w:rsidRPr="00BB1D96">
        <w:rPr>
          <w:i/>
        </w:rPr>
        <w:t xml:space="preserve">PDF </w:t>
      </w:r>
      <w:r w:rsidRPr="00BB1D96">
        <w:rPr>
          <w:i/>
        </w:rPr>
        <w:t>prise en main du logiciel :</w:t>
      </w:r>
    </w:p>
    <w:p w:rsidR="00D8129C" w:rsidRPr="00BB1D96" w:rsidRDefault="00F2791C" w:rsidP="00BB1D96">
      <w:pPr>
        <w:pStyle w:val="TTextecourant"/>
        <w:rPr>
          <w:i/>
        </w:rPr>
      </w:pPr>
      <w:hyperlink r:id="rId16" w:history="1">
        <w:r w:rsidR="00D8129C" w:rsidRPr="00BB1D96">
          <w:rPr>
            <w:rStyle w:val="Lienhypertexte"/>
            <w:i/>
          </w:rPr>
          <w:t>http://cyril.jardinier.free.fr/ressources/screencastomatic/screencastomatic.pdf</w:t>
        </w:r>
      </w:hyperlink>
    </w:p>
    <w:p w:rsidR="00D8129C" w:rsidRPr="002E2FA8" w:rsidRDefault="00D8129C" w:rsidP="00186500">
      <w:pPr>
        <w:pStyle w:val="05MissionTitre"/>
      </w:pPr>
      <w:r w:rsidRPr="002E2FA8">
        <w:t>Mission 3</w:t>
      </w:r>
      <w:r w:rsidRPr="002E2FA8">
        <w:tab/>
        <w:t>Mettre en place une procédure de relance clients</w:t>
      </w:r>
    </w:p>
    <w:p w:rsidR="00D8129C" w:rsidRPr="002E2FA8" w:rsidRDefault="00D8129C" w:rsidP="00691C78">
      <w:pPr>
        <w:pStyle w:val="06Questionenonce"/>
      </w:pPr>
      <w:r w:rsidRPr="002E2FA8">
        <w:t>8</w:t>
      </w:r>
      <w:r w:rsidRPr="002E2FA8">
        <w:tab/>
      </w:r>
      <w:r w:rsidR="0074580F">
        <w:t>Concevez sur tableur un fi</w:t>
      </w:r>
      <w:r w:rsidRPr="002E2FA8">
        <w:t>chier de données exploitables obtenu automatiquement à partir des informations de la balance âgée et des adresses clients.</w:t>
      </w:r>
    </w:p>
    <w:p w:rsidR="00D8129C" w:rsidRPr="000E16EF" w:rsidRDefault="00D8129C" w:rsidP="000E16EF">
      <w:pPr>
        <w:pStyle w:val="TTextecourant"/>
      </w:pPr>
      <w:r w:rsidRPr="000E16EF">
        <w:t>À partir du fichier</w:t>
      </w:r>
      <w:r w:rsidR="005830A8" w:rsidRPr="000E16EF">
        <w:t xml:space="preserve"> Excel</w:t>
      </w:r>
      <w:r w:rsidRPr="000E16EF">
        <w:t xml:space="preserve"> </w:t>
      </w:r>
      <w:r w:rsidR="005830A8" w:rsidRPr="000E16EF">
        <w:t>GRCF_ch7_corrigé_mission3_q8</w:t>
      </w:r>
      <w:r w:rsidR="000E16EF" w:rsidRPr="000E16EF">
        <w:t>_1</w:t>
      </w:r>
      <w:r w:rsidRPr="000E16EF">
        <w:t>, il faut insérer une formule en colonne G (juste après la colonne ville).</w:t>
      </w:r>
    </w:p>
    <w:p w:rsidR="00D8129C" w:rsidRPr="000E16EF" w:rsidRDefault="00D8129C" w:rsidP="000E16EF">
      <w:pPr>
        <w:pStyle w:val="TTextecourant"/>
      </w:pPr>
      <w:r w:rsidRPr="000E16EF">
        <w:lastRenderedPageBreak/>
        <w:t>=SI(ESTERREUR(RECHERCHEV(A2;'[Baseâgée.xlsx]Base'!$A$3:$L$12;3;0));"inconnu";RECHERCHEV(A2;'[Base âgée.xlsx]Base'!$A$3:$L$12;3;0))</w:t>
      </w:r>
    </w:p>
    <w:p w:rsidR="00D8129C" w:rsidRPr="000E16EF" w:rsidRDefault="00D8129C" w:rsidP="000E16EF">
      <w:pPr>
        <w:pStyle w:val="TTextecourant"/>
      </w:pPr>
      <w:r w:rsidRPr="000E16EF">
        <w:t>Cette formule permettra d’indiquer que, s’il n’y a pas de correspondance entre les 2 fichiers au niveau des clients, alors le terme « inconnu » apparaîtra, sinon l’information souhaitée apparaîtra.</w:t>
      </w:r>
    </w:p>
    <w:p w:rsidR="00D8129C" w:rsidRPr="000E16EF" w:rsidRDefault="00D8129C" w:rsidP="000E16EF">
      <w:pPr>
        <w:pStyle w:val="TTextecourant"/>
      </w:pPr>
      <w:r w:rsidRPr="000E16EF">
        <w:t xml:space="preserve">Il suffit ensuite de recopier cette formule et de changer les numéro de colonne dans la formule </w:t>
      </w:r>
      <w:proofErr w:type="spellStart"/>
      <w:proofErr w:type="gramStart"/>
      <w:r w:rsidRPr="000E16EF">
        <w:t>recherchev</w:t>
      </w:r>
      <w:proofErr w:type="spellEnd"/>
      <w:r w:rsidRPr="000E16EF">
        <w:t>(</w:t>
      </w:r>
      <w:proofErr w:type="gramEnd"/>
      <w:r w:rsidRPr="000E16EF">
        <w:t>).</w:t>
      </w:r>
    </w:p>
    <w:p w:rsidR="00D8129C" w:rsidRPr="000E16EF" w:rsidRDefault="00D8129C" w:rsidP="000E16EF">
      <w:pPr>
        <w:pStyle w:val="TTextecourant"/>
      </w:pPr>
      <w:r w:rsidRPr="000E16EF">
        <w:t>Pour trier les données, sélectionner le tableau dans sa globalité puis utiliser le menu « Données » puis Filtrer.</w:t>
      </w:r>
    </w:p>
    <w:p w:rsidR="00D8129C" w:rsidRDefault="00D8129C" w:rsidP="00D8129C">
      <w:r w:rsidRPr="002E2FA8">
        <w:rPr>
          <w:noProof/>
        </w:rPr>
        <w:drawing>
          <wp:inline distT="0" distB="0" distL="0" distR="0">
            <wp:extent cx="1381125" cy="581025"/>
            <wp:effectExtent l="0" t="0" r="9525" b="952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81125" cy="581025"/>
                    </a:xfrm>
                    <a:prstGeom prst="rect">
                      <a:avLst/>
                    </a:prstGeom>
                    <a:noFill/>
                    <a:ln w="9525">
                      <a:noFill/>
                      <a:miter lim="800000"/>
                      <a:headEnd/>
                      <a:tailEnd/>
                    </a:ln>
                  </pic:spPr>
                </pic:pic>
              </a:graphicData>
            </a:graphic>
          </wp:inline>
        </w:drawing>
      </w:r>
    </w:p>
    <w:p w:rsidR="000E16EF" w:rsidRPr="000E16EF" w:rsidRDefault="000E16EF" w:rsidP="000E16EF">
      <w:pPr>
        <w:pStyle w:val="TTextecourant"/>
        <w:rPr>
          <w:i/>
          <w:iCs/>
        </w:rPr>
      </w:pPr>
      <w:r w:rsidRPr="000E16EF">
        <w:rPr>
          <w:i/>
          <w:iCs/>
        </w:rPr>
        <w:t>Pour le corrigé, voir le fichier Excel GRCF_ch7_corrigé_mission3_q8_2.</w:t>
      </w:r>
    </w:p>
    <w:p w:rsidR="00D8129C" w:rsidRPr="002E2FA8" w:rsidRDefault="00D8129C" w:rsidP="00186500">
      <w:pPr>
        <w:pStyle w:val="06Questionenonce"/>
      </w:pPr>
      <w:r w:rsidRPr="002E2FA8">
        <w:t>9</w:t>
      </w:r>
      <w:r w:rsidRPr="002E2FA8">
        <w:tab/>
        <w:t>Déterminez et schématisez la procédure de relance à mettre en place pour l’entreprise sachant que Christine Arnoux souhaite un délai de 10 jours entre chaque étape de relance.</w:t>
      </w:r>
    </w:p>
    <w:p w:rsidR="00D8129C" w:rsidRPr="002E2FA8" w:rsidRDefault="00D8129C" w:rsidP="00D8129C">
      <w:r w:rsidRPr="002E2FA8">
        <w:rPr>
          <w:noProof/>
        </w:rPr>
        <w:drawing>
          <wp:inline distT="0" distB="0" distL="0" distR="0">
            <wp:extent cx="4975011" cy="3677182"/>
            <wp:effectExtent l="0" t="0" r="0"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71785" cy="3674797"/>
                    </a:xfrm>
                    <a:prstGeom prst="rect">
                      <a:avLst/>
                    </a:prstGeom>
                    <a:noFill/>
                    <a:ln w="9525">
                      <a:noFill/>
                      <a:miter lim="800000"/>
                      <a:headEnd/>
                      <a:tailEnd/>
                    </a:ln>
                  </pic:spPr>
                </pic:pic>
              </a:graphicData>
            </a:graphic>
          </wp:inline>
        </w:drawing>
      </w:r>
    </w:p>
    <w:p w:rsidR="00D8129C" w:rsidRPr="002E2FA8" w:rsidRDefault="00D8129C" w:rsidP="00691C78">
      <w:pPr>
        <w:pStyle w:val="06Questionenonce"/>
      </w:pPr>
      <w:r w:rsidRPr="002E2FA8">
        <w:t>10</w:t>
      </w:r>
      <w:r w:rsidRPr="002E2FA8">
        <w:tab/>
        <w:t>Concevez la lettre type pour avertir les clients qui n’ont pas donné une suite favorable à l’appel téléphonique.</w:t>
      </w:r>
    </w:p>
    <w:p w:rsidR="00D8129C" w:rsidRPr="002E2FA8" w:rsidRDefault="00D8129C" w:rsidP="003F6B20">
      <w:pPr>
        <w:pStyle w:val="TTextecourant"/>
      </w:pPr>
      <w:proofErr w:type="spellStart"/>
      <w:r w:rsidRPr="002E2FA8">
        <w:t>Notra</w:t>
      </w:r>
      <w:proofErr w:type="spellEnd"/>
      <w:r w:rsidRPr="002E2FA8">
        <w:t>-K</w:t>
      </w:r>
    </w:p>
    <w:p w:rsidR="00D8129C" w:rsidRPr="002E2FA8" w:rsidRDefault="00D8129C" w:rsidP="003F6B20">
      <w:pPr>
        <w:pStyle w:val="TTextecourant"/>
      </w:pPr>
      <w:r w:rsidRPr="002E2FA8">
        <w:t>ZAC des Prés Seigneurs</w:t>
      </w:r>
    </w:p>
    <w:p w:rsidR="00D8129C" w:rsidRPr="002E2FA8" w:rsidRDefault="00D8129C" w:rsidP="003F6B20">
      <w:pPr>
        <w:pStyle w:val="TTextecourant"/>
      </w:pPr>
      <w:r w:rsidRPr="002E2FA8">
        <w:t>01120 Montluel</w:t>
      </w:r>
    </w:p>
    <w:p w:rsidR="00D8129C" w:rsidRPr="002E2FA8" w:rsidRDefault="00D8129C" w:rsidP="003F6B20">
      <w:pPr>
        <w:pStyle w:val="TTextecourant"/>
      </w:pPr>
      <w:r w:rsidRPr="002E2FA8">
        <w:t>Capital social 30 000€</w:t>
      </w:r>
    </w:p>
    <w:p w:rsidR="00D8129C" w:rsidRPr="002E2FA8" w:rsidRDefault="00D8129C" w:rsidP="003F6B20">
      <w:pPr>
        <w:pStyle w:val="TTextecourant"/>
      </w:pPr>
      <w:r w:rsidRPr="002E2FA8">
        <w:t>Tél. : 04.78.07.06.23</w:t>
      </w:r>
    </w:p>
    <w:p w:rsidR="00D8129C" w:rsidRPr="002E2FA8" w:rsidRDefault="00D8129C" w:rsidP="003F6B20">
      <w:pPr>
        <w:pStyle w:val="TTextecourant"/>
      </w:pPr>
      <w:r w:rsidRPr="002E2FA8">
        <w:t>SIRET 53319880700018</w:t>
      </w:r>
    </w:p>
    <w:p w:rsidR="00D8129C" w:rsidRPr="002E2FA8" w:rsidRDefault="00D8129C" w:rsidP="003F6B20">
      <w:pPr>
        <w:pStyle w:val="TTextecourant"/>
      </w:pPr>
      <w:r w:rsidRPr="002E2FA8">
        <w:t>SIREN 533198807</w:t>
      </w:r>
    </w:p>
    <w:p w:rsidR="00D8129C" w:rsidRPr="002E2FA8" w:rsidRDefault="00D8129C" w:rsidP="003F6B20">
      <w:pPr>
        <w:pStyle w:val="TTextecourant"/>
      </w:pPr>
      <w:r w:rsidRPr="002E2FA8">
        <w:t>Code NAF 3320A</w:t>
      </w:r>
    </w:p>
    <w:p w:rsidR="00D8129C" w:rsidRPr="002E2FA8" w:rsidRDefault="00D8129C" w:rsidP="003F6B20">
      <w:pPr>
        <w:pStyle w:val="TTextecourant"/>
        <w:jc w:val="right"/>
      </w:pPr>
      <w:r w:rsidRPr="002E2FA8">
        <w:t>&lt;Nom client&gt;</w:t>
      </w:r>
    </w:p>
    <w:p w:rsidR="00D8129C" w:rsidRPr="002E2FA8" w:rsidRDefault="00D8129C" w:rsidP="003F6B20">
      <w:pPr>
        <w:pStyle w:val="TTextecourant"/>
        <w:jc w:val="right"/>
      </w:pPr>
      <w:r w:rsidRPr="002E2FA8">
        <w:t>&lt;Adresse&gt;</w:t>
      </w:r>
    </w:p>
    <w:p w:rsidR="00D8129C" w:rsidRPr="002E2FA8" w:rsidRDefault="00D8129C" w:rsidP="003F6B20">
      <w:pPr>
        <w:pStyle w:val="TTextecourant"/>
        <w:jc w:val="right"/>
      </w:pPr>
      <w:r w:rsidRPr="002E2FA8">
        <w:t>&lt;CP&gt; - &lt;Ville&gt;</w:t>
      </w:r>
    </w:p>
    <w:p w:rsidR="00D8129C" w:rsidRPr="002E2FA8" w:rsidRDefault="00D8129C" w:rsidP="003F6B20">
      <w:pPr>
        <w:pStyle w:val="TTextecourant"/>
        <w:jc w:val="right"/>
      </w:pPr>
      <w:r w:rsidRPr="002E2FA8">
        <w:t xml:space="preserve">A Montluel, </w:t>
      </w:r>
      <w:proofErr w:type="gramStart"/>
      <w:r w:rsidRPr="002E2FA8">
        <w:t>le</w:t>
      </w:r>
      <w:proofErr w:type="gramEnd"/>
      <w:r w:rsidRPr="002E2FA8">
        <w:t xml:space="preserve"> (date du jour)</w:t>
      </w:r>
    </w:p>
    <w:p w:rsidR="00D8129C" w:rsidRPr="002E2FA8" w:rsidRDefault="00D8129C" w:rsidP="003F6B20">
      <w:pPr>
        <w:pStyle w:val="TTextecourant"/>
      </w:pPr>
      <w:r w:rsidRPr="002E2FA8">
        <w:t>Objet : 1</w:t>
      </w:r>
      <w:r w:rsidRPr="003F6B20">
        <w:rPr>
          <w:vertAlign w:val="superscript"/>
        </w:rPr>
        <w:t>re</w:t>
      </w:r>
      <w:r w:rsidRPr="002E2FA8">
        <w:t xml:space="preserve"> relance pour non-paiement de facture</w:t>
      </w:r>
    </w:p>
    <w:p w:rsidR="00D8129C" w:rsidRPr="002E2FA8" w:rsidRDefault="00D8129C" w:rsidP="003F6B20">
      <w:pPr>
        <w:pStyle w:val="TTextecourant"/>
      </w:pPr>
      <w:r w:rsidRPr="002E2FA8">
        <w:t>Madame, Monsieur,</w:t>
      </w:r>
    </w:p>
    <w:p w:rsidR="00D8129C" w:rsidRPr="002E2FA8" w:rsidRDefault="00D8129C" w:rsidP="003F6B20">
      <w:pPr>
        <w:pStyle w:val="TTextecourant"/>
      </w:pPr>
      <w:r w:rsidRPr="002E2FA8">
        <w:t>L'examen de votre compte dans notre comptabilité fait apparaître qu'à ce jour, sauf erreur de notre part, votre facture n° &lt; Document&gt; du &lt;Date écriture&gt; et d’un montant de &lt;1 à 30j &gt; n’a pas été payée.</w:t>
      </w:r>
    </w:p>
    <w:p w:rsidR="00D8129C" w:rsidRPr="002E2FA8" w:rsidRDefault="00D8129C" w:rsidP="003F6B20">
      <w:pPr>
        <w:pStyle w:val="TTextecourant"/>
      </w:pPr>
      <w:r w:rsidRPr="002E2FA8">
        <w:t>Afin de conserver nos excellentes relations commerciales, nous espérons que vous régulariserez votre situation dans les meilleurs délais en nous adressant votre règlement par chèque ou virement.</w:t>
      </w:r>
    </w:p>
    <w:p w:rsidR="00D8129C" w:rsidRPr="002E2FA8" w:rsidRDefault="00D8129C" w:rsidP="003F6B20">
      <w:pPr>
        <w:pStyle w:val="TTextecourant"/>
      </w:pPr>
      <w:r w:rsidRPr="002E2FA8">
        <w:t>Si toutefois vous aviez procédé à un règlement, nous vous demandons de ne pas tenir compte de ce courrier.</w:t>
      </w:r>
    </w:p>
    <w:p w:rsidR="00D8129C" w:rsidRPr="002E2FA8" w:rsidRDefault="00D8129C" w:rsidP="003F6B20">
      <w:pPr>
        <w:pStyle w:val="TTextecourant"/>
      </w:pPr>
      <w:r w:rsidRPr="002E2FA8">
        <w:t>Nous vous prions d'agréer, Madame, Monsieur, l'expression de nos salutations distinguées.</w:t>
      </w:r>
    </w:p>
    <w:p w:rsidR="00D8129C" w:rsidRPr="002E2FA8" w:rsidRDefault="00D8129C" w:rsidP="003F6B20">
      <w:pPr>
        <w:pStyle w:val="TTextecourant"/>
        <w:jc w:val="right"/>
      </w:pPr>
      <w:r w:rsidRPr="002E2FA8">
        <w:lastRenderedPageBreak/>
        <w:t>Service comptabilité</w:t>
      </w:r>
    </w:p>
    <w:p w:rsidR="00D8129C" w:rsidRPr="002E2FA8" w:rsidRDefault="00D8129C" w:rsidP="00691C78">
      <w:pPr>
        <w:pStyle w:val="06Questionenonce"/>
      </w:pPr>
      <w:r w:rsidRPr="002E2FA8">
        <w:t>11</w:t>
      </w:r>
      <w:r w:rsidRPr="002E2FA8">
        <w:tab/>
        <w:t>Envoyez de manière automatisée une relance écrite aux clients qui n’ont pas régularisé leur situation financière vis-à-vis de l’entreprise.</w:t>
      </w:r>
    </w:p>
    <w:p w:rsidR="00D8129C" w:rsidRPr="003F6B20" w:rsidRDefault="00D8129C" w:rsidP="003F6B20">
      <w:pPr>
        <w:pStyle w:val="TTextecourant"/>
        <w:rPr>
          <w:i/>
          <w:iCs/>
        </w:rPr>
      </w:pPr>
      <w:r w:rsidRPr="003F6B20">
        <w:rPr>
          <w:i/>
          <w:iCs/>
        </w:rPr>
        <w:t>À partir de la lettre type créée précédemment, il faut utiliser le publipostage sous le traitement de texte Word pour réaliser la mission.</w:t>
      </w:r>
    </w:p>
    <w:p w:rsidR="00D8129C" w:rsidRPr="002E2FA8" w:rsidRDefault="00D8129C" w:rsidP="003F6B20">
      <w:pPr>
        <w:pStyle w:val="TTextecourant"/>
      </w:pPr>
      <w:r w:rsidRPr="002E2FA8">
        <w:t>Mode opératoire pour réaliser un publipostage sous Word</w:t>
      </w:r>
    </w:p>
    <w:p w:rsidR="00D8129C" w:rsidRPr="003F6B20" w:rsidRDefault="00D8129C" w:rsidP="003F6B20">
      <w:pPr>
        <w:pStyle w:val="TTextecourant"/>
        <w:rPr>
          <w:b/>
        </w:rPr>
      </w:pPr>
      <w:r w:rsidRPr="003F6B20">
        <w:rPr>
          <w:b/>
        </w:rPr>
        <w:t>1</w:t>
      </w:r>
      <w:r w:rsidRPr="003F6B20">
        <w:rPr>
          <w:b/>
          <w:vertAlign w:val="superscript"/>
        </w:rPr>
        <w:t>re</w:t>
      </w:r>
      <w:r w:rsidRPr="003F6B20">
        <w:rPr>
          <w:b/>
        </w:rPr>
        <w:t xml:space="preserve"> étape : Ouvrir le document principal</w:t>
      </w:r>
    </w:p>
    <w:p w:rsidR="00D8129C" w:rsidRPr="002E2FA8" w:rsidRDefault="00D8129C" w:rsidP="003F6B20">
      <w:pPr>
        <w:pStyle w:val="TEnumpuce"/>
      </w:pPr>
      <w:r w:rsidRPr="002E2FA8">
        <w:t>Ouvrir le document créé précédemment lors de la question 10 (lettre type).</w:t>
      </w:r>
    </w:p>
    <w:p w:rsidR="00D8129C" w:rsidRPr="002E2FA8" w:rsidRDefault="00D8129C" w:rsidP="003F6B20">
      <w:pPr>
        <w:pStyle w:val="TEnumpuce"/>
      </w:pPr>
      <w:r w:rsidRPr="002E2FA8">
        <w:t>Dans l’onglet Publipostage, dans le groupe Démarrer la fusion et le publipostage, sélectionnez Démarrer la fusion et le publipostage &gt; Assistant fusion et publipostage pas à pas.</w:t>
      </w:r>
    </w:p>
    <w:p w:rsidR="00D8129C" w:rsidRPr="002E2FA8" w:rsidRDefault="00D8129C" w:rsidP="00D8129C">
      <w:r w:rsidRPr="002E2FA8">
        <w:rPr>
          <w:noProof/>
        </w:rPr>
        <w:drawing>
          <wp:inline distT="0" distB="0" distL="0" distR="0" wp14:anchorId="71CCCC64" wp14:editId="58CA0DF7">
            <wp:extent cx="2026693" cy="714956"/>
            <wp:effectExtent l="0" t="0" r="0" b="9525"/>
            <wp:docPr id="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042270" cy="720451"/>
                    </a:xfrm>
                    <a:prstGeom prst="rect">
                      <a:avLst/>
                    </a:prstGeom>
                    <a:noFill/>
                    <a:ln w="9525">
                      <a:noFill/>
                      <a:miter lim="800000"/>
                      <a:headEnd/>
                      <a:tailEnd/>
                    </a:ln>
                  </pic:spPr>
                </pic:pic>
              </a:graphicData>
            </a:graphic>
          </wp:inline>
        </w:drawing>
      </w:r>
    </w:p>
    <w:p w:rsidR="00D8129C" w:rsidRPr="003F6B20" w:rsidRDefault="00D8129C" w:rsidP="003F6B20">
      <w:pPr>
        <w:pStyle w:val="TTextecourant"/>
        <w:rPr>
          <w:b/>
          <w:bCs/>
        </w:rPr>
      </w:pPr>
      <w:r w:rsidRPr="003F6B20">
        <w:rPr>
          <w:b/>
          <w:bCs/>
        </w:rPr>
        <w:t>2</w:t>
      </w:r>
      <w:r w:rsidRPr="003F6B20">
        <w:rPr>
          <w:b/>
          <w:bCs/>
          <w:vertAlign w:val="superscript"/>
        </w:rPr>
        <w:t>e</w:t>
      </w:r>
      <w:r w:rsidRPr="003F6B20">
        <w:rPr>
          <w:b/>
          <w:bCs/>
        </w:rPr>
        <w:t xml:space="preserve"> étape : Sélectionner le document de base</w:t>
      </w:r>
    </w:p>
    <w:p w:rsidR="00D8129C" w:rsidRPr="002E2FA8" w:rsidRDefault="00D8129C" w:rsidP="003F6B20">
      <w:pPr>
        <w:pStyle w:val="TEnumpuce"/>
      </w:pPr>
      <w:r w:rsidRPr="002E2FA8">
        <w:t>Dans la fenêtre de droite choisir utiliser le document actuel.</w:t>
      </w:r>
    </w:p>
    <w:p w:rsidR="00D8129C" w:rsidRPr="002E2FA8" w:rsidRDefault="00D8129C" w:rsidP="003F6B20">
      <w:pPr>
        <w:pStyle w:val="TEnumpuce"/>
      </w:pPr>
      <w:r w:rsidRPr="002E2FA8">
        <w:t>Passer à l’étape 3/6.</w:t>
      </w:r>
    </w:p>
    <w:p w:rsidR="00D8129C" w:rsidRPr="002E2FA8" w:rsidRDefault="00D8129C" w:rsidP="003F6B20">
      <w:pPr>
        <w:pStyle w:val="TTextecourant"/>
      </w:pPr>
      <w:r w:rsidRPr="002E2FA8">
        <w:rPr>
          <w:noProof/>
        </w:rPr>
        <w:drawing>
          <wp:inline distT="0" distB="0" distL="0" distR="0" wp14:anchorId="2FFC5D06" wp14:editId="7F8984F8">
            <wp:extent cx="1349997" cy="3132161"/>
            <wp:effectExtent l="0" t="0" r="3175" b="0"/>
            <wp:docPr id="2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srcRect l="9426" b="1158"/>
                    <a:stretch/>
                  </pic:blipFill>
                  <pic:spPr bwMode="auto">
                    <a:xfrm>
                      <a:off x="0" y="0"/>
                      <a:ext cx="1353469" cy="3140216"/>
                    </a:xfrm>
                    <a:prstGeom prst="rect">
                      <a:avLst/>
                    </a:prstGeom>
                    <a:noFill/>
                    <a:ln>
                      <a:noFill/>
                    </a:ln>
                    <a:extLst>
                      <a:ext uri="{53640926-AAD7-44D8-BBD7-CCE9431645EC}">
                        <a14:shadowObscured xmlns:a14="http://schemas.microsoft.com/office/drawing/2010/main"/>
                      </a:ext>
                    </a:extLst>
                  </pic:spPr>
                </pic:pic>
              </a:graphicData>
            </a:graphic>
          </wp:inline>
        </w:drawing>
      </w:r>
    </w:p>
    <w:p w:rsidR="00D8129C" w:rsidRPr="003F6B20" w:rsidRDefault="00D8129C" w:rsidP="003F6B20">
      <w:pPr>
        <w:pStyle w:val="TTextecourant"/>
        <w:rPr>
          <w:b/>
          <w:bCs/>
        </w:rPr>
      </w:pPr>
      <w:r w:rsidRPr="003F6B20">
        <w:rPr>
          <w:b/>
          <w:bCs/>
        </w:rPr>
        <w:t>3</w:t>
      </w:r>
      <w:r w:rsidRPr="003F6B20">
        <w:rPr>
          <w:b/>
          <w:bCs/>
          <w:vertAlign w:val="superscript"/>
        </w:rPr>
        <w:t xml:space="preserve">e </w:t>
      </w:r>
      <w:r w:rsidRPr="003F6B20">
        <w:rPr>
          <w:b/>
          <w:bCs/>
        </w:rPr>
        <w:t>étape : Sélectionner des destinataires</w:t>
      </w:r>
    </w:p>
    <w:p w:rsidR="00D8129C" w:rsidRPr="002E2FA8" w:rsidRDefault="00D8129C" w:rsidP="003F6B20">
      <w:pPr>
        <w:pStyle w:val="TEnumpuce"/>
      </w:pPr>
      <w:r w:rsidRPr="002E2FA8">
        <w:t>Cocher Utilisation d’une liste existante.</w:t>
      </w:r>
    </w:p>
    <w:p w:rsidR="00D8129C" w:rsidRPr="002E2FA8" w:rsidRDefault="00D8129C" w:rsidP="003F6B20">
      <w:pPr>
        <w:pStyle w:val="TEnumpuce"/>
      </w:pPr>
      <w:r w:rsidRPr="002E2FA8">
        <w:t xml:space="preserve">Puis </w:t>
      </w:r>
      <w:proofErr w:type="spellStart"/>
      <w:r w:rsidRPr="002E2FA8">
        <w:t>cliquer</w:t>
      </w:r>
      <w:proofErr w:type="spellEnd"/>
      <w:r w:rsidRPr="002E2FA8">
        <w:t xml:space="preserve"> sur Parcourir pour ouvrir la liste de destinataires (question 8).</w:t>
      </w:r>
    </w:p>
    <w:p w:rsidR="00D8129C" w:rsidRPr="002E2FA8" w:rsidRDefault="00D8129C" w:rsidP="003F6B20">
      <w:pPr>
        <w:pStyle w:val="TEnumpuce"/>
      </w:pPr>
      <w:r w:rsidRPr="002E2FA8">
        <w:t>Choisir le fichier nécessaire.</w:t>
      </w:r>
    </w:p>
    <w:p w:rsidR="00D8129C" w:rsidRPr="002E2FA8" w:rsidRDefault="00D8129C" w:rsidP="00D8129C">
      <w:r w:rsidRPr="002E2FA8">
        <w:rPr>
          <w:noProof/>
        </w:rPr>
        <w:lastRenderedPageBreak/>
        <w:drawing>
          <wp:inline distT="0" distB="0" distL="0" distR="0" wp14:anchorId="3C59C9AB" wp14:editId="5B9A6EC6">
            <wp:extent cx="1165487" cy="3019425"/>
            <wp:effectExtent l="19050" t="0" r="0" b="0"/>
            <wp:docPr id="2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srcRect/>
                    <a:stretch>
                      <a:fillRect/>
                    </a:stretch>
                  </pic:blipFill>
                  <pic:spPr bwMode="auto">
                    <a:xfrm>
                      <a:off x="0" y="0"/>
                      <a:ext cx="1165487" cy="3019425"/>
                    </a:xfrm>
                    <a:prstGeom prst="rect">
                      <a:avLst/>
                    </a:prstGeom>
                    <a:noFill/>
                    <a:ln w="9525">
                      <a:noFill/>
                      <a:miter lim="800000"/>
                      <a:headEnd/>
                      <a:tailEnd/>
                    </a:ln>
                  </pic:spPr>
                </pic:pic>
              </a:graphicData>
            </a:graphic>
          </wp:inline>
        </w:drawing>
      </w:r>
    </w:p>
    <w:p w:rsidR="00D8129C" w:rsidRPr="003F6B20" w:rsidRDefault="00D8129C" w:rsidP="003F6B20">
      <w:pPr>
        <w:pStyle w:val="TTextecourant"/>
        <w:rPr>
          <w:b/>
          <w:bCs/>
        </w:rPr>
      </w:pPr>
      <w:r w:rsidRPr="003F6B20">
        <w:rPr>
          <w:b/>
          <w:bCs/>
        </w:rPr>
        <w:t>4</w:t>
      </w:r>
      <w:r w:rsidRPr="003F6B20">
        <w:rPr>
          <w:b/>
          <w:bCs/>
          <w:vertAlign w:val="superscript"/>
        </w:rPr>
        <w:t xml:space="preserve">e </w:t>
      </w:r>
      <w:r w:rsidRPr="003F6B20">
        <w:rPr>
          <w:b/>
          <w:bCs/>
        </w:rPr>
        <w:t>étape : Écrire votre lettre</w:t>
      </w:r>
    </w:p>
    <w:p w:rsidR="00D8129C" w:rsidRPr="002E2FA8" w:rsidRDefault="00D8129C" w:rsidP="003F6B20">
      <w:pPr>
        <w:pStyle w:val="TEnumpuce"/>
      </w:pPr>
      <w:r w:rsidRPr="002E2FA8">
        <w:t>Cliquer sur Autres éléments.</w:t>
      </w:r>
    </w:p>
    <w:p w:rsidR="00D8129C" w:rsidRPr="002E2FA8" w:rsidRDefault="00D8129C" w:rsidP="003F6B20">
      <w:pPr>
        <w:pStyle w:val="TEnumpuce"/>
      </w:pPr>
      <w:r w:rsidRPr="002E2FA8">
        <w:t>Insérer les champs sur la lettre type puis les placer aux endroits désirés.</w:t>
      </w:r>
    </w:p>
    <w:p w:rsidR="00D8129C" w:rsidRPr="002E2FA8" w:rsidRDefault="00D8129C" w:rsidP="00D8129C">
      <w:r w:rsidRPr="002E2FA8">
        <w:rPr>
          <w:noProof/>
        </w:rPr>
        <w:drawing>
          <wp:inline distT="0" distB="0" distL="0" distR="0" wp14:anchorId="4E9890F9" wp14:editId="4DFE81A3">
            <wp:extent cx="4121624" cy="2930217"/>
            <wp:effectExtent l="0" t="0" r="0" b="3810"/>
            <wp:docPr id="3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srcRect/>
                    <a:stretch>
                      <a:fillRect/>
                    </a:stretch>
                  </pic:blipFill>
                  <pic:spPr bwMode="auto">
                    <a:xfrm>
                      <a:off x="0" y="0"/>
                      <a:ext cx="4128211" cy="2934900"/>
                    </a:xfrm>
                    <a:prstGeom prst="rect">
                      <a:avLst/>
                    </a:prstGeom>
                    <a:noFill/>
                    <a:ln w="9525">
                      <a:noFill/>
                      <a:miter lim="800000"/>
                      <a:headEnd/>
                      <a:tailEnd/>
                    </a:ln>
                  </pic:spPr>
                </pic:pic>
              </a:graphicData>
            </a:graphic>
          </wp:inline>
        </w:drawing>
      </w:r>
    </w:p>
    <w:p w:rsidR="00D8129C" w:rsidRPr="003F6B20" w:rsidRDefault="00D8129C" w:rsidP="003F6B20">
      <w:pPr>
        <w:pStyle w:val="TTextecourant"/>
        <w:rPr>
          <w:b/>
          <w:bCs/>
        </w:rPr>
      </w:pPr>
      <w:r w:rsidRPr="003F6B20">
        <w:rPr>
          <w:b/>
          <w:bCs/>
        </w:rPr>
        <w:t>5</w:t>
      </w:r>
      <w:r w:rsidRPr="003F6B20">
        <w:rPr>
          <w:b/>
          <w:bCs/>
          <w:vertAlign w:val="superscript"/>
        </w:rPr>
        <w:t>e</w:t>
      </w:r>
      <w:r w:rsidRPr="003F6B20">
        <w:rPr>
          <w:b/>
          <w:bCs/>
        </w:rPr>
        <w:t xml:space="preserve"> étape : Afficher un aperçu des lettres et les imprimer</w:t>
      </w:r>
    </w:p>
    <w:p w:rsidR="00D8129C" w:rsidRPr="002E2FA8" w:rsidRDefault="00D8129C" w:rsidP="003F6B20">
      <w:pPr>
        <w:pStyle w:val="TEnumpuce"/>
      </w:pPr>
      <w:r w:rsidRPr="002E2FA8">
        <w:t>Sélectionnez Aperçu de vos lettres.</w:t>
      </w:r>
    </w:p>
    <w:p w:rsidR="00D8129C" w:rsidRPr="002E2FA8" w:rsidRDefault="00D8129C" w:rsidP="003F6B20">
      <w:pPr>
        <w:pStyle w:val="TEnumpuce"/>
      </w:pPr>
      <w:r w:rsidRPr="002E2FA8">
        <w:t>Possibilité de faire défiler les différentes lettres créées.</w:t>
      </w:r>
    </w:p>
    <w:p w:rsidR="00D8129C" w:rsidRPr="002E2FA8" w:rsidRDefault="00D8129C" w:rsidP="00D8129C">
      <w:r w:rsidRPr="002E2FA8">
        <w:rPr>
          <w:noProof/>
        </w:rPr>
        <w:drawing>
          <wp:inline distT="0" distB="0" distL="0" distR="0" wp14:anchorId="37C03A9C" wp14:editId="649537D4">
            <wp:extent cx="1460311" cy="2420516"/>
            <wp:effectExtent l="0" t="0" r="6985" b="0"/>
            <wp:docPr id="3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srcRect/>
                    <a:stretch>
                      <a:fillRect/>
                    </a:stretch>
                  </pic:blipFill>
                  <pic:spPr bwMode="auto">
                    <a:xfrm>
                      <a:off x="0" y="0"/>
                      <a:ext cx="1459410" cy="2419023"/>
                    </a:xfrm>
                    <a:prstGeom prst="rect">
                      <a:avLst/>
                    </a:prstGeom>
                    <a:noFill/>
                    <a:ln w="9525">
                      <a:noFill/>
                      <a:miter lim="800000"/>
                      <a:headEnd/>
                      <a:tailEnd/>
                    </a:ln>
                  </pic:spPr>
                </pic:pic>
              </a:graphicData>
            </a:graphic>
          </wp:inline>
        </w:drawing>
      </w:r>
    </w:p>
    <w:p w:rsidR="00D8129C" w:rsidRPr="002E2FA8" w:rsidRDefault="00D8129C" w:rsidP="003F6B20">
      <w:pPr>
        <w:pStyle w:val="TEnumpuce"/>
      </w:pPr>
      <w:r w:rsidRPr="002E2FA8">
        <w:t>Cliquer sur Fin de la fusion.</w:t>
      </w:r>
    </w:p>
    <w:p w:rsidR="00D8129C" w:rsidRPr="003F6B20" w:rsidRDefault="00D8129C" w:rsidP="003F6B20">
      <w:pPr>
        <w:pStyle w:val="TTextecourant"/>
        <w:rPr>
          <w:b/>
          <w:bCs/>
        </w:rPr>
      </w:pPr>
      <w:r w:rsidRPr="003F6B20">
        <w:rPr>
          <w:b/>
          <w:bCs/>
        </w:rPr>
        <w:lastRenderedPageBreak/>
        <w:t>6</w:t>
      </w:r>
      <w:r w:rsidRPr="003F6B20">
        <w:rPr>
          <w:b/>
          <w:bCs/>
          <w:vertAlign w:val="superscript"/>
        </w:rPr>
        <w:t>e</w:t>
      </w:r>
      <w:r w:rsidRPr="003F6B20">
        <w:rPr>
          <w:b/>
          <w:bCs/>
        </w:rPr>
        <w:t xml:space="preserve"> étape : Enregistrer vos lettres personnalisées</w:t>
      </w:r>
    </w:p>
    <w:p w:rsidR="00D8129C" w:rsidRPr="002E2FA8" w:rsidRDefault="00D8129C" w:rsidP="003F6B20">
      <w:pPr>
        <w:pStyle w:val="TEnumpuce"/>
      </w:pPr>
      <w:r w:rsidRPr="002E2FA8">
        <w:t>Cliquer sur Modifier les lettres individuelles pour enregistrer un fichier qui contient toutes les lettres générées.</w:t>
      </w:r>
    </w:p>
    <w:p w:rsidR="00D8129C" w:rsidRPr="002E2FA8" w:rsidRDefault="00D8129C" w:rsidP="003F6B20">
      <w:pPr>
        <w:pStyle w:val="TEnumpuce"/>
      </w:pPr>
      <w:r w:rsidRPr="002E2FA8">
        <w:t>Cliquer sur Imprimer pour éditer les lettres.</w:t>
      </w:r>
    </w:p>
    <w:p w:rsidR="00D8129C" w:rsidRPr="002E2FA8" w:rsidRDefault="00D8129C" w:rsidP="00D8129C">
      <w:r w:rsidRPr="002E2FA8">
        <w:rPr>
          <w:noProof/>
        </w:rPr>
        <w:drawing>
          <wp:inline distT="0" distB="0" distL="0" distR="0">
            <wp:extent cx="1480783" cy="2584761"/>
            <wp:effectExtent l="0" t="0" r="5715" b="6350"/>
            <wp:docPr id="3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80162" cy="2583676"/>
                    </a:xfrm>
                    <a:prstGeom prst="rect">
                      <a:avLst/>
                    </a:prstGeom>
                    <a:noFill/>
                    <a:ln w="9525">
                      <a:noFill/>
                      <a:miter lim="800000"/>
                      <a:headEnd/>
                      <a:tailEnd/>
                    </a:ln>
                  </pic:spPr>
                </pic:pic>
              </a:graphicData>
            </a:graphic>
          </wp:inline>
        </w:drawing>
      </w:r>
    </w:p>
    <w:p w:rsidR="00D8129C" w:rsidRDefault="00D8129C" w:rsidP="003F6B20">
      <w:pPr>
        <w:pStyle w:val="TTextecourant"/>
        <w:rPr>
          <w:b/>
          <w:bCs/>
        </w:rPr>
      </w:pPr>
      <w:r w:rsidRPr="003F6B20">
        <w:rPr>
          <w:b/>
          <w:bCs/>
        </w:rPr>
        <w:t>Résultat du publipostage</w:t>
      </w:r>
    </w:p>
    <w:tbl>
      <w:tblPr>
        <w:tblStyle w:val="Grilledutableau"/>
        <w:tblW w:w="0" w:type="auto"/>
        <w:tblLook w:val="04A0" w:firstRow="1" w:lastRow="0" w:firstColumn="1" w:lastColumn="0" w:noHBand="0" w:noVBand="1"/>
      </w:tblPr>
      <w:tblGrid>
        <w:gridCol w:w="10346"/>
      </w:tblGrid>
      <w:tr w:rsidR="00F12FCE" w:rsidTr="00F12FCE">
        <w:tc>
          <w:tcPr>
            <w:tcW w:w="10346" w:type="dxa"/>
          </w:tcPr>
          <w:p w:rsidR="00F12FCE" w:rsidRPr="002E2FA8" w:rsidRDefault="00F12FCE" w:rsidP="00F12FCE">
            <w:pPr>
              <w:pStyle w:val="TTextecourant"/>
            </w:pPr>
            <w:proofErr w:type="spellStart"/>
            <w:r w:rsidRPr="002E2FA8">
              <w:t>Notra</w:t>
            </w:r>
            <w:proofErr w:type="spellEnd"/>
            <w:r w:rsidRPr="002E2FA8">
              <w:t>-K</w:t>
            </w:r>
          </w:p>
          <w:p w:rsidR="00F12FCE" w:rsidRPr="002E2FA8" w:rsidRDefault="00F12FCE" w:rsidP="00F12FCE">
            <w:pPr>
              <w:pStyle w:val="TTextecourant"/>
            </w:pPr>
            <w:r w:rsidRPr="002E2FA8">
              <w:t>ZAC des Prés Seigneurs</w:t>
            </w:r>
          </w:p>
          <w:p w:rsidR="00F12FCE" w:rsidRPr="002E2FA8" w:rsidRDefault="00F12FCE" w:rsidP="00F12FCE">
            <w:pPr>
              <w:pStyle w:val="TTextecourant"/>
            </w:pPr>
            <w:r w:rsidRPr="002E2FA8">
              <w:t>01120 Montluel</w:t>
            </w:r>
          </w:p>
          <w:p w:rsidR="00F12FCE" w:rsidRPr="002E2FA8" w:rsidRDefault="00F12FCE" w:rsidP="00F12FCE">
            <w:pPr>
              <w:pStyle w:val="TTextecourant"/>
            </w:pPr>
            <w:r w:rsidRPr="002E2FA8">
              <w:t>Capital social 30 000€</w:t>
            </w:r>
          </w:p>
          <w:p w:rsidR="00F12FCE" w:rsidRPr="002E2FA8" w:rsidRDefault="00F12FCE" w:rsidP="00F12FCE">
            <w:pPr>
              <w:pStyle w:val="TTextecourant"/>
            </w:pPr>
            <w:r w:rsidRPr="002E2FA8">
              <w:t>Tél. : 04.78.07.06.23</w:t>
            </w:r>
          </w:p>
          <w:p w:rsidR="00F12FCE" w:rsidRPr="002E2FA8" w:rsidRDefault="00F12FCE" w:rsidP="00F12FCE">
            <w:pPr>
              <w:pStyle w:val="TTextecourant"/>
            </w:pPr>
            <w:r w:rsidRPr="002E2FA8">
              <w:t>SIRET 53319880700018</w:t>
            </w:r>
          </w:p>
          <w:p w:rsidR="00F12FCE" w:rsidRPr="002E2FA8" w:rsidRDefault="00F12FCE" w:rsidP="00F12FCE">
            <w:pPr>
              <w:pStyle w:val="TTextecourant"/>
            </w:pPr>
            <w:r w:rsidRPr="002E2FA8">
              <w:t>SIREN 533198807</w:t>
            </w:r>
          </w:p>
          <w:p w:rsidR="00F12FCE" w:rsidRPr="002E2FA8" w:rsidRDefault="00F12FCE" w:rsidP="00F12FCE">
            <w:pPr>
              <w:pStyle w:val="TTextecourant"/>
            </w:pPr>
            <w:r w:rsidRPr="002E2FA8">
              <w:t>Code NAF 3320A</w:t>
            </w:r>
          </w:p>
          <w:p w:rsidR="00F12FCE" w:rsidRPr="002E2FA8" w:rsidRDefault="00F12FCE" w:rsidP="00F12FCE">
            <w:pPr>
              <w:pStyle w:val="TTextecourant"/>
              <w:jc w:val="right"/>
            </w:pPr>
            <w:r w:rsidRPr="002E2FA8">
              <w:t>IXIA CONSEIL</w:t>
            </w:r>
          </w:p>
          <w:p w:rsidR="00F12FCE" w:rsidRPr="002E2FA8" w:rsidRDefault="00F12FCE" w:rsidP="00F12FCE">
            <w:pPr>
              <w:pStyle w:val="TTextecourant"/>
              <w:jc w:val="right"/>
            </w:pPr>
            <w:r w:rsidRPr="002E2FA8">
              <w:t>206 chemin de Laval</w:t>
            </w:r>
          </w:p>
          <w:p w:rsidR="00F12FCE" w:rsidRPr="002E2FA8" w:rsidRDefault="00F12FCE" w:rsidP="00F12FCE">
            <w:pPr>
              <w:pStyle w:val="TTextecourant"/>
              <w:jc w:val="right"/>
            </w:pPr>
            <w:r w:rsidRPr="002E2FA8">
              <w:t>01120 - MONTLUEL</w:t>
            </w:r>
          </w:p>
          <w:p w:rsidR="00F12FCE" w:rsidRPr="002E2FA8" w:rsidRDefault="00F12FCE" w:rsidP="00F12FCE">
            <w:pPr>
              <w:pStyle w:val="TTextecourant"/>
              <w:jc w:val="right"/>
            </w:pPr>
            <w:r w:rsidRPr="002E2FA8">
              <w:t xml:space="preserve">À Montluel, </w:t>
            </w:r>
            <w:proofErr w:type="gramStart"/>
            <w:r w:rsidRPr="002E2FA8">
              <w:t>le</w:t>
            </w:r>
            <w:proofErr w:type="gramEnd"/>
            <w:r w:rsidRPr="002E2FA8">
              <w:t xml:space="preserve"> (date du jour)</w:t>
            </w:r>
          </w:p>
          <w:p w:rsidR="00F12FCE" w:rsidRPr="002E2FA8" w:rsidRDefault="00F12FCE" w:rsidP="00F12FCE">
            <w:pPr>
              <w:pStyle w:val="TTextecourant"/>
            </w:pPr>
            <w:r w:rsidRPr="002E2FA8">
              <w:t>Objet : 1</w:t>
            </w:r>
            <w:r w:rsidRPr="00F12FCE">
              <w:rPr>
                <w:vertAlign w:val="superscript"/>
              </w:rPr>
              <w:t>re</w:t>
            </w:r>
            <w:r w:rsidRPr="002E2FA8">
              <w:t xml:space="preserve"> relance pour non-paiement de facture</w:t>
            </w:r>
          </w:p>
          <w:p w:rsidR="00F12FCE" w:rsidRPr="002E2FA8" w:rsidRDefault="00F12FCE" w:rsidP="00F12FCE">
            <w:pPr>
              <w:pStyle w:val="TTextecourant"/>
            </w:pPr>
            <w:r w:rsidRPr="002E2FA8">
              <w:t>Madame, Monsieur,</w:t>
            </w:r>
          </w:p>
          <w:p w:rsidR="00F12FCE" w:rsidRPr="002E2FA8" w:rsidRDefault="00F12FCE" w:rsidP="00F12FCE">
            <w:pPr>
              <w:pStyle w:val="TTextecourant"/>
            </w:pPr>
            <w:r w:rsidRPr="002E2FA8">
              <w:t>L'examen de votre compte dans notre comptabilité fait apparaître qu'à ce jour, sauf erreur de notre part, votre facture n° FV00014 du 15/11/N et d’un montant de 600,00 € n’a pas été payée.</w:t>
            </w:r>
          </w:p>
          <w:p w:rsidR="00F12FCE" w:rsidRPr="002E2FA8" w:rsidRDefault="00F12FCE" w:rsidP="00F12FCE">
            <w:pPr>
              <w:pStyle w:val="TTextecourant"/>
            </w:pPr>
            <w:r w:rsidRPr="002E2FA8">
              <w:t>Afin de conserver nos excellentes relations commerciales, nous espérons que vous régulariserez votre situation dans les meilleurs délais en nous adressant votre règlement par chèque ou virement.</w:t>
            </w:r>
          </w:p>
          <w:p w:rsidR="00F12FCE" w:rsidRPr="002E2FA8" w:rsidRDefault="00F12FCE" w:rsidP="00F12FCE">
            <w:pPr>
              <w:pStyle w:val="TTextecourant"/>
            </w:pPr>
            <w:r w:rsidRPr="002E2FA8">
              <w:t>Si toutefois vous aviez procédé à un règlement, nous vous demandons de ne pas tenir compte de ce courrier.</w:t>
            </w:r>
          </w:p>
          <w:p w:rsidR="00F12FCE" w:rsidRPr="002E2FA8" w:rsidRDefault="00F12FCE" w:rsidP="00F12FCE">
            <w:pPr>
              <w:pStyle w:val="TTextecourant"/>
            </w:pPr>
            <w:r w:rsidRPr="002E2FA8">
              <w:t>Nous vous prions d'agréer, Madame, Monsieur, l'expression de nos salutations distinguées.</w:t>
            </w:r>
          </w:p>
          <w:p w:rsidR="00F12FCE" w:rsidRPr="002E2FA8" w:rsidRDefault="00F12FCE" w:rsidP="00F12FCE">
            <w:pPr>
              <w:pStyle w:val="TTextecourant"/>
              <w:jc w:val="right"/>
            </w:pPr>
            <w:r w:rsidRPr="002E2FA8">
              <w:t>Service comptabilité</w:t>
            </w:r>
          </w:p>
          <w:p w:rsidR="00F12FCE" w:rsidRDefault="00F12FCE" w:rsidP="003F6B20">
            <w:pPr>
              <w:pStyle w:val="TTextecourant"/>
              <w:rPr>
                <w:b/>
                <w:bCs/>
              </w:rPr>
            </w:pPr>
          </w:p>
        </w:tc>
      </w:tr>
    </w:tbl>
    <w:p w:rsidR="00F12FCE" w:rsidRDefault="00F12FCE" w:rsidP="003F6B20">
      <w:pPr>
        <w:pStyle w:val="TTextecourant"/>
        <w:rPr>
          <w:b/>
          <w:bCs/>
        </w:rPr>
      </w:pPr>
    </w:p>
    <w:tbl>
      <w:tblPr>
        <w:tblStyle w:val="Grilledutableau"/>
        <w:tblW w:w="0" w:type="auto"/>
        <w:tblLook w:val="04A0" w:firstRow="1" w:lastRow="0" w:firstColumn="1" w:lastColumn="0" w:noHBand="0" w:noVBand="1"/>
      </w:tblPr>
      <w:tblGrid>
        <w:gridCol w:w="10346"/>
      </w:tblGrid>
      <w:tr w:rsidR="00F12FCE" w:rsidTr="00F12FCE">
        <w:tc>
          <w:tcPr>
            <w:tcW w:w="10346" w:type="dxa"/>
          </w:tcPr>
          <w:p w:rsidR="00F12FCE" w:rsidRPr="002E2FA8" w:rsidRDefault="00F12FCE" w:rsidP="00F12FCE">
            <w:pPr>
              <w:pStyle w:val="TTextecourant"/>
            </w:pPr>
            <w:proofErr w:type="spellStart"/>
            <w:r w:rsidRPr="002E2FA8">
              <w:t>Notra</w:t>
            </w:r>
            <w:proofErr w:type="spellEnd"/>
            <w:r w:rsidRPr="002E2FA8">
              <w:t>-K</w:t>
            </w:r>
          </w:p>
          <w:p w:rsidR="00F12FCE" w:rsidRPr="002E2FA8" w:rsidRDefault="00F12FCE" w:rsidP="00F12FCE">
            <w:pPr>
              <w:pStyle w:val="TTextecourant"/>
            </w:pPr>
            <w:r w:rsidRPr="002E2FA8">
              <w:t>ZAC des Prés Seigneurs</w:t>
            </w:r>
          </w:p>
          <w:p w:rsidR="00F12FCE" w:rsidRPr="002E2FA8" w:rsidRDefault="00F12FCE" w:rsidP="00F12FCE">
            <w:pPr>
              <w:pStyle w:val="TTextecourant"/>
            </w:pPr>
            <w:r w:rsidRPr="002E2FA8">
              <w:t>01120 Montluel</w:t>
            </w:r>
          </w:p>
          <w:p w:rsidR="00F12FCE" w:rsidRPr="002E2FA8" w:rsidRDefault="00F12FCE" w:rsidP="00F12FCE">
            <w:pPr>
              <w:pStyle w:val="TTextecourant"/>
            </w:pPr>
            <w:r w:rsidRPr="002E2FA8">
              <w:t>Capital social 30 000€</w:t>
            </w:r>
          </w:p>
          <w:p w:rsidR="00F12FCE" w:rsidRPr="002E2FA8" w:rsidRDefault="00F12FCE" w:rsidP="00F12FCE">
            <w:pPr>
              <w:pStyle w:val="TTextecourant"/>
            </w:pPr>
            <w:r w:rsidRPr="002E2FA8">
              <w:t>Tél. : 04.78.07.06.23</w:t>
            </w:r>
          </w:p>
          <w:p w:rsidR="00F12FCE" w:rsidRPr="002E2FA8" w:rsidRDefault="00F12FCE" w:rsidP="00F12FCE">
            <w:pPr>
              <w:pStyle w:val="TTextecourant"/>
            </w:pPr>
            <w:r w:rsidRPr="002E2FA8">
              <w:t>SIRET 53319880700018</w:t>
            </w:r>
          </w:p>
          <w:p w:rsidR="00F12FCE" w:rsidRPr="002E2FA8" w:rsidRDefault="00F12FCE" w:rsidP="00F12FCE">
            <w:pPr>
              <w:pStyle w:val="TTextecourant"/>
            </w:pPr>
            <w:r w:rsidRPr="002E2FA8">
              <w:t>SIREN 533198807</w:t>
            </w:r>
          </w:p>
          <w:p w:rsidR="00F12FCE" w:rsidRPr="002E2FA8" w:rsidRDefault="00F12FCE" w:rsidP="00F12FCE">
            <w:pPr>
              <w:pStyle w:val="TTextecourant"/>
            </w:pPr>
            <w:r w:rsidRPr="002E2FA8">
              <w:t>Code NAF 3320A</w:t>
            </w:r>
          </w:p>
          <w:p w:rsidR="00F12FCE" w:rsidRPr="002E2FA8" w:rsidRDefault="00F12FCE" w:rsidP="00F12FCE">
            <w:pPr>
              <w:pStyle w:val="TTextecourant"/>
              <w:jc w:val="right"/>
            </w:pPr>
            <w:r w:rsidRPr="002E2FA8">
              <w:t>CHASSIGNOLE</w:t>
            </w:r>
          </w:p>
          <w:p w:rsidR="00F12FCE" w:rsidRPr="002E2FA8" w:rsidRDefault="00F12FCE" w:rsidP="00F12FCE">
            <w:pPr>
              <w:pStyle w:val="TTextecourant"/>
              <w:jc w:val="right"/>
            </w:pPr>
            <w:r w:rsidRPr="002E2FA8">
              <w:t xml:space="preserve">13 </w:t>
            </w:r>
            <w:proofErr w:type="gramStart"/>
            <w:r w:rsidRPr="002E2FA8">
              <w:t>rue</w:t>
            </w:r>
            <w:proofErr w:type="gramEnd"/>
            <w:r w:rsidRPr="002E2FA8">
              <w:t xml:space="preserve"> des hirondelles</w:t>
            </w:r>
          </w:p>
          <w:p w:rsidR="00F12FCE" w:rsidRPr="002E2FA8" w:rsidRDefault="00F12FCE" w:rsidP="00F12FCE">
            <w:pPr>
              <w:pStyle w:val="TTextecourant"/>
              <w:jc w:val="right"/>
            </w:pPr>
            <w:r w:rsidRPr="002E2FA8">
              <w:t>01120 - MONTLUEL</w:t>
            </w:r>
          </w:p>
          <w:p w:rsidR="00F12FCE" w:rsidRPr="002E2FA8" w:rsidRDefault="00F12FCE" w:rsidP="00F12FCE">
            <w:pPr>
              <w:pStyle w:val="TTextecourant"/>
              <w:jc w:val="right"/>
            </w:pPr>
            <w:r w:rsidRPr="002E2FA8">
              <w:t xml:space="preserve">À Montluel, </w:t>
            </w:r>
            <w:proofErr w:type="gramStart"/>
            <w:r w:rsidRPr="002E2FA8">
              <w:t>le</w:t>
            </w:r>
            <w:proofErr w:type="gramEnd"/>
            <w:r w:rsidRPr="002E2FA8">
              <w:t xml:space="preserve"> (date du jour)</w:t>
            </w:r>
          </w:p>
          <w:p w:rsidR="00F12FCE" w:rsidRPr="002E2FA8" w:rsidRDefault="00F12FCE" w:rsidP="00F12FCE">
            <w:pPr>
              <w:pStyle w:val="TTextecourant"/>
            </w:pPr>
            <w:r w:rsidRPr="002E2FA8">
              <w:t>Objet : 1</w:t>
            </w:r>
            <w:r w:rsidRPr="00F12FCE">
              <w:rPr>
                <w:vertAlign w:val="superscript"/>
              </w:rPr>
              <w:t>re</w:t>
            </w:r>
            <w:r w:rsidRPr="002E2FA8">
              <w:t xml:space="preserve"> relance pour non-paiement de facture</w:t>
            </w:r>
          </w:p>
          <w:p w:rsidR="00F12FCE" w:rsidRPr="002E2FA8" w:rsidRDefault="00F12FCE" w:rsidP="00F12FCE">
            <w:pPr>
              <w:pStyle w:val="TTextecourant"/>
            </w:pPr>
            <w:r w:rsidRPr="002E2FA8">
              <w:t>Madame, Monsieur,</w:t>
            </w:r>
          </w:p>
          <w:p w:rsidR="00F12FCE" w:rsidRPr="002E2FA8" w:rsidRDefault="00F12FCE" w:rsidP="00F12FCE">
            <w:pPr>
              <w:pStyle w:val="TTextecourant"/>
            </w:pPr>
            <w:r w:rsidRPr="002E2FA8">
              <w:t xml:space="preserve">L'examen de votre compte dans notre comptabilité fait apparaître qu'à ce jour, sauf erreur de notre part, votre facture </w:t>
            </w:r>
            <w:r w:rsidRPr="002E2FA8">
              <w:lastRenderedPageBreak/>
              <w:t>n° FV00010 du 15/11/N et d’un montant de 650,34 € n’a pas été payée.</w:t>
            </w:r>
          </w:p>
          <w:p w:rsidR="00F12FCE" w:rsidRPr="002E2FA8" w:rsidRDefault="00F12FCE" w:rsidP="00F12FCE">
            <w:pPr>
              <w:pStyle w:val="TTextecourant"/>
            </w:pPr>
            <w:r w:rsidRPr="002E2FA8">
              <w:t>Afin de conserver nos excellentes relations commerciales, nous espérons que vous régulariserez votre situation dans les meilleurs délais en nous adressant votre règlement par chèque ou virement.</w:t>
            </w:r>
          </w:p>
          <w:p w:rsidR="00F12FCE" w:rsidRPr="002E2FA8" w:rsidRDefault="00F12FCE" w:rsidP="00F12FCE">
            <w:pPr>
              <w:pStyle w:val="TTextecourant"/>
            </w:pPr>
            <w:r w:rsidRPr="002E2FA8">
              <w:t>Si toutefois vous aviez procédé à un règlement, nous vous demandons de ne pas tenir compte de ce courrier.</w:t>
            </w:r>
          </w:p>
          <w:p w:rsidR="00F12FCE" w:rsidRPr="002E2FA8" w:rsidRDefault="00F12FCE" w:rsidP="00F12FCE">
            <w:pPr>
              <w:pStyle w:val="TTextecourant"/>
            </w:pPr>
            <w:r w:rsidRPr="002E2FA8">
              <w:t>Nous vous prions d'agréer, Madame, Monsieur, l'expression de nos salutations distinguées.</w:t>
            </w:r>
          </w:p>
          <w:p w:rsidR="00F12FCE" w:rsidRPr="002E2FA8" w:rsidRDefault="00F12FCE" w:rsidP="00F12FCE">
            <w:pPr>
              <w:pStyle w:val="TTextecourant"/>
              <w:jc w:val="right"/>
            </w:pPr>
            <w:r w:rsidRPr="002E2FA8">
              <w:t>Service comptabilité</w:t>
            </w:r>
          </w:p>
          <w:p w:rsidR="00F12FCE" w:rsidRDefault="00F12FCE" w:rsidP="003F6B20">
            <w:pPr>
              <w:pStyle w:val="TTextecourant"/>
              <w:rPr>
                <w:b/>
                <w:bCs/>
              </w:rPr>
            </w:pPr>
          </w:p>
        </w:tc>
      </w:tr>
    </w:tbl>
    <w:p w:rsidR="00F12FCE" w:rsidRPr="003F6B20" w:rsidRDefault="00F12FCE" w:rsidP="003F6B20">
      <w:pPr>
        <w:pStyle w:val="TTextecourant"/>
        <w:rPr>
          <w:b/>
          <w:bCs/>
        </w:rPr>
      </w:pPr>
    </w:p>
    <w:tbl>
      <w:tblPr>
        <w:tblStyle w:val="Grilledutableau"/>
        <w:tblW w:w="0" w:type="auto"/>
        <w:tblLook w:val="04A0" w:firstRow="1" w:lastRow="0" w:firstColumn="1" w:lastColumn="0" w:noHBand="0" w:noVBand="1"/>
      </w:tblPr>
      <w:tblGrid>
        <w:gridCol w:w="10346"/>
      </w:tblGrid>
      <w:tr w:rsidR="00F12FCE" w:rsidTr="00F12FCE">
        <w:tc>
          <w:tcPr>
            <w:tcW w:w="10346" w:type="dxa"/>
          </w:tcPr>
          <w:p w:rsidR="00F12FCE" w:rsidRPr="002E2FA8" w:rsidRDefault="00F12FCE" w:rsidP="00F12FCE">
            <w:pPr>
              <w:pStyle w:val="TTextecourant"/>
            </w:pPr>
            <w:proofErr w:type="spellStart"/>
            <w:r w:rsidRPr="002E2FA8">
              <w:t>Notra</w:t>
            </w:r>
            <w:proofErr w:type="spellEnd"/>
            <w:r w:rsidRPr="002E2FA8">
              <w:t>-K</w:t>
            </w:r>
          </w:p>
          <w:p w:rsidR="00F12FCE" w:rsidRPr="002E2FA8" w:rsidRDefault="00F12FCE" w:rsidP="00F12FCE">
            <w:pPr>
              <w:pStyle w:val="TTextecourant"/>
            </w:pPr>
            <w:r w:rsidRPr="002E2FA8">
              <w:t>ZAC des Prés Seigneurs</w:t>
            </w:r>
          </w:p>
          <w:p w:rsidR="00F12FCE" w:rsidRPr="002E2FA8" w:rsidRDefault="00F12FCE" w:rsidP="00F12FCE">
            <w:pPr>
              <w:pStyle w:val="TTextecourant"/>
            </w:pPr>
            <w:r w:rsidRPr="002E2FA8">
              <w:t>01120 Montluel</w:t>
            </w:r>
          </w:p>
          <w:p w:rsidR="00F12FCE" w:rsidRPr="002E2FA8" w:rsidRDefault="00F12FCE" w:rsidP="00F12FCE">
            <w:pPr>
              <w:pStyle w:val="TTextecourant"/>
            </w:pPr>
            <w:r w:rsidRPr="002E2FA8">
              <w:t>Capital social 30 000€</w:t>
            </w:r>
          </w:p>
          <w:p w:rsidR="00F12FCE" w:rsidRPr="002E2FA8" w:rsidRDefault="00F12FCE" w:rsidP="00F12FCE">
            <w:pPr>
              <w:pStyle w:val="TTextecourant"/>
            </w:pPr>
            <w:r w:rsidRPr="002E2FA8">
              <w:t>Tél. : 04.78.07.06.23</w:t>
            </w:r>
          </w:p>
          <w:p w:rsidR="00F12FCE" w:rsidRPr="002E2FA8" w:rsidRDefault="00F12FCE" w:rsidP="00F12FCE">
            <w:pPr>
              <w:pStyle w:val="TTextecourant"/>
            </w:pPr>
            <w:r w:rsidRPr="002E2FA8">
              <w:t>SIRET 53319880700018</w:t>
            </w:r>
          </w:p>
          <w:p w:rsidR="00F12FCE" w:rsidRPr="002E2FA8" w:rsidRDefault="00F12FCE" w:rsidP="00F12FCE">
            <w:pPr>
              <w:pStyle w:val="TTextecourant"/>
            </w:pPr>
            <w:r w:rsidRPr="002E2FA8">
              <w:t>SIREN 533198807</w:t>
            </w:r>
          </w:p>
          <w:p w:rsidR="00F12FCE" w:rsidRPr="002E2FA8" w:rsidRDefault="00F12FCE" w:rsidP="00F12FCE">
            <w:pPr>
              <w:pStyle w:val="TTextecourant"/>
            </w:pPr>
            <w:r w:rsidRPr="002E2FA8">
              <w:t>Code NAF 3320A</w:t>
            </w:r>
          </w:p>
          <w:p w:rsidR="00F12FCE" w:rsidRPr="002E2FA8" w:rsidRDefault="00F12FCE" w:rsidP="00F12FCE">
            <w:pPr>
              <w:pStyle w:val="TTextecourant"/>
              <w:jc w:val="right"/>
            </w:pPr>
            <w:r w:rsidRPr="002E2FA8">
              <w:t>EMERY</w:t>
            </w:r>
          </w:p>
          <w:p w:rsidR="00F12FCE" w:rsidRPr="002E2FA8" w:rsidRDefault="00F12FCE" w:rsidP="00F12FCE">
            <w:pPr>
              <w:pStyle w:val="TTextecourant"/>
              <w:jc w:val="right"/>
            </w:pPr>
            <w:r w:rsidRPr="002E2FA8">
              <w:t>107 rue Vendôme</w:t>
            </w:r>
          </w:p>
          <w:p w:rsidR="00F12FCE" w:rsidRPr="002E2FA8" w:rsidRDefault="00F12FCE" w:rsidP="00F12FCE">
            <w:pPr>
              <w:pStyle w:val="TTextecourant"/>
              <w:jc w:val="right"/>
            </w:pPr>
            <w:r w:rsidRPr="002E2FA8">
              <w:t>01360 - BELIGNEUX</w:t>
            </w:r>
          </w:p>
          <w:p w:rsidR="00F12FCE" w:rsidRPr="002E2FA8" w:rsidRDefault="00F12FCE" w:rsidP="00F12FCE">
            <w:pPr>
              <w:pStyle w:val="TTextecourant"/>
              <w:jc w:val="right"/>
            </w:pPr>
            <w:r w:rsidRPr="002E2FA8">
              <w:t xml:space="preserve">À Montluel, </w:t>
            </w:r>
            <w:proofErr w:type="gramStart"/>
            <w:r w:rsidRPr="002E2FA8">
              <w:t>le</w:t>
            </w:r>
            <w:proofErr w:type="gramEnd"/>
            <w:r w:rsidRPr="002E2FA8">
              <w:t xml:space="preserve"> (date du jour)</w:t>
            </w:r>
          </w:p>
          <w:p w:rsidR="00F12FCE" w:rsidRPr="002E2FA8" w:rsidRDefault="00F12FCE" w:rsidP="00F12FCE">
            <w:pPr>
              <w:pStyle w:val="TTextecourant"/>
            </w:pPr>
            <w:r w:rsidRPr="002E2FA8">
              <w:t>Objet : 1</w:t>
            </w:r>
            <w:r w:rsidRPr="00F12FCE">
              <w:rPr>
                <w:vertAlign w:val="superscript"/>
              </w:rPr>
              <w:t>re</w:t>
            </w:r>
            <w:r w:rsidRPr="002E2FA8">
              <w:t xml:space="preserve"> relance pour non-paiement de facture</w:t>
            </w:r>
          </w:p>
          <w:p w:rsidR="00F12FCE" w:rsidRPr="002E2FA8" w:rsidRDefault="00F12FCE" w:rsidP="00F12FCE">
            <w:pPr>
              <w:pStyle w:val="TTextecourant"/>
            </w:pPr>
            <w:r w:rsidRPr="002E2FA8">
              <w:t>Madame, Monsieur,</w:t>
            </w:r>
          </w:p>
          <w:p w:rsidR="00F12FCE" w:rsidRPr="002E2FA8" w:rsidRDefault="00F12FCE" w:rsidP="00F12FCE">
            <w:pPr>
              <w:pStyle w:val="TTextecourant"/>
            </w:pPr>
            <w:r w:rsidRPr="002E2FA8">
              <w:t>L'examen de votre compte dans notre comptabilité fait apparaître qu'à ce jour, sauf erreur de notre part, votre facture n° FV00013 du 17/11/N et d’un montant de 980,50 € n’a pas été payée.</w:t>
            </w:r>
          </w:p>
          <w:p w:rsidR="00F12FCE" w:rsidRPr="002E2FA8" w:rsidRDefault="00F12FCE" w:rsidP="00F12FCE">
            <w:pPr>
              <w:pStyle w:val="TTextecourant"/>
            </w:pPr>
            <w:r w:rsidRPr="002E2FA8">
              <w:t>Afin de conserver nos excellentes relations commerciales, nous espérons que vous régulariserez votre situation dans les meilleurs délais en nous adressant votre règlement par chèque ou virement.</w:t>
            </w:r>
          </w:p>
          <w:p w:rsidR="00F12FCE" w:rsidRPr="002E2FA8" w:rsidRDefault="00F12FCE" w:rsidP="00F12FCE">
            <w:pPr>
              <w:pStyle w:val="TTextecourant"/>
            </w:pPr>
            <w:r w:rsidRPr="002E2FA8">
              <w:t>Si toutefois vous aviez procédé à un règlement, nous vous demandons de ne pas tenir compte de ce courrier.</w:t>
            </w:r>
          </w:p>
          <w:p w:rsidR="00F12FCE" w:rsidRPr="002E2FA8" w:rsidRDefault="00F12FCE" w:rsidP="00F12FCE">
            <w:pPr>
              <w:pStyle w:val="TTextecourant"/>
            </w:pPr>
            <w:r w:rsidRPr="002E2FA8">
              <w:t>Nous vous prions d'agréer, Madame, Monsieur, l'expression de nos salutations distinguées.</w:t>
            </w:r>
          </w:p>
          <w:p w:rsidR="00F12FCE" w:rsidRPr="002E2FA8" w:rsidRDefault="00F12FCE" w:rsidP="00F12FCE">
            <w:pPr>
              <w:pStyle w:val="TTextecourant"/>
              <w:jc w:val="right"/>
            </w:pPr>
            <w:r w:rsidRPr="002E2FA8">
              <w:t>Service comptabilité</w:t>
            </w:r>
          </w:p>
          <w:p w:rsidR="00F12FCE" w:rsidRDefault="00F12FCE" w:rsidP="003F6B20">
            <w:pPr>
              <w:pStyle w:val="TTextecourant"/>
            </w:pPr>
          </w:p>
        </w:tc>
      </w:tr>
    </w:tbl>
    <w:p w:rsidR="00D8129C" w:rsidRPr="002E2FA8" w:rsidRDefault="00D8129C" w:rsidP="00691C78">
      <w:pPr>
        <w:pStyle w:val="04Exercicestitre"/>
      </w:pPr>
      <w:r w:rsidRPr="002E2FA8">
        <w:lastRenderedPageBreak/>
        <w:t>Entraînement</w:t>
      </w:r>
    </w:p>
    <w:p w:rsidR="00D8129C" w:rsidRPr="002E2FA8" w:rsidRDefault="00D8129C" w:rsidP="00691C78">
      <w:pPr>
        <w:pStyle w:val="05ExerciceTitre"/>
      </w:pPr>
      <w:r w:rsidRPr="002E2FA8">
        <w:t>Exercice 1</w:t>
      </w:r>
    </w:p>
    <w:p w:rsidR="00D8129C" w:rsidRPr="002E2FA8" w:rsidRDefault="00D8129C" w:rsidP="00691C78">
      <w:pPr>
        <w:pStyle w:val="06Questionenonce"/>
      </w:pPr>
      <w:r w:rsidRPr="002E2FA8">
        <w:t>1</w:t>
      </w:r>
      <w:r w:rsidRPr="002E2FA8">
        <w:tab/>
        <w:t>Reconstituez le corps des factures à partir des ressources fournies avant de pouvoir vérifier les factures générées sur le PGI de l’entreprise (ressource 1).</w:t>
      </w:r>
    </w:p>
    <w:p w:rsidR="00D8129C" w:rsidRPr="002E2FA8" w:rsidRDefault="007C363B" w:rsidP="00D8129C">
      <w:r w:rsidRPr="002E2FA8">
        <w:rPr>
          <w:noProof/>
        </w:rPr>
        <w:drawing>
          <wp:inline distT="0" distB="0" distL="0" distR="0" wp14:anchorId="271CC663" wp14:editId="15F38694">
            <wp:extent cx="3712192" cy="3313362"/>
            <wp:effectExtent l="0" t="0" r="3175" b="1905"/>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16435" cy="3317149"/>
                    </a:xfrm>
                    <a:prstGeom prst="rect">
                      <a:avLst/>
                    </a:prstGeom>
                    <a:noFill/>
                    <a:ln w="9525">
                      <a:noFill/>
                      <a:miter lim="800000"/>
                      <a:headEnd/>
                      <a:tailEnd/>
                    </a:ln>
                  </pic:spPr>
                </pic:pic>
              </a:graphicData>
            </a:graphic>
          </wp:inline>
        </w:drawing>
      </w:r>
    </w:p>
    <w:p w:rsidR="00D8129C" w:rsidRPr="002E2FA8" w:rsidRDefault="00D8129C" w:rsidP="007C363B">
      <w:pPr>
        <w:pStyle w:val="06Questionenonce"/>
      </w:pPr>
      <w:r w:rsidRPr="002E2FA8">
        <w:t>2</w:t>
      </w:r>
      <w:r w:rsidRPr="002E2FA8">
        <w:tab/>
        <w:t>Enregistrez dans le journal de ventes les quatre factures.</w:t>
      </w:r>
    </w:p>
    <w:p w:rsidR="00D8129C" w:rsidRPr="002E2FA8" w:rsidRDefault="00D8129C" w:rsidP="00D8129C">
      <w:r w:rsidRPr="002E2FA8">
        <w:rPr>
          <w:noProof/>
        </w:rPr>
        <w:drawing>
          <wp:inline distT="0" distB="0" distL="0" distR="0">
            <wp:extent cx="3487003" cy="4184404"/>
            <wp:effectExtent l="0" t="0" r="0" b="6985"/>
            <wp:docPr id="1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93727" cy="4192473"/>
                    </a:xfrm>
                    <a:prstGeom prst="rect">
                      <a:avLst/>
                    </a:prstGeom>
                    <a:noFill/>
                    <a:ln w="9525">
                      <a:noFill/>
                      <a:miter lim="800000"/>
                      <a:headEnd/>
                      <a:tailEnd/>
                    </a:ln>
                  </pic:spPr>
                </pic:pic>
              </a:graphicData>
            </a:graphic>
          </wp:inline>
        </w:drawing>
      </w:r>
    </w:p>
    <w:p w:rsidR="00D8129C" w:rsidRPr="002E2FA8" w:rsidRDefault="00D8129C" w:rsidP="007C363B">
      <w:pPr>
        <w:pStyle w:val="06Questionenonce"/>
      </w:pPr>
      <w:r w:rsidRPr="002E2FA8">
        <w:lastRenderedPageBreak/>
        <w:t>3</w:t>
      </w:r>
      <w:r w:rsidRPr="002E2FA8">
        <w:tab/>
        <w:t>Modifiez et calculez la facture n° 1247 en ajoutant des frais de transport pour un montant de 135,00 € HT.</w:t>
      </w:r>
    </w:p>
    <w:p w:rsidR="00D8129C" w:rsidRPr="002E2FA8" w:rsidRDefault="00D8129C" w:rsidP="00D8129C">
      <w:r w:rsidRPr="002E2FA8">
        <w:rPr>
          <w:noProof/>
        </w:rPr>
        <w:drawing>
          <wp:inline distT="0" distB="0" distL="0" distR="0">
            <wp:extent cx="2770496" cy="1610203"/>
            <wp:effectExtent l="0" t="0" r="0" b="9525"/>
            <wp:docPr id="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70142" cy="1609997"/>
                    </a:xfrm>
                    <a:prstGeom prst="rect">
                      <a:avLst/>
                    </a:prstGeom>
                    <a:noFill/>
                    <a:ln w="9525">
                      <a:noFill/>
                      <a:miter lim="800000"/>
                      <a:headEnd/>
                      <a:tailEnd/>
                    </a:ln>
                  </pic:spPr>
                </pic:pic>
              </a:graphicData>
            </a:graphic>
          </wp:inline>
        </w:drawing>
      </w:r>
    </w:p>
    <w:p w:rsidR="00D8129C" w:rsidRPr="002E2FA8" w:rsidRDefault="00D8129C" w:rsidP="007C363B">
      <w:pPr>
        <w:pStyle w:val="06Questionenonce"/>
      </w:pPr>
      <w:r w:rsidRPr="002E2FA8">
        <w:t>4</w:t>
      </w:r>
      <w:r w:rsidRPr="002E2FA8">
        <w:tab/>
        <w:t>Mettez à jour le compte du client Métal+. Indiquez le solde du client au 10 décembre N (ressource 2).</w:t>
      </w:r>
    </w:p>
    <w:p w:rsidR="00D8129C" w:rsidRPr="002E2FA8" w:rsidRDefault="00D8129C" w:rsidP="00D8129C">
      <w:r w:rsidRPr="002E2FA8">
        <w:rPr>
          <w:noProof/>
        </w:rPr>
        <w:drawing>
          <wp:inline distT="0" distB="0" distL="0" distR="0">
            <wp:extent cx="5638800" cy="2538095"/>
            <wp:effectExtent l="0" t="0" r="0" b="0"/>
            <wp:docPr id="1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38800" cy="2538095"/>
                    </a:xfrm>
                    <a:prstGeom prst="rect">
                      <a:avLst/>
                    </a:prstGeom>
                    <a:noFill/>
                    <a:ln w="9525">
                      <a:noFill/>
                      <a:miter lim="800000"/>
                      <a:headEnd/>
                      <a:tailEnd/>
                    </a:ln>
                  </pic:spPr>
                </pic:pic>
              </a:graphicData>
            </a:graphic>
          </wp:inline>
        </w:drawing>
      </w:r>
    </w:p>
    <w:p w:rsidR="00D8129C" w:rsidRDefault="00D8129C" w:rsidP="008A6B58">
      <w:pPr>
        <w:pStyle w:val="06Questionenonce"/>
      </w:pPr>
      <w:r w:rsidRPr="002E2FA8">
        <w:t>5</w:t>
      </w:r>
      <w:r w:rsidRPr="002E2FA8">
        <w:tab/>
        <w:t>Enregistrez le règlement reçu par chèque du client Métal+ concernant la facture n° 1250.</w:t>
      </w:r>
    </w:p>
    <w:tbl>
      <w:tblPr>
        <w:tblStyle w:val="Grilledutableau"/>
        <w:tblW w:w="0" w:type="auto"/>
        <w:tblLook w:val="04A0" w:firstRow="1" w:lastRow="0" w:firstColumn="1" w:lastColumn="0" w:noHBand="0" w:noVBand="1"/>
      </w:tblPr>
      <w:tblGrid>
        <w:gridCol w:w="901"/>
        <w:gridCol w:w="993"/>
        <w:gridCol w:w="3827"/>
        <w:gridCol w:w="1417"/>
        <w:gridCol w:w="1560"/>
      </w:tblGrid>
      <w:tr w:rsidR="00EE0773" w:rsidTr="00EE0773">
        <w:tc>
          <w:tcPr>
            <w:tcW w:w="8698" w:type="dxa"/>
            <w:gridSpan w:val="5"/>
          </w:tcPr>
          <w:p w:rsidR="00EE0773" w:rsidRDefault="00EE0773" w:rsidP="00EE0773">
            <w:pPr>
              <w:pStyle w:val="TTextecourant"/>
              <w:jc w:val="center"/>
            </w:pPr>
            <w:r>
              <w:t>Journal de banque</w:t>
            </w:r>
          </w:p>
        </w:tc>
      </w:tr>
      <w:tr w:rsidR="00EE0773" w:rsidTr="00EE0773">
        <w:tc>
          <w:tcPr>
            <w:tcW w:w="8698" w:type="dxa"/>
            <w:gridSpan w:val="5"/>
          </w:tcPr>
          <w:p w:rsidR="00EE0773" w:rsidRDefault="00EE0773" w:rsidP="00EE0773">
            <w:pPr>
              <w:pStyle w:val="TTextecourant"/>
              <w:jc w:val="center"/>
            </w:pPr>
            <w:r>
              <w:t>09/01/N+1</w:t>
            </w:r>
          </w:p>
        </w:tc>
      </w:tr>
      <w:tr w:rsidR="00EE0773" w:rsidTr="00EE0773">
        <w:tc>
          <w:tcPr>
            <w:tcW w:w="901" w:type="dxa"/>
          </w:tcPr>
          <w:p w:rsidR="00EE0773" w:rsidRDefault="00EE0773" w:rsidP="00EE0773">
            <w:pPr>
              <w:pStyle w:val="TTextecourant"/>
            </w:pPr>
            <w:r>
              <w:t>512</w:t>
            </w:r>
          </w:p>
        </w:tc>
        <w:tc>
          <w:tcPr>
            <w:tcW w:w="993" w:type="dxa"/>
          </w:tcPr>
          <w:p w:rsidR="00EE0773" w:rsidRDefault="00EE0773" w:rsidP="00EE0773">
            <w:pPr>
              <w:pStyle w:val="TTextecourant"/>
            </w:pPr>
          </w:p>
        </w:tc>
        <w:tc>
          <w:tcPr>
            <w:tcW w:w="3827" w:type="dxa"/>
          </w:tcPr>
          <w:p w:rsidR="00EE0773" w:rsidRDefault="00EE0773" w:rsidP="00EE0773">
            <w:pPr>
              <w:pStyle w:val="TTextecourant"/>
              <w:jc w:val="left"/>
            </w:pPr>
            <w:r>
              <w:t>Banque</w:t>
            </w:r>
          </w:p>
        </w:tc>
        <w:tc>
          <w:tcPr>
            <w:tcW w:w="1417" w:type="dxa"/>
          </w:tcPr>
          <w:p w:rsidR="00EE0773" w:rsidRDefault="00EE0773" w:rsidP="00EE0773">
            <w:pPr>
              <w:pStyle w:val="TTextecourant"/>
              <w:jc w:val="right"/>
            </w:pPr>
            <w:r>
              <w:t>6 900,00 €</w:t>
            </w:r>
          </w:p>
        </w:tc>
        <w:tc>
          <w:tcPr>
            <w:tcW w:w="1560" w:type="dxa"/>
          </w:tcPr>
          <w:p w:rsidR="00EE0773" w:rsidRDefault="00EE0773" w:rsidP="00EE0773">
            <w:pPr>
              <w:pStyle w:val="TTextecourant"/>
              <w:jc w:val="right"/>
            </w:pPr>
          </w:p>
        </w:tc>
      </w:tr>
      <w:tr w:rsidR="00EE0773" w:rsidTr="00EE0773">
        <w:tc>
          <w:tcPr>
            <w:tcW w:w="901" w:type="dxa"/>
          </w:tcPr>
          <w:p w:rsidR="00EE0773" w:rsidRDefault="00EE0773" w:rsidP="00EE0773">
            <w:pPr>
              <w:pStyle w:val="TTextecourant"/>
            </w:pPr>
          </w:p>
        </w:tc>
        <w:tc>
          <w:tcPr>
            <w:tcW w:w="993" w:type="dxa"/>
          </w:tcPr>
          <w:p w:rsidR="00EE0773" w:rsidRDefault="00EE0773" w:rsidP="00EE0773">
            <w:pPr>
              <w:pStyle w:val="TTextecourant"/>
            </w:pPr>
            <w:r>
              <w:t>411</w:t>
            </w:r>
          </w:p>
        </w:tc>
        <w:tc>
          <w:tcPr>
            <w:tcW w:w="3827" w:type="dxa"/>
          </w:tcPr>
          <w:p w:rsidR="00EE0773" w:rsidRDefault="00EE0773" w:rsidP="00EE0773">
            <w:pPr>
              <w:pStyle w:val="TTextecourant"/>
              <w:jc w:val="right"/>
            </w:pPr>
            <w:r>
              <w:t>Clients</w:t>
            </w:r>
          </w:p>
        </w:tc>
        <w:tc>
          <w:tcPr>
            <w:tcW w:w="1417" w:type="dxa"/>
          </w:tcPr>
          <w:p w:rsidR="00EE0773" w:rsidRDefault="00EE0773" w:rsidP="00EE0773">
            <w:pPr>
              <w:pStyle w:val="TTextecourant"/>
              <w:jc w:val="right"/>
            </w:pPr>
          </w:p>
        </w:tc>
        <w:tc>
          <w:tcPr>
            <w:tcW w:w="1560" w:type="dxa"/>
          </w:tcPr>
          <w:p w:rsidR="00EE0773" w:rsidRDefault="00EE0773" w:rsidP="00EE0773">
            <w:pPr>
              <w:pStyle w:val="TTextecourant"/>
              <w:jc w:val="right"/>
            </w:pPr>
            <w:r>
              <w:t>6 900,00 €</w:t>
            </w:r>
          </w:p>
        </w:tc>
      </w:tr>
      <w:tr w:rsidR="00EE0773" w:rsidTr="00EE0773">
        <w:tc>
          <w:tcPr>
            <w:tcW w:w="901" w:type="dxa"/>
          </w:tcPr>
          <w:p w:rsidR="00EE0773" w:rsidRDefault="00EE0773" w:rsidP="00EE0773">
            <w:pPr>
              <w:pStyle w:val="TTextecourant"/>
            </w:pPr>
          </w:p>
        </w:tc>
        <w:tc>
          <w:tcPr>
            <w:tcW w:w="993" w:type="dxa"/>
          </w:tcPr>
          <w:p w:rsidR="00EE0773" w:rsidRDefault="00EE0773" w:rsidP="00EE0773">
            <w:pPr>
              <w:pStyle w:val="TTextecourant"/>
            </w:pPr>
          </w:p>
        </w:tc>
        <w:tc>
          <w:tcPr>
            <w:tcW w:w="3827" w:type="dxa"/>
          </w:tcPr>
          <w:p w:rsidR="00EE0773" w:rsidRDefault="00EE0773" w:rsidP="00EE0773">
            <w:pPr>
              <w:pStyle w:val="TTextecourant"/>
              <w:jc w:val="left"/>
            </w:pPr>
            <w:r>
              <w:t>Chèque n°…</w:t>
            </w:r>
          </w:p>
        </w:tc>
        <w:tc>
          <w:tcPr>
            <w:tcW w:w="1417" w:type="dxa"/>
          </w:tcPr>
          <w:p w:rsidR="00EE0773" w:rsidRDefault="00EE0773" w:rsidP="00EE0773">
            <w:pPr>
              <w:pStyle w:val="TTextecourant"/>
              <w:jc w:val="right"/>
            </w:pPr>
          </w:p>
        </w:tc>
        <w:tc>
          <w:tcPr>
            <w:tcW w:w="1560" w:type="dxa"/>
          </w:tcPr>
          <w:p w:rsidR="00EE0773" w:rsidRDefault="00EE0773" w:rsidP="00EE0773">
            <w:pPr>
              <w:pStyle w:val="TTextecourant"/>
              <w:jc w:val="right"/>
            </w:pPr>
          </w:p>
        </w:tc>
      </w:tr>
    </w:tbl>
    <w:p w:rsidR="00D8129C" w:rsidRPr="002E2FA8" w:rsidRDefault="00D8129C" w:rsidP="007C363B">
      <w:pPr>
        <w:pStyle w:val="06Questionenonce"/>
      </w:pPr>
      <w:r w:rsidRPr="002E2FA8">
        <w:t>6</w:t>
      </w:r>
      <w:r w:rsidRPr="002E2FA8">
        <w:tab/>
        <w:t xml:space="preserve">Calculez le montant de la TVA collectée pour le mois de décembre par l’entreprise </w:t>
      </w:r>
      <w:proofErr w:type="spellStart"/>
      <w:r w:rsidRPr="002E2FA8">
        <w:t>Notra</w:t>
      </w:r>
      <w:proofErr w:type="spellEnd"/>
      <w:r w:rsidRPr="002E2FA8">
        <w:t>-K avec le client Métal+ et expliquez ce que devient cette TVA récupérée par l’entreprise.</w:t>
      </w:r>
    </w:p>
    <w:p w:rsidR="00D8129C" w:rsidRPr="002E2FA8" w:rsidRDefault="00D8129C" w:rsidP="008A6B58">
      <w:pPr>
        <w:pStyle w:val="TTextecourant"/>
      </w:pPr>
      <w:r w:rsidRPr="002E2FA8">
        <w:t>Montant de la TVA collectée : 1 150,00 + 488,96 – 80,00 = 1 558,96 €</w:t>
      </w:r>
    </w:p>
    <w:p w:rsidR="00D8129C" w:rsidRPr="002E2FA8" w:rsidRDefault="00D8129C" w:rsidP="008A6B58">
      <w:pPr>
        <w:pStyle w:val="TTextecourant"/>
      </w:pPr>
      <w:r w:rsidRPr="002E2FA8">
        <w:t>Cette TVA collectée sera reversée à l’administration fiscale.</w:t>
      </w:r>
    </w:p>
    <w:p w:rsidR="00D8129C" w:rsidRPr="002E2FA8" w:rsidRDefault="00D8129C" w:rsidP="007C363B">
      <w:pPr>
        <w:pStyle w:val="05ExerciceTitre"/>
      </w:pPr>
      <w:r w:rsidRPr="002E2FA8">
        <w:t>Exercice 2</w:t>
      </w:r>
    </w:p>
    <w:p w:rsidR="00D8129C" w:rsidRPr="002E2FA8" w:rsidRDefault="00D8129C" w:rsidP="007C363B">
      <w:pPr>
        <w:pStyle w:val="06Questionenonce"/>
      </w:pPr>
      <w:r w:rsidRPr="002E2FA8">
        <w:t>1</w:t>
      </w:r>
      <w:r w:rsidRPr="002E2FA8">
        <w:tab/>
        <w:t>Récupérez directement sur tableur un modèle de facture de votre choix. Automatisez le modèle de facture en respectant les nouvelles conditions commerciales.</w:t>
      </w:r>
    </w:p>
    <w:p w:rsidR="00D8129C" w:rsidRPr="002E2FA8" w:rsidRDefault="00D8129C" w:rsidP="008A6B58">
      <w:pPr>
        <w:pStyle w:val="TEnumpuce"/>
      </w:pPr>
      <w:r w:rsidRPr="002E2FA8">
        <w:t>Cliquer sur le bouton Office.</w:t>
      </w:r>
    </w:p>
    <w:p w:rsidR="00D8129C" w:rsidRDefault="00D8129C" w:rsidP="00D8129C">
      <w:r w:rsidRPr="002E2FA8">
        <w:rPr>
          <w:noProof/>
        </w:rPr>
        <w:drawing>
          <wp:inline distT="0" distB="0" distL="0" distR="0">
            <wp:extent cx="1190625" cy="400050"/>
            <wp:effectExtent l="0" t="0" r="9525" b="0"/>
            <wp:docPr id="2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90625" cy="400050"/>
                    </a:xfrm>
                    <a:prstGeom prst="rect">
                      <a:avLst/>
                    </a:prstGeom>
                    <a:noFill/>
                    <a:ln w="9525">
                      <a:noFill/>
                      <a:miter lim="800000"/>
                      <a:headEnd/>
                      <a:tailEnd/>
                    </a:ln>
                  </pic:spPr>
                </pic:pic>
              </a:graphicData>
            </a:graphic>
          </wp:inline>
        </w:drawing>
      </w:r>
    </w:p>
    <w:p w:rsidR="007C363B" w:rsidRPr="002E2FA8" w:rsidRDefault="007C363B" w:rsidP="008A6B58">
      <w:pPr>
        <w:pStyle w:val="TEnumpuce"/>
      </w:pPr>
      <w:r w:rsidRPr="002E2FA8">
        <w:t>Puis sur nouveau</w:t>
      </w:r>
      <w:r w:rsidR="008A6B58">
        <w:t>.</w:t>
      </w:r>
    </w:p>
    <w:p w:rsidR="00D8129C" w:rsidRPr="002E2FA8" w:rsidRDefault="007C363B" w:rsidP="00D8129C">
      <w:r w:rsidRPr="002E2FA8">
        <w:rPr>
          <w:noProof/>
        </w:rPr>
        <w:lastRenderedPageBreak/>
        <w:drawing>
          <wp:inline distT="0" distB="0" distL="0" distR="0" wp14:anchorId="09D6E006" wp14:editId="135CEEA5">
            <wp:extent cx="2308548" cy="2292824"/>
            <wp:effectExtent l="0" t="0" r="0" b="0"/>
            <wp:docPr id="2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08219" cy="2292497"/>
                    </a:xfrm>
                    <a:prstGeom prst="rect">
                      <a:avLst/>
                    </a:prstGeom>
                    <a:noFill/>
                    <a:ln w="9525">
                      <a:noFill/>
                      <a:miter lim="800000"/>
                      <a:headEnd/>
                      <a:tailEnd/>
                    </a:ln>
                  </pic:spPr>
                </pic:pic>
              </a:graphicData>
            </a:graphic>
          </wp:inline>
        </w:drawing>
      </w:r>
    </w:p>
    <w:p w:rsidR="00D8129C" w:rsidRPr="002E2FA8" w:rsidRDefault="00D8129C" w:rsidP="008A6B58">
      <w:pPr>
        <w:pStyle w:val="TEnumpuce"/>
      </w:pPr>
      <w:r w:rsidRPr="002E2FA8">
        <w:t>Choisir le modèle de facture adéquat et le télécharger pour pouvoir l’utiliser sur le poste informatique.</w:t>
      </w:r>
    </w:p>
    <w:p w:rsidR="00D8129C" w:rsidRDefault="00D8129C" w:rsidP="008A6B58">
      <w:pPr>
        <w:pStyle w:val="TEnumpuce"/>
      </w:pPr>
      <w:r w:rsidRPr="002E2FA8">
        <w:t>Insérer la formule pour respecter les nouvelles conditions commerciales.</w:t>
      </w:r>
    </w:p>
    <w:p w:rsidR="004C6346" w:rsidRPr="004C6346" w:rsidRDefault="004C6346" w:rsidP="004C6346">
      <w:pPr>
        <w:pStyle w:val="TTextecourant"/>
        <w:rPr>
          <w:i/>
          <w:iCs/>
        </w:rPr>
      </w:pPr>
      <w:r w:rsidRPr="004C6346">
        <w:rPr>
          <w:i/>
          <w:iCs/>
        </w:rPr>
        <w:t>Pour le corrigé, voir le fichier Excel GRCF_ch7_corrigé_ent_exo2_q1.</w:t>
      </w:r>
    </w:p>
    <w:p w:rsidR="00D8129C" w:rsidRDefault="00D8129C" w:rsidP="007C363B">
      <w:pPr>
        <w:pStyle w:val="06Questionenonce"/>
      </w:pPr>
      <w:r w:rsidRPr="002E2FA8">
        <w:t>2</w:t>
      </w:r>
      <w:r w:rsidR="007C363B">
        <w:tab/>
      </w:r>
      <w:r w:rsidRPr="002E2FA8">
        <w:t>Testez votre solution réalisée en simulant une facture pour un client régulier qui a commandé des marchandises (gaine électrique, prix unitaire : 2</w:t>
      </w:r>
      <w:r w:rsidR="00D041BC">
        <w:t> </w:t>
      </w:r>
      <w:r w:rsidRPr="002E2FA8">
        <w:t>40,00 € HT, quantité : 8 ; tableau électrique, prix unitaire : 400,00 € HT, quantité : 5).</w:t>
      </w:r>
    </w:p>
    <w:p w:rsidR="004C6346" w:rsidRPr="004C6346" w:rsidRDefault="004C6346" w:rsidP="004C6346">
      <w:pPr>
        <w:pStyle w:val="TTextecourant"/>
        <w:rPr>
          <w:i/>
          <w:iCs/>
        </w:rPr>
      </w:pPr>
      <w:r w:rsidRPr="004C6346">
        <w:rPr>
          <w:i/>
          <w:iCs/>
        </w:rPr>
        <w:t>Pour le corrigé, voir le fichier Excel GRCF_ch7_corrigé_ent_exo2_q</w:t>
      </w:r>
      <w:r>
        <w:rPr>
          <w:i/>
          <w:iCs/>
        </w:rPr>
        <w:t>2</w:t>
      </w:r>
      <w:r w:rsidRPr="004C6346">
        <w:rPr>
          <w:i/>
          <w:iCs/>
        </w:rPr>
        <w:t>.</w:t>
      </w:r>
    </w:p>
    <w:p w:rsidR="008A6B58" w:rsidRPr="002E2FA8" w:rsidRDefault="008A6B58" w:rsidP="00D8129C">
      <w:r w:rsidRPr="002E2FA8">
        <w:rPr>
          <w:noProof/>
        </w:rPr>
        <w:drawing>
          <wp:inline distT="0" distB="0" distL="0" distR="0" wp14:anchorId="14C39603" wp14:editId="2E5EC024">
            <wp:extent cx="4694830" cy="2640500"/>
            <wp:effectExtent l="0" t="0" r="0" b="762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 t="1229" r="741"/>
                    <a:stretch/>
                  </pic:blipFill>
                  <pic:spPr bwMode="auto">
                    <a:xfrm>
                      <a:off x="0" y="0"/>
                      <a:ext cx="4696317" cy="2641337"/>
                    </a:xfrm>
                    <a:prstGeom prst="rect">
                      <a:avLst/>
                    </a:prstGeom>
                    <a:noFill/>
                    <a:ln>
                      <a:noFill/>
                    </a:ln>
                    <a:extLst>
                      <a:ext uri="{53640926-AAD7-44D8-BBD7-CCE9431645EC}">
                        <a14:shadowObscured xmlns:a14="http://schemas.microsoft.com/office/drawing/2010/main"/>
                      </a:ext>
                    </a:extLst>
                  </pic:spPr>
                </pic:pic>
              </a:graphicData>
            </a:graphic>
          </wp:inline>
        </w:drawing>
      </w:r>
    </w:p>
    <w:p w:rsidR="00D8129C" w:rsidRPr="002E2FA8" w:rsidRDefault="00D8129C" w:rsidP="00D8129C">
      <w:r w:rsidRPr="002E2FA8">
        <w:rPr>
          <w:noProof/>
        </w:rPr>
        <w:drawing>
          <wp:inline distT="0" distB="0" distL="0" distR="0">
            <wp:extent cx="4988257" cy="3071472"/>
            <wp:effectExtent l="0" t="0" r="3175" b="0"/>
            <wp:docPr id="2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87697" cy="3071127"/>
                    </a:xfrm>
                    <a:prstGeom prst="rect">
                      <a:avLst/>
                    </a:prstGeom>
                    <a:noFill/>
                    <a:ln w="9525">
                      <a:noFill/>
                      <a:miter lim="800000"/>
                      <a:headEnd/>
                      <a:tailEnd/>
                    </a:ln>
                  </pic:spPr>
                </pic:pic>
              </a:graphicData>
            </a:graphic>
          </wp:inline>
        </w:drawing>
      </w:r>
    </w:p>
    <w:p w:rsidR="00D8129C" w:rsidRPr="002E2FA8" w:rsidRDefault="00D8129C" w:rsidP="00165185">
      <w:pPr>
        <w:pStyle w:val="TEnumpuce"/>
      </w:pPr>
      <w:r w:rsidRPr="002E2FA8">
        <w:t>Préparez l’enregistrement comptable de cette facture dans le journal des ventes.</w:t>
      </w:r>
    </w:p>
    <w:p w:rsidR="00D8129C" w:rsidRPr="002E2FA8" w:rsidRDefault="00D8129C" w:rsidP="00165185">
      <w:pPr>
        <w:pStyle w:val="TEnumpuce"/>
      </w:pPr>
      <w:r w:rsidRPr="002E2FA8">
        <w:t xml:space="preserve">Utilisez les comptes 707200 pour les gaines électriques, 707300 pour les tableaux électriques, 445710 pour la TVA </w:t>
      </w:r>
      <w:r w:rsidRPr="002E2FA8">
        <w:lastRenderedPageBreak/>
        <w:t>collectée et 411DIV pour les clients divers.</w:t>
      </w:r>
    </w:p>
    <w:p w:rsidR="00D8129C" w:rsidRDefault="00D8129C" w:rsidP="00D8129C"/>
    <w:tbl>
      <w:tblPr>
        <w:tblStyle w:val="Grilledutableau"/>
        <w:tblW w:w="0" w:type="auto"/>
        <w:tblLook w:val="04A0" w:firstRow="1" w:lastRow="0" w:firstColumn="1" w:lastColumn="0" w:noHBand="0" w:noVBand="1"/>
      </w:tblPr>
      <w:tblGrid>
        <w:gridCol w:w="1327"/>
        <w:gridCol w:w="1559"/>
        <w:gridCol w:w="3544"/>
        <w:gridCol w:w="1842"/>
        <w:gridCol w:w="1701"/>
      </w:tblGrid>
      <w:tr w:rsidR="003332DF" w:rsidTr="00F55427">
        <w:tc>
          <w:tcPr>
            <w:tcW w:w="9973" w:type="dxa"/>
            <w:gridSpan w:val="5"/>
          </w:tcPr>
          <w:p w:rsidR="003332DF" w:rsidRDefault="003332DF" w:rsidP="003A49CD">
            <w:pPr>
              <w:jc w:val="center"/>
            </w:pPr>
            <w:r>
              <w:t>Date enregistrement</w:t>
            </w:r>
          </w:p>
        </w:tc>
      </w:tr>
      <w:tr w:rsidR="003332DF" w:rsidTr="00F55427">
        <w:tc>
          <w:tcPr>
            <w:tcW w:w="1327" w:type="dxa"/>
          </w:tcPr>
          <w:p w:rsidR="003332DF" w:rsidRDefault="003332DF" w:rsidP="00D8129C">
            <w:r>
              <w:t>411999</w:t>
            </w:r>
          </w:p>
        </w:tc>
        <w:tc>
          <w:tcPr>
            <w:tcW w:w="1559" w:type="dxa"/>
          </w:tcPr>
          <w:p w:rsidR="003332DF" w:rsidRDefault="003332DF" w:rsidP="00D8129C"/>
        </w:tc>
        <w:tc>
          <w:tcPr>
            <w:tcW w:w="3544" w:type="dxa"/>
          </w:tcPr>
          <w:p w:rsidR="003332DF" w:rsidRDefault="003332DF" w:rsidP="00D8129C">
            <w:r>
              <w:t>Client divers</w:t>
            </w:r>
          </w:p>
        </w:tc>
        <w:tc>
          <w:tcPr>
            <w:tcW w:w="1842" w:type="dxa"/>
          </w:tcPr>
          <w:p w:rsidR="003332DF" w:rsidRDefault="003332DF" w:rsidP="00F55427">
            <w:pPr>
              <w:jc w:val="right"/>
            </w:pPr>
            <w:r>
              <w:t>4 139,52</w:t>
            </w:r>
          </w:p>
        </w:tc>
        <w:tc>
          <w:tcPr>
            <w:tcW w:w="1701" w:type="dxa"/>
          </w:tcPr>
          <w:p w:rsidR="003332DF" w:rsidRDefault="003332DF" w:rsidP="00F55427">
            <w:pPr>
              <w:jc w:val="right"/>
            </w:pPr>
          </w:p>
        </w:tc>
      </w:tr>
      <w:tr w:rsidR="003332DF" w:rsidTr="00F55427">
        <w:tc>
          <w:tcPr>
            <w:tcW w:w="1327" w:type="dxa"/>
          </w:tcPr>
          <w:p w:rsidR="003332DF" w:rsidRDefault="003332DF" w:rsidP="00D8129C"/>
        </w:tc>
        <w:tc>
          <w:tcPr>
            <w:tcW w:w="1559" w:type="dxa"/>
          </w:tcPr>
          <w:p w:rsidR="003332DF" w:rsidRDefault="003332DF" w:rsidP="00D8129C">
            <w:r>
              <w:t>707200</w:t>
            </w:r>
          </w:p>
        </w:tc>
        <w:tc>
          <w:tcPr>
            <w:tcW w:w="3544" w:type="dxa"/>
          </w:tcPr>
          <w:p w:rsidR="003332DF" w:rsidRDefault="003332DF" w:rsidP="00F55427">
            <w:pPr>
              <w:jc w:val="right"/>
            </w:pPr>
            <w:r>
              <w:t>Gaines électriques</w:t>
            </w:r>
          </w:p>
        </w:tc>
        <w:tc>
          <w:tcPr>
            <w:tcW w:w="1842" w:type="dxa"/>
          </w:tcPr>
          <w:p w:rsidR="003332DF" w:rsidRDefault="003332DF" w:rsidP="00F55427">
            <w:pPr>
              <w:jc w:val="right"/>
            </w:pPr>
          </w:p>
        </w:tc>
        <w:tc>
          <w:tcPr>
            <w:tcW w:w="1701" w:type="dxa"/>
          </w:tcPr>
          <w:p w:rsidR="003332DF" w:rsidRDefault="003332DF" w:rsidP="00F55427">
            <w:pPr>
              <w:jc w:val="right"/>
            </w:pPr>
            <w:r>
              <w:t>1 920,00</w:t>
            </w:r>
          </w:p>
        </w:tc>
      </w:tr>
      <w:tr w:rsidR="003332DF" w:rsidTr="00F55427">
        <w:tc>
          <w:tcPr>
            <w:tcW w:w="1327" w:type="dxa"/>
          </w:tcPr>
          <w:p w:rsidR="003332DF" w:rsidRDefault="003332DF" w:rsidP="00D8129C"/>
        </w:tc>
        <w:tc>
          <w:tcPr>
            <w:tcW w:w="1559" w:type="dxa"/>
          </w:tcPr>
          <w:p w:rsidR="003332DF" w:rsidRDefault="003332DF" w:rsidP="00D8129C">
            <w:r>
              <w:t>707300</w:t>
            </w:r>
          </w:p>
        </w:tc>
        <w:tc>
          <w:tcPr>
            <w:tcW w:w="3544" w:type="dxa"/>
          </w:tcPr>
          <w:p w:rsidR="003332DF" w:rsidRDefault="003332DF" w:rsidP="00F55427">
            <w:pPr>
              <w:jc w:val="right"/>
            </w:pPr>
            <w:r>
              <w:t>Tableaux électriques</w:t>
            </w:r>
          </w:p>
        </w:tc>
        <w:tc>
          <w:tcPr>
            <w:tcW w:w="1842" w:type="dxa"/>
          </w:tcPr>
          <w:p w:rsidR="003332DF" w:rsidRDefault="003332DF" w:rsidP="00F55427">
            <w:pPr>
              <w:jc w:val="right"/>
            </w:pPr>
          </w:p>
        </w:tc>
        <w:tc>
          <w:tcPr>
            <w:tcW w:w="1701" w:type="dxa"/>
          </w:tcPr>
          <w:p w:rsidR="003332DF" w:rsidRDefault="003332DF" w:rsidP="00F55427">
            <w:pPr>
              <w:jc w:val="right"/>
            </w:pPr>
            <w:r>
              <w:t>2 000,00</w:t>
            </w:r>
          </w:p>
        </w:tc>
      </w:tr>
      <w:tr w:rsidR="003332DF" w:rsidTr="00F55427">
        <w:tc>
          <w:tcPr>
            <w:tcW w:w="1327" w:type="dxa"/>
          </w:tcPr>
          <w:p w:rsidR="003332DF" w:rsidRDefault="003332DF" w:rsidP="00D8129C"/>
        </w:tc>
        <w:tc>
          <w:tcPr>
            <w:tcW w:w="1559" w:type="dxa"/>
          </w:tcPr>
          <w:p w:rsidR="003332DF" w:rsidRDefault="003332DF" w:rsidP="00D8129C">
            <w:r>
              <w:t>445710</w:t>
            </w:r>
          </w:p>
        </w:tc>
        <w:tc>
          <w:tcPr>
            <w:tcW w:w="3544" w:type="dxa"/>
          </w:tcPr>
          <w:p w:rsidR="003332DF" w:rsidRDefault="003332DF" w:rsidP="00F55427">
            <w:pPr>
              <w:jc w:val="right"/>
            </w:pPr>
            <w:r>
              <w:t>TVA collectée</w:t>
            </w:r>
          </w:p>
        </w:tc>
        <w:tc>
          <w:tcPr>
            <w:tcW w:w="1842" w:type="dxa"/>
          </w:tcPr>
          <w:p w:rsidR="003332DF" w:rsidRDefault="003332DF" w:rsidP="00F55427">
            <w:pPr>
              <w:jc w:val="right"/>
            </w:pPr>
          </w:p>
        </w:tc>
        <w:tc>
          <w:tcPr>
            <w:tcW w:w="1701" w:type="dxa"/>
          </w:tcPr>
          <w:p w:rsidR="003332DF" w:rsidRDefault="003332DF" w:rsidP="00F55427">
            <w:pPr>
              <w:jc w:val="right"/>
            </w:pPr>
            <w:r>
              <w:t>689,92</w:t>
            </w:r>
          </w:p>
        </w:tc>
      </w:tr>
      <w:tr w:rsidR="003332DF" w:rsidTr="00F55427">
        <w:tc>
          <w:tcPr>
            <w:tcW w:w="1327" w:type="dxa"/>
          </w:tcPr>
          <w:p w:rsidR="003332DF" w:rsidRDefault="003332DF" w:rsidP="00D8129C"/>
        </w:tc>
        <w:tc>
          <w:tcPr>
            <w:tcW w:w="1559" w:type="dxa"/>
          </w:tcPr>
          <w:p w:rsidR="003332DF" w:rsidRDefault="003332DF" w:rsidP="00D8129C"/>
        </w:tc>
        <w:tc>
          <w:tcPr>
            <w:tcW w:w="3544" w:type="dxa"/>
          </w:tcPr>
          <w:p w:rsidR="003332DF" w:rsidRDefault="003332DF" w:rsidP="00D8129C">
            <w:r>
              <w:t>Facture n° …</w:t>
            </w:r>
          </w:p>
        </w:tc>
        <w:tc>
          <w:tcPr>
            <w:tcW w:w="1842" w:type="dxa"/>
          </w:tcPr>
          <w:p w:rsidR="003332DF" w:rsidRDefault="003332DF" w:rsidP="00F55427">
            <w:pPr>
              <w:jc w:val="right"/>
            </w:pPr>
          </w:p>
        </w:tc>
        <w:tc>
          <w:tcPr>
            <w:tcW w:w="1701" w:type="dxa"/>
          </w:tcPr>
          <w:p w:rsidR="003332DF" w:rsidRDefault="003332DF" w:rsidP="00F55427">
            <w:pPr>
              <w:jc w:val="right"/>
            </w:pPr>
          </w:p>
        </w:tc>
      </w:tr>
    </w:tbl>
    <w:p w:rsidR="00D8129C" w:rsidRDefault="00D8129C" w:rsidP="007C363B">
      <w:pPr>
        <w:pStyle w:val="05ExerciceTitre"/>
      </w:pPr>
      <w:r w:rsidRPr="002E2FA8">
        <w:t>Exercice 3</w:t>
      </w:r>
    </w:p>
    <w:p w:rsidR="007E0D57" w:rsidRPr="007E0D57" w:rsidRDefault="007E0D57" w:rsidP="007E0D57">
      <w:pPr>
        <w:pStyle w:val="TTextecourant"/>
        <w:rPr>
          <w:i/>
          <w:iCs/>
        </w:rPr>
      </w:pPr>
      <w:r w:rsidRPr="007E0D57">
        <w:rPr>
          <w:i/>
          <w:iCs/>
        </w:rPr>
        <w:t xml:space="preserve">Pour le corrigé des consignes </w:t>
      </w:r>
      <w:r>
        <w:rPr>
          <w:i/>
          <w:iCs/>
        </w:rPr>
        <w:t xml:space="preserve">1 à 3 </w:t>
      </w:r>
      <w:bookmarkStart w:id="0" w:name="_GoBack"/>
      <w:bookmarkEnd w:id="0"/>
      <w:r w:rsidRPr="007E0D57">
        <w:rPr>
          <w:i/>
          <w:iCs/>
        </w:rPr>
        <w:t>de l'exercice, voir le fichier Excel GRCF_ch7_corrigé_ent_exo3.</w:t>
      </w:r>
    </w:p>
    <w:p w:rsidR="00D8129C" w:rsidRPr="002E2FA8" w:rsidRDefault="00D8129C" w:rsidP="007C363B">
      <w:pPr>
        <w:pStyle w:val="06Questionenonce"/>
      </w:pPr>
      <w:r w:rsidRPr="002E2FA8">
        <w:t>1</w:t>
      </w:r>
      <w:r w:rsidRPr="002E2FA8">
        <w:tab/>
        <w:t xml:space="preserve">Insérez 2 colonnes dans le document ci-dessous pour permettre d’identifier les clients qui ont moins de 30 jours de retard de paiement et ceux qui ont plus de 30 jours. Utilisez la formule </w:t>
      </w:r>
      <w:proofErr w:type="gramStart"/>
      <w:r w:rsidRPr="002E2FA8">
        <w:t>si(</w:t>
      </w:r>
      <w:proofErr w:type="gramEnd"/>
      <w:r w:rsidRPr="002E2FA8">
        <w:t>et()) (ressource 1).</w:t>
      </w:r>
    </w:p>
    <w:p w:rsidR="00D8129C" w:rsidRPr="002E2FA8" w:rsidRDefault="00D8129C" w:rsidP="00D8129C">
      <w:r w:rsidRPr="002E2FA8">
        <w:rPr>
          <w:noProof/>
        </w:rPr>
        <w:drawing>
          <wp:inline distT="0" distB="0" distL="0" distR="0" wp14:anchorId="35F3E207" wp14:editId="6832FFEE">
            <wp:extent cx="5762625" cy="26098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2625" cy="2609850"/>
                    </a:xfrm>
                    <a:prstGeom prst="rect">
                      <a:avLst/>
                    </a:prstGeom>
                    <a:noFill/>
                    <a:ln w="9525">
                      <a:noFill/>
                      <a:miter lim="800000"/>
                      <a:headEnd/>
                      <a:tailEnd/>
                    </a:ln>
                  </pic:spPr>
                </pic:pic>
              </a:graphicData>
            </a:graphic>
          </wp:inline>
        </w:drawing>
      </w:r>
    </w:p>
    <w:p w:rsidR="00D8129C" w:rsidRPr="002E2FA8" w:rsidRDefault="00D8129C" w:rsidP="00D8129C">
      <w:r w:rsidRPr="002E2FA8">
        <w:rPr>
          <w:noProof/>
        </w:rPr>
        <w:drawing>
          <wp:inline distT="0" distB="0" distL="0" distR="0">
            <wp:extent cx="5411338" cy="2851239"/>
            <wp:effectExtent l="0" t="0" r="0" b="635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14260" cy="2852779"/>
                    </a:xfrm>
                    <a:prstGeom prst="rect">
                      <a:avLst/>
                    </a:prstGeom>
                    <a:noFill/>
                    <a:ln w="9525">
                      <a:noFill/>
                      <a:miter lim="800000"/>
                      <a:headEnd/>
                      <a:tailEnd/>
                    </a:ln>
                  </pic:spPr>
                </pic:pic>
              </a:graphicData>
            </a:graphic>
          </wp:inline>
        </w:drawing>
      </w:r>
    </w:p>
    <w:p w:rsidR="00D8129C" w:rsidRPr="002E2FA8" w:rsidRDefault="00D8129C" w:rsidP="007C363B">
      <w:pPr>
        <w:pStyle w:val="06Questionenonce"/>
      </w:pPr>
      <w:r w:rsidRPr="002E2FA8">
        <w:t>2</w:t>
      </w:r>
      <w:r w:rsidRPr="002E2FA8">
        <w:tab/>
        <w:t>Calculez automatiquement le nombre de clients en retard en fonction de la durée de retard.</w:t>
      </w:r>
    </w:p>
    <w:p w:rsidR="00D8129C" w:rsidRPr="00F55427" w:rsidRDefault="00F55427" w:rsidP="00F55427">
      <w:pPr>
        <w:pStyle w:val="TTextecourant"/>
        <w:rPr>
          <w:i/>
          <w:iCs/>
        </w:rPr>
      </w:pPr>
      <w:r w:rsidRPr="00F55427">
        <w:rPr>
          <w:i/>
          <w:iCs/>
        </w:rPr>
        <w:t>Pour le corrigé, v</w:t>
      </w:r>
      <w:r w:rsidR="00D8129C" w:rsidRPr="00F55427">
        <w:rPr>
          <w:i/>
          <w:iCs/>
        </w:rPr>
        <w:t xml:space="preserve">oir </w:t>
      </w:r>
      <w:r w:rsidRPr="00F55427">
        <w:rPr>
          <w:i/>
          <w:iCs/>
        </w:rPr>
        <w:t>celui de la consigne 1.</w:t>
      </w:r>
    </w:p>
    <w:p w:rsidR="00D8129C" w:rsidRPr="002E2FA8" w:rsidRDefault="00D8129C" w:rsidP="007C363B">
      <w:pPr>
        <w:pStyle w:val="06Questionenonce"/>
      </w:pPr>
      <w:r w:rsidRPr="002E2FA8">
        <w:t>3</w:t>
      </w:r>
      <w:r w:rsidRPr="002E2FA8">
        <w:tab/>
        <w:t>Affichez en rouge les clients qui ont un retard de plus de 90 jours.</w:t>
      </w:r>
    </w:p>
    <w:p w:rsidR="00D8129C" w:rsidRPr="00BC5F6F" w:rsidRDefault="00D8129C" w:rsidP="00BC5F6F">
      <w:pPr>
        <w:pStyle w:val="TTextecourant"/>
      </w:pPr>
      <w:r w:rsidRPr="00BC5F6F">
        <w:t>Menu Accueil, puis choisir Mise en forme conditionnelle.</w:t>
      </w:r>
    </w:p>
    <w:p w:rsidR="00D8129C" w:rsidRPr="002E2FA8" w:rsidRDefault="00D8129C" w:rsidP="00D8129C">
      <w:r w:rsidRPr="002E2FA8">
        <w:rPr>
          <w:noProof/>
        </w:rPr>
        <w:lastRenderedPageBreak/>
        <w:drawing>
          <wp:inline distT="0" distB="0" distL="0" distR="0">
            <wp:extent cx="5261212" cy="3054834"/>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62536" cy="3055603"/>
                    </a:xfrm>
                    <a:prstGeom prst="rect">
                      <a:avLst/>
                    </a:prstGeom>
                    <a:noFill/>
                    <a:ln w="9525">
                      <a:noFill/>
                      <a:miter lim="800000"/>
                      <a:headEnd/>
                      <a:tailEnd/>
                    </a:ln>
                  </pic:spPr>
                </pic:pic>
              </a:graphicData>
            </a:graphic>
          </wp:inline>
        </w:drawing>
      </w:r>
    </w:p>
    <w:p w:rsidR="00D8129C" w:rsidRPr="002E2FA8" w:rsidRDefault="00D8129C" w:rsidP="007C363B">
      <w:pPr>
        <w:pStyle w:val="06Questionenonce"/>
      </w:pPr>
      <w:r w:rsidRPr="002E2FA8">
        <w:t>4</w:t>
      </w:r>
      <w:r w:rsidRPr="002E2FA8">
        <w:tab/>
        <w:t>Rédigez le courrier type de mise en demeure pour les clients qui ont plus de 90 jours de retard. Recherchez sur Internet des informations pour réaliser votre travail.</w:t>
      </w:r>
    </w:p>
    <w:p w:rsidR="00D8129C" w:rsidRPr="002E2FA8" w:rsidRDefault="00D8129C" w:rsidP="00BC5F6F">
      <w:pPr>
        <w:pStyle w:val="TTextecourant"/>
      </w:pPr>
      <w:r w:rsidRPr="00BC5F6F">
        <w:rPr>
          <w:i/>
          <w:iCs/>
        </w:rPr>
        <w:t>Exemple de courrier : http://www.dynamique-mag.com/article/lettre-type-mise-en-demeure-de-payer-</w:t>
      </w:r>
      <w:r w:rsidRPr="002E2FA8">
        <w:t>relance-3.5296</w:t>
      </w:r>
    </w:p>
    <w:p w:rsidR="00786DC2" w:rsidRDefault="00D8129C" w:rsidP="00BC5F6F">
      <w:pPr>
        <w:pStyle w:val="TTextecourant"/>
      </w:pPr>
      <w:r w:rsidRPr="002E2FA8">
        <w:t>Votre Société</w:t>
      </w:r>
    </w:p>
    <w:p w:rsidR="00786DC2" w:rsidRDefault="00D8129C" w:rsidP="00BC5F6F">
      <w:pPr>
        <w:pStyle w:val="TTextecourant"/>
      </w:pPr>
      <w:r w:rsidRPr="002E2FA8">
        <w:t>Votre Prénom, NOM</w:t>
      </w:r>
    </w:p>
    <w:p w:rsidR="00786DC2" w:rsidRDefault="00D8129C" w:rsidP="00BC5F6F">
      <w:pPr>
        <w:pStyle w:val="TTextecourant"/>
      </w:pPr>
      <w:r w:rsidRPr="002E2FA8">
        <w:t>Votre Adresse</w:t>
      </w:r>
    </w:p>
    <w:p w:rsidR="00786DC2" w:rsidRDefault="00D8129C" w:rsidP="00BC5F6F">
      <w:pPr>
        <w:pStyle w:val="TTextecourant"/>
      </w:pPr>
      <w:r w:rsidRPr="002E2FA8">
        <w:t>Code Postal - Ville</w:t>
      </w:r>
    </w:p>
    <w:p w:rsidR="00786DC2" w:rsidRDefault="00D8129C" w:rsidP="00BC5F6F">
      <w:pPr>
        <w:pStyle w:val="TTextecourant"/>
      </w:pPr>
      <w:r w:rsidRPr="002E2FA8">
        <w:t>Votre téléphone</w:t>
      </w:r>
    </w:p>
    <w:p w:rsidR="00D8129C" w:rsidRPr="002E2FA8" w:rsidRDefault="00D8129C" w:rsidP="00BC5F6F">
      <w:pPr>
        <w:pStyle w:val="TTextecourant"/>
      </w:pPr>
      <w:r w:rsidRPr="002E2FA8">
        <w:t>Votre e-mail</w:t>
      </w:r>
    </w:p>
    <w:p w:rsidR="00786DC2" w:rsidRDefault="00D8129C" w:rsidP="00786DC2">
      <w:pPr>
        <w:pStyle w:val="TTextecourant"/>
        <w:jc w:val="right"/>
      </w:pPr>
      <w:r w:rsidRPr="002E2FA8">
        <w:t>Société du destinataire</w:t>
      </w:r>
    </w:p>
    <w:p w:rsidR="00786DC2" w:rsidRDefault="00D8129C" w:rsidP="00786DC2">
      <w:pPr>
        <w:pStyle w:val="TTextecourant"/>
        <w:jc w:val="right"/>
      </w:pPr>
      <w:r w:rsidRPr="002E2FA8">
        <w:t>Nom et Prénom du destinataire</w:t>
      </w:r>
    </w:p>
    <w:p w:rsidR="00786DC2" w:rsidRDefault="00D8129C" w:rsidP="00786DC2">
      <w:pPr>
        <w:pStyle w:val="TTextecourant"/>
        <w:jc w:val="right"/>
      </w:pPr>
      <w:r w:rsidRPr="002E2FA8">
        <w:t>Adresse du Destinataire</w:t>
      </w:r>
    </w:p>
    <w:p w:rsidR="00D8129C" w:rsidRPr="002E2FA8" w:rsidRDefault="00D8129C" w:rsidP="00786DC2">
      <w:pPr>
        <w:pStyle w:val="TTextecourant"/>
        <w:jc w:val="right"/>
      </w:pPr>
      <w:r w:rsidRPr="002E2FA8">
        <w:t>Code Postal - Ville</w:t>
      </w:r>
    </w:p>
    <w:p w:rsidR="00D8129C" w:rsidRPr="002E2FA8" w:rsidRDefault="00D8129C" w:rsidP="00786DC2">
      <w:pPr>
        <w:pStyle w:val="TTextecourant"/>
        <w:jc w:val="right"/>
      </w:pPr>
      <w:r w:rsidRPr="002E2FA8">
        <w:t xml:space="preserve">(ville à préciser), </w:t>
      </w:r>
      <w:proofErr w:type="gramStart"/>
      <w:r w:rsidRPr="002E2FA8">
        <w:t>le</w:t>
      </w:r>
      <w:proofErr w:type="gramEnd"/>
      <w:r w:rsidRPr="002E2FA8">
        <w:t> (date à préciser)</w:t>
      </w:r>
    </w:p>
    <w:p w:rsidR="00D8129C" w:rsidRPr="002E2FA8" w:rsidRDefault="00D8129C" w:rsidP="00BC5F6F">
      <w:pPr>
        <w:pStyle w:val="TTextecourant"/>
      </w:pPr>
      <w:r w:rsidRPr="002E2FA8">
        <w:t>Références : (référence à préciser)</w:t>
      </w:r>
    </w:p>
    <w:p w:rsidR="00D8129C" w:rsidRPr="002E2FA8" w:rsidRDefault="00D8129C" w:rsidP="00BC5F6F">
      <w:pPr>
        <w:pStyle w:val="TTextecourant"/>
      </w:pPr>
      <w:r w:rsidRPr="002E2FA8">
        <w:t>Objet : Mise en demeure de paiement de la facture n°... (</w:t>
      </w:r>
      <w:proofErr w:type="gramStart"/>
      <w:r w:rsidRPr="002E2FA8">
        <w:t>préciser</w:t>
      </w:r>
      <w:proofErr w:type="gramEnd"/>
      <w:r w:rsidRPr="002E2FA8">
        <w:t xml:space="preserve"> références)</w:t>
      </w:r>
    </w:p>
    <w:p w:rsidR="00D8129C" w:rsidRPr="002E2FA8" w:rsidRDefault="00D8129C" w:rsidP="00BC5F6F">
      <w:pPr>
        <w:pStyle w:val="TTextecourant"/>
      </w:pPr>
      <w:r w:rsidRPr="002E2FA8">
        <w:t>Monsieur (Madame),</w:t>
      </w:r>
    </w:p>
    <w:p w:rsidR="00D8129C" w:rsidRPr="002E2FA8" w:rsidRDefault="00D8129C" w:rsidP="00BC5F6F">
      <w:pPr>
        <w:pStyle w:val="TTextecourant"/>
      </w:pPr>
      <w:r w:rsidRPr="002E2FA8">
        <w:t>Nous constatons que malgré nos précédentes lettres de rappel, vous n'avez toujours pas procédé au règlement de la facture référencée ci-dessus, échue le... (</w:t>
      </w:r>
      <w:proofErr w:type="gramStart"/>
      <w:r w:rsidRPr="002E2FA8">
        <w:t>à</w:t>
      </w:r>
      <w:proofErr w:type="gramEnd"/>
      <w:r w:rsidRPr="002E2FA8">
        <w:t xml:space="preserve"> préciser).</w:t>
      </w:r>
    </w:p>
    <w:p w:rsidR="00D8129C" w:rsidRPr="002E2FA8" w:rsidRDefault="00D8129C" w:rsidP="00BC5F6F">
      <w:pPr>
        <w:pStyle w:val="TTextecourant"/>
      </w:pPr>
      <w:r w:rsidRPr="002E2FA8">
        <w:t>Votre compte reste donc débiteur à ce jour de la somme de... (</w:t>
      </w:r>
      <w:proofErr w:type="gramStart"/>
      <w:r w:rsidRPr="002E2FA8">
        <w:t>préciser</w:t>
      </w:r>
      <w:proofErr w:type="gramEnd"/>
      <w:r w:rsidRPr="002E2FA8">
        <w:t xml:space="preserve"> montant) €.</w:t>
      </w:r>
    </w:p>
    <w:p w:rsidR="00D8129C" w:rsidRPr="002E2FA8" w:rsidRDefault="00D8129C" w:rsidP="00BC5F6F">
      <w:pPr>
        <w:pStyle w:val="TTextecourant"/>
      </w:pPr>
      <w:r w:rsidRPr="002E2FA8">
        <w:t>En conséquence, nous vous mettons en demeure par la présente lettre recommandée de nous régler la somme de... (</w:t>
      </w:r>
      <w:proofErr w:type="gramStart"/>
      <w:r w:rsidRPr="002E2FA8">
        <w:t>préciser</w:t>
      </w:r>
      <w:proofErr w:type="gramEnd"/>
      <w:r w:rsidRPr="002E2FA8">
        <w:t xml:space="preserve"> montant) € </w:t>
      </w:r>
      <w:proofErr w:type="gramStart"/>
      <w:r w:rsidRPr="002E2FA8">
        <w:t>sous</w:t>
      </w:r>
      <w:proofErr w:type="gramEnd"/>
      <w:r w:rsidRPr="002E2FA8">
        <w:t xml:space="preserve"> huitaine, à compter de ce jour.</w:t>
      </w:r>
    </w:p>
    <w:p w:rsidR="00D8129C" w:rsidRPr="002E2FA8" w:rsidRDefault="00D8129C" w:rsidP="00BC5F6F">
      <w:pPr>
        <w:pStyle w:val="TTextecourant"/>
      </w:pPr>
      <w:r w:rsidRPr="002E2FA8">
        <w:t>Si nous ne recevons pas sous 8 jours un chèque de l'intégralité du montant de la facture, nous nous verrions contraints de recouvrer notre créance par voie judiciaire.</w:t>
      </w:r>
    </w:p>
    <w:p w:rsidR="00D8129C" w:rsidRPr="002E2FA8" w:rsidRDefault="00D8129C" w:rsidP="00BC5F6F">
      <w:pPr>
        <w:pStyle w:val="TTextecourant"/>
      </w:pPr>
      <w:r w:rsidRPr="002E2FA8">
        <w:t>Nous nous permettons également de vous indiquer que si vous n'honorez pas le règlement après cette relance, nous serons amenés à vous facturer les intérêts de retard prévus dans nos conditions de vente.</w:t>
      </w:r>
    </w:p>
    <w:p w:rsidR="00D8129C" w:rsidRPr="002E2FA8" w:rsidRDefault="00D8129C" w:rsidP="00BC5F6F">
      <w:pPr>
        <w:pStyle w:val="TTextecourant"/>
      </w:pPr>
      <w:r w:rsidRPr="002E2FA8">
        <w:t>Nous sommes persuadés que vous nous éviterez de recourir à ces mesures.</w:t>
      </w:r>
    </w:p>
    <w:p w:rsidR="00D8129C" w:rsidRPr="002E2FA8" w:rsidRDefault="00D8129C" w:rsidP="00BC5F6F">
      <w:pPr>
        <w:pStyle w:val="TTextecourant"/>
      </w:pPr>
      <w:r w:rsidRPr="002E2FA8">
        <w:t>Veuillez agréer, Monsieur (Madame), nos salutations distinguées.</w:t>
      </w:r>
    </w:p>
    <w:p w:rsidR="00D8129C" w:rsidRPr="002E2FA8" w:rsidRDefault="00D8129C" w:rsidP="00786DC2">
      <w:pPr>
        <w:pStyle w:val="TTextecourant"/>
        <w:jc w:val="right"/>
      </w:pPr>
      <w:r w:rsidRPr="002E2FA8">
        <w:t>Signature</w:t>
      </w:r>
    </w:p>
    <w:p w:rsidR="00D8129C" w:rsidRPr="002E2FA8" w:rsidRDefault="00D8129C" w:rsidP="007C363B">
      <w:pPr>
        <w:pStyle w:val="06Questionenonce"/>
      </w:pPr>
      <w:r w:rsidRPr="002E2FA8">
        <w:t>5</w:t>
      </w:r>
      <w:r w:rsidRPr="002E2FA8">
        <w:tab/>
        <w:t>Préparez le publipostage à envoyer aux clients concernés par cette mise en demeure (ressource 2).</w:t>
      </w:r>
    </w:p>
    <w:p w:rsidR="00D8129C" w:rsidRPr="00786DC2" w:rsidRDefault="00D8129C" w:rsidP="00786DC2">
      <w:pPr>
        <w:pStyle w:val="TTextecourant"/>
        <w:rPr>
          <w:i/>
          <w:iCs/>
        </w:rPr>
      </w:pPr>
      <w:r w:rsidRPr="00786DC2">
        <w:rPr>
          <w:i/>
          <w:iCs/>
        </w:rPr>
        <w:t xml:space="preserve">À partir de la </w:t>
      </w:r>
      <w:r w:rsidR="00786DC2" w:rsidRPr="00786DC2">
        <w:rPr>
          <w:i/>
          <w:iCs/>
        </w:rPr>
        <w:t>réponse</w:t>
      </w:r>
      <w:r w:rsidRPr="00786DC2">
        <w:rPr>
          <w:i/>
          <w:iCs/>
        </w:rPr>
        <w:t xml:space="preserve"> précédente reprendre le modèle de lettre récupérée.</w:t>
      </w:r>
    </w:p>
    <w:p w:rsidR="00D8129C" w:rsidRPr="002E2FA8" w:rsidRDefault="00D8129C" w:rsidP="00786DC2">
      <w:pPr>
        <w:pStyle w:val="TTextecourant"/>
      </w:pPr>
      <w:r w:rsidRPr="002E2FA8">
        <w:t>Démarrer le publipostage.</w:t>
      </w:r>
    </w:p>
    <w:p w:rsidR="00D8129C" w:rsidRPr="002E2FA8" w:rsidRDefault="00D8129C" w:rsidP="00786DC2">
      <w:pPr>
        <w:pStyle w:val="TTextecourant"/>
      </w:pPr>
      <w:r w:rsidRPr="002E2FA8">
        <w:t>Pour la source de données. Reprendre le résultat obtenu lors de la question 3.</w:t>
      </w:r>
    </w:p>
    <w:tbl>
      <w:tblPr>
        <w:tblStyle w:val="Grilledutableau"/>
        <w:tblW w:w="0" w:type="auto"/>
        <w:tblLook w:val="04A0" w:firstRow="1" w:lastRow="0" w:firstColumn="1" w:lastColumn="0" w:noHBand="0" w:noVBand="1"/>
      </w:tblPr>
      <w:tblGrid>
        <w:gridCol w:w="10346"/>
      </w:tblGrid>
      <w:tr w:rsidR="00786DC2" w:rsidTr="00786DC2">
        <w:tc>
          <w:tcPr>
            <w:tcW w:w="10346" w:type="dxa"/>
          </w:tcPr>
          <w:p w:rsidR="00786DC2" w:rsidRPr="002E2FA8" w:rsidRDefault="00786DC2" w:rsidP="00786DC2">
            <w:pPr>
              <w:pStyle w:val="TTextecourant"/>
            </w:pPr>
            <w:r w:rsidRPr="002E2FA8">
              <w:t>Entreprise ESCT</w:t>
            </w:r>
          </w:p>
          <w:p w:rsidR="00786DC2" w:rsidRPr="002E2FA8" w:rsidRDefault="00786DC2" w:rsidP="00786DC2">
            <w:pPr>
              <w:pStyle w:val="TTextecourant"/>
              <w:jc w:val="right"/>
            </w:pPr>
            <w:r w:rsidRPr="002E2FA8">
              <w:t>SA Ferrière</w:t>
            </w:r>
          </w:p>
          <w:p w:rsidR="00786DC2" w:rsidRPr="002E2FA8" w:rsidRDefault="00786DC2" w:rsidP="00786DC2">
            <w:pPr>
              <w:pStyle w:val="TTextecourant"/>
              <w:jc w:val="right"/>
            </w:pPr>
            <w:r w:rsidRPr="002E2FA8">
              <w:t>12 rue Aristide Briand</w:t>
            </w:r>
          </w:p>
          <w:p w:rsidR="00786DC2" w:rsidRPr="002E2FA8" w:rsidRDefault="00786DC2" w:rsidP="00786DC2">
            <w:pPr>
              <w:pStyle w:val="TTextecourant"/>
              <w:jc w:val="right"/>
            </w:pPr>
            <w:r w:rsidRPr="002E2FA8">
              <w:t>01360 BALAN</w:t>
            </w:r>
          </w:p>
          <w:p w:rsidR="00786DC2" w:rsidRPr="002E2FA8" w:rsidRDefault="00786DC2" w:rsidP="00786DC2">
            <w:pPr>
              <w:pStyle w:val="TTextecourant"/>
              <w:jc w:val="right"/>
            </w:pPr>
            <w:r w:rsidRPr="002E2FA8">
              <w:lastRenderedPageBreak/>
              <w:t xml:space="preserve">Ville, </w:t>
            </w:r>
            <w:proofErr w:type="gramStart"/>
            <w:r w:rsidRPr="002E2FA8">
              <w:t>le</w:t>
            </w:r>
            <w:proofErr w:type="gramEnd"/>
            <w:r w:rsidRPr="002E2FA8">
              <w:t xml:space="preserve"> date du jour</w:t>
            </w:r>
          </w:p>
          <w:p w:rsidR="00786DC2" w:rsidRPr="002E2FA8" w:rsidRDefault="00786DC2" w:rsidP="00786DC2">
            <w:pPr>
              <w:pStyle w:val="TTextecourant"/>
            </w:pPr>
            <w:r w:rsidRPr="002E2FA8">
              <w:t>Références : notre référence</w:t>
            </w:r>
          </w:p>
          <w:p w:rsidR="00786DC2" w:rsidRPr="002E2FA8" w:rsidRDefault="00786DC2" w:rsidP="00786DC2">
            <w:pPr>
              <w:pStyle w:val="TTextecourant"/>
            </w:pPr>
            <w:r w:rsidRPr="002E2FA8">
              <w:t>Objet : Mise en demeure de paiement de la facture n°FV00017</w:t>
            </w:r>
          </w:p>
          <w:p w:rsidR="00786DC2" w:rsidRPr="002E2FA8" w:rsidRDefault="00786DC2" w:rsidP="00786DC2">
            <w:pPr>
              <w:pStyle w:val="TTextecourant"/>
            </w:pPr>
            <w:r w:rsidRPr="002E2FA8">
              <w:t>Monsieur (Madame),</w:t>
            </w:r>
          </w:p>
          <w:p w:rsidR="00786DC2" w:rsidRPr="002E2FA8" w:rsidRDefault="00786DC2" w:rsidP="00786DC2">
            <w:pPr>
              <w:pStyle w:val="TTextecourant"/>
            </w:pPr>
            <w:r w:rsidRPr="002E2FA8">
              <w:t>Nous constatons que malgré nos précédentes lettres de rappel vous n'avez toujours pas procédé au règlement de la facture référencée ci-dessus, échue le 10/09/2018.</w:t>
            </w:r>
          </w:p>
          <w:p w:rsidR="00786DC2" w:rsidRPr="002E2FA8" w:rsidRDefault="00786DC2" w:rsidP="00786DC2">
            <w:pPr>
              <w:pStyle w:val="TTextecourant"/>
            </w:pPr>
            <w:r w:rsidRPr="002E2FA8">
              <w:t>Votre compte reste donc débiteur à ce jour de la somme de 2 500,00 €.</w:t>
            </w:r>
          </w:p>
          <w:p w:rsidR="00786DC2" w:rsidRPr="002E2FA8" w:rsidRDefault="00786DC2" w:rsidP="00786DC2">
            <w:pPr>
              <w:pStyle w:val="TTextecourant"/>
            </w:pPr>
            <w:r w:rsidRPr="002E2FA8">
              <w:t>En conséquence, nous vous mettons en demeure par la présente lettre recommandée de nous régler la somme de 2 500,00 € sous huitaine, à compter de ce jour.</w:t>
            </w:r>
          </w:p>
          <w:p w:rsidR="00786DC2" w:rsidRPr="002E2FA8" w:rsidRDefault="00786DC2" w:rsidP="00786DC2">
            <w:pPr>
              <w:pStyle w:val="TTextecourant"/>
            </w:pPr>
            <w:r w:rsidRPr="002E2FA8">
              <w:t>Si nous ne recevons pas sous 8 jours un chèque de l'intégralité du montant de la facture, nous nous verrions contraints de recouvrer notre créance par voie judiciaire.</w:t>
            </w:r>
          </w:p>
          <w:p w:rsidR="00786DC2" w:rsidRPr="002E2FA8" w:rsidRDefault="00786DC2" w:rsidP="00786DC2">
            <w:pPr>
              <w:pStyle w:val="TTextecourant"/>
            </w:pPr>
            <w:r w:rsidRPr="002E2FA8">
              <w:t>Nous nous permettons également de vous indiquer que si vous n'honorez pas le règlement après cette relance, nous serons amenés à vous facturer les intérêts de retard prévus dans nos conditions de vente.</w:t>
            </w:r>
          </w:p>
          <w:p w:rsidR="00786DC2" w:rsidRPr="002E2FA8" w:rsidRDefault="00786DC2" w:rsidP="00786DC2">
            <w:pPr>
              <w:pStyle w:val="TTextecourant"/>
            </w:pPr>
            <w:r w:rsidRPr="002E2FA8">
              <w:t>Nous sommes persuadés que vous nous éviterez de recourir à ces mesures.</w:t>
            </w:r>
          </w:p>
          <w:p w:rsidR="00786DC2" w:rsidRPr="002E2FA8" w:rsidRDefault="00786DC2" w:rsidP="00786DC2">
            <w:pPr>
              <w:pStyle w:val="TTextecourant"/>
            </w:pPr>
            <w:r w:rsidRPr="002E2FA8">
              <w:t>Veuillez agréer, Monsieur (Madame), nos salutations distinguées.</w:t>
            </w:r>
          </w:p>
          <w:p w:rsidR="00786DC2" w:rsidRDefault="00786DC2" w:rsidP="00786DC2">
            <w:pPr>
              <w:pStyle w:val="TTextecourant"/>
              <w:jc w:val="right"/>
            </w:pPr>
            <w:r w:rsidRPr="002E2FA8">
              <w:t>Signature</w:t>
            </w:r>
          </w:p>
        </w:tc>
      </w:tr>
    </w:tbl>
    <w:p w:rsidR="00786DC2" w:rsidRDefault="00786DC2" w:rsidP="00D8129C"/>
    <w:tbl>
      <w:tblPr>
        <w:tblStyle w:val="Grilledutableau"/>
        <w:tblW w:w="0" w:type="auto"/>
        <w:tblLook w:val="04A0" w:firstRow="1" w:lastRow="0" w:firstColumn="1" w:lastColumn="0" w:noHBand="0" w:noVBand="1"/>
      </w:tblPr>
      <w:tblGrid>
        <w:gridCol w:w="10346"/>
      </w:tblGrid>
      <w:tr w:rsidR="00786DC2" w:rsidTr="00786DC2">
        <w:tc>
          <w:tcPr>
            <w:tcW w:w="10346" w:type="dxa"/>
          </w:tcPr>
          <w:p w:rsidR="00786DC2" w:rsidRPr="002E2FA8" w:rsidRDefault="00786DC2" w:rsidP="00786DC2">
            <w:pPr>
              <w:pStyle w:val="TTextecourant"/>
            </w:pPr>
            <w:r w:rsidRPr="002E2FA8">
              <w:t>Entreprise ESCT</w:t>
            </w:r>
          </w:p>
          <w:p w:rsidR="00786DC2" w:rsidRPr="002E2FA8" w:rsidRDefault="00786DC2" w:rsidP="00786DC2">
            <w:pPr>
              <w:pStyle w:val="TTextecourant"/>
              <w:jc w:val="right"/>
            </w:pPr>
            <w:r w:rsidRPr="002E2FA8">
              <w:t xml:space="preserve">EURL </w:t>
            </w:r>
            <w:proofErr w:type="spellStart"/>
            <w:r w:rsidRPr="002E2FA8">
              <w:t>Debourg</w:t>
            </w:r>
            <w:proofErr w:type="spellEnd"/>
          </w:p>
          <w:p w:rsidR="00786DC2" w:rsidRPr="002E2FA8" w:rsidRDefault="00786DC2" w:rsidP="00786DC2">
            <w:pPr>
              <w:pStyle w:val="TTextecourant"/>
              <w:jc w:val="right"/>
            </w:pPr>
            <w:r w:rsidRPr="002E2FA8">
              <w:t>39 rue Jacquard</w:t>
            </w:r>
          </w:p>
          <w:p w:rsidR="00786DC2" w:rsidRPr="002E2FA8" w:rsidRDefault="00786DC2" w:rsidP="00786DC2">
            <w:pPr>
              <w:pStyle w:val="TTextecourant"/>
              <w:jc w:val="right"/>
            </w:pPr>
            <w:r w:rsidRPr="002E2FA8">
              <w:t>01360 BALAN</w:t>
            </w:r>
          </w:p>
          <w:p w:rsidR="00786DC2" w:rsidRPr="002E2FA8" w:rsidRDefault="00786DC2" w:rsidP="00786DC2">
            <w:pPr>
              <w:pStyle w:val="TTextecourant"/>
              <w:jc w:val="right"/>
            </w:pPr>
            <w:r w:rsidRPr="002E2FA8">
              <w:t xml:space="preserve">Ville, </w:t>
            </w:r>
            <w:proofErr w:type="gramStart"/>
            <w:r w:rsidRPr="002E2FA8">
              <w:t>le</w:t>
            </w:r>
            <w:proofErr w:type="gramEnd"/>
            <w:r w:rsidRPr="002E2FA8">
              <w:t xml:space="preserve"> date du jour</w:t>
            </w:r>
          </w:p>
          <w:p w:rsidR="00786DC2" w:rsidRPr="002E2FA8" w:rsidRDefault="00786DC2" w:rsidP="00786DC2">
            <w:pPr>
              <w:pStyle w:val="TTextecourant"/>
            </w:pPr>
            <w:r w:rsidRPr="002E2FA8">
              <w:t>Références : notre référence</w:t>
            </w:r>
          </w:p>
          <w:p w:rsidR="00786DC2" w:rsidRPr="002E2FA8" w:rsidRDefault="00786DC2" w:rsidP="00786DC2">
            <w:pPr>
              <w:pStyle w:val="TTextecourant"/>
            </w:pPr>
            <w:r w:rsidRPr="002E2FA8">
              <w:t>Objet : Mise en demeure de paiement de la facture n°FV00018</w:t>
            </w:r>
          </w:p>
          <w:p w:rsidR="00786DC2" w:rsidRPr="002E2FA8" w:rsidRDefault="00786DC2" w:rsidP="00786DC2">
            <w:pPr>
              <w:pStyle w:val="TTextecourant"/>
            </w:pPr>
            <w:r w:rsidRPr="002E2FA8">
              <w:t>Monsieur (Madame),</w:t>
            </w:r>
          </w:p>
          <w:p w:rsidR="00786DC2" w:rsidRPr="002E2FA8" w:rsidRDefault="00786DC2" w:rsidP="00786DC2">
            <w:pPr>
              <w:pStyle w:val="TTextecourant"/>
            </w:pPr>
            <w:r w:rsidRPr="002E2FA8">
              <w:t>Nous constatons que malgré nos précédentes lettres de rappel vous n'avez toujours pas procédé au règlement de la facture référencée ci-dessus, échue le 10/09/2018.</w:t>
            </w:r>
          </w:p>
          <w:p w:rsidR="00786DC2" w:rsidRPr="002E2FA8" w:rsidRDefault="00786DC2" w:rsidP="00786DC2">
            <w:pPr>
              <w:pStyle w:val="TTextecourant"/>
            </w:pPr>
            <w:r w:rsidRPr="002E2FA8">
              <w:t>Votre compte reste donc débiteur à ce jour de la somme de 1 200,00 €.</w:t>
            </w:r>
          </w:p>
          <w:p w:rsidR="00786DC2" w:rsidRPr="002E2FA8" w:rsidRDefault="00786DC2" w:rsidP="00786DC2">
            <w:pPr>
              <w:pStyle w:val="TTextecourant"/>
            </w:pPr>
            <w:r w:rsidRPr="002E2FA8">
              <w:t>En conséquence, nous vous mettons en demeure par la présente lettre recommandée de nous régler la somme de 1 200,00 € sous huitaine, à compter de ce jour.</w:t>
            </w:r>
          </w:p>
          <w:p w:rsidR="00786DC2" w:rsidRPr="002E2FA8" w:rsidRDefault="00786DC2" w:rsidP="00786DC2">
            <w:pPr>
              <w:pStyle w:val="TTextecourant"/>
            </w:pPr>
            <w:r w:rsidRPr="002E2FA8">
              <w:t>Si nous ne recevons pas sous 8 jours un chèque de l'intégralité du montant de la facture, nous nous verrions contraints de recouvrer notre créance par voie judiciaire.</w:t>
            </w:r>
          </w:p>
          <w:p w:rsidR="00786DC2" w:rsidRPr="002E2FA8" w:rsidRDefault="00786DC2" w:rsidP="00786DC2">
            <w:pPr>
              <w:pStyle w:val="TTextecourant"/>
            </w:pPr>
            <w:r w:rsidRPr="002E2FA8">
              <w:t>Nous nous permettons également de vous indiquer que si vous n'honorez pas le règlement après cette relance, nous serons amenés à vous facturer les intérêts de retard prévus dans nos conditions de vente.</w:t>
            </w:r>
          </w:p>
          <w:p w:rsidR="00786DC2" w:rsidRPr="002E2FA8" w:rsidRDefault="00786DC2" w:rsidP="00786DC2">
            <w:pPr>
              <w:pStyle w:val="TTextecourant"/>
            </w:pPr>
            <w:r w:rsidRPr="002E2FA8">
              <w:t>Nous sommes persuadés que vous nous éviterez de recourir à ces mesures.</w:t>
            </w:r>
          </w:p>
          <w:p w:rsidR="00786DC2" w:rsidRPr="002E2FA8" w:rsidRDefault="00786DC2" w:rsidP="00786DC2">
            <w:pPr>
              <w:pStyle w:val="TTextecourant"/>
            </w:pPr>
            <w:r w:rsidRPr="002E2FA8">
              <w:t>Veuillez agréer, Monsieur (Madame), nos salutations distinguées.</w:t>
            </w:r>
          </w:p>
          <w:p w:rsidR="00786DC2" w:rsidRDefault="00786DC2" w:rsidP="00786DC2">
            <w:pPr>
              <w:pStyle w:val="TTextecourant"/>
              <w:jc w:val="right"/>
            </w:pPr>
            <w:r w:rsidRPr="002E2FA8">
              <w:t>Signature</w:t>
            </w:r>
          </w:p>
        </w:tc>
      </w:tr>
    </w:tbl>
    <w:p w:rsidR="00786DC2" w:rsidRPr="00D8129C" w:rsidRDefault="00786DC2"/>
    <w:sectPr w:rsidR="00786DC2" w:rsidRPr="00D8129C" w:rsidSect="004016EA">
      <w:footerReference w:type="even" r:id="rId36"/>
      <w:footerReference w:type="default" r:id="rId37"/>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791C" w:rsidRDefault="00F2791C" w:rsidP="004016EA">
      <w:r>
        <w:separator/>
      </w:r>
    </w:p>
  </w:endnote>
  <w:endnote w:type="continuationSeparator" w:id="0">
    <w:p w:rsidR="00F2791C" w:rsidRDefault="00F2791C"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9CD" w:rsidRPr="004016EA" w:rsidRDefault="003A49CD" w:rsidP="00C40F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sidR="007E0D57">
      <w:rPr>
        <w:rStyle w:val="Folio"/>
        <w:b/>
        <w:bCs/>
        <w:noProof/>
      </w:rPr>
      <w:t>14</w:t>
    </w:r>
    <w:r>
      <w:rPr>
        <w:rStyle w:val="Folio"/>
        <w:b/>
        <w:bCs/>
      </w:rPr>
      <w:fldChar w:fldCharType="end"/>
    </w:r>
    <w:r>
      <w:rPr>
        <w:rStyle w:val="Folio"/>
        <w:b/>
        <w:bCs/>
      </w:rPr>
      <w:t xml:space="preserve">  </w:t>
    </w:r>
    <w:r>
      <w:rPr>
        <w:w w:val="100"/>
      </w:rPr>
      <w:tab/>
    </w:r>
    <w:r w:rsidR="00C40FB2">
      <w:rPr>
        <w:w w:val="100"/>
      </w:rPr>
      <w:t xml:space="preserve">Situation professionnelle </w:t>
    </w:r>
    <w:proofErr w:type="spellStart"/>
    <w:r w:rsidR="00C40FB2">
      <w:rPr>
        <w:w w:val="100"/>
      </w:rPr>
      <w:t>Notra</w:t>
    </w:r>
    <w:proofErr w:type="spellEnd"/>
    <w:r w:rsidR="00C40FB2">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49CD" w:rsidRDefault="003A49CD" w:rsidP="00C20988">
    <w:pPr>
      <w:pStyle w:val="Pieddepagedroite"/>
    </w:pPr>
    <w:r>
      <w:rPr>
        <w:rStyle w:val="Bold"/>
      </w:rPr>
      <w:t>Chapitre 0</w:t>
    </w:r>
    <w:r w:rsidR="00C40FB2">
      <w:rPr>
        <w:rStyle w:val="Bold"/>
      </w:rPr>
      <w:t>7</w:t>
    </w:r>
    <w:r>
      <w:rPr>
        <w:rStyle w:val="Bold"/>
      </w:rPr>
      <w:t xml:space="preserve"> </w:t>
    </w:r>
    <w:r w:rsidR="00C40FB2">
      <w:t>–</w:t>
    </w:r>
    <w:r>
      <w:t xml:space="preserve"> </w:t>
    </w:r>
    <w:r w:rsidR="00C40FB2" w:rsidRPr="002E2FA8">
      <w:t>Facturation, suivi des règlements et des relances « clients »</w:t>
    </w:r>
    <w:r>
      <w:tab/>
    </w:r>
    <w:r>
      <w:rPr>
        <w:rStyle w:val="Folio"/>
      </w:rPr>
      <w:fldChar w:fldCharType="begin"/>
    </w:r>
    <w:r>
      <w:rPr>
        <w:rStyle w:val="Folio"/>
      </w:rPr>
      <w:instrText xml:space="preserve"> PAGE </w:instrText>
    </w:r>
    <w:r>
      <w:rPr>
        <w:rStyle w:val="Folio"/>
      </w:rPr>
      <w:fldChar w:fldCharType="separate"/>
    </w:r>
    <w:r w:rsidR="007E0D57">
      <w:rPr>
        <w:rStyle w:val="Folio"/>
        <w:noProof/>
      </w:rPr>
      <w:t>13</w:t>
    </w:r>
    <w:r>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791C" w:rsidRDefault="00F2791C" w:rsidP="004016EA">
      <w:r>
        <w:separator/>
      </w:r>
    </w:p>
  </w:footnote>
  <w:footnote w:type="continuationSeparator" w:id="0">
    <w:p w:rsidR="00F2791C" w:rsidRDefault="00F2791C"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0D0F62"/>
    <w:rsid w:val="000E16EF"/>
    <w:rsid w:val="00151A6E"/>
    <w:rsid w:val="00165185"/>
    <w:rsid w:val="00186500"/>
    <w:rsid w:val="001A0B80"/>
    <w:rsid w:val="001B33D2"/>
    <w:rsid w:val="001B5BF7"/>
    <w:rsid w:val="001C640A"/>
    <w:rsid w:val="00230F13"/>
    <w:rsid w:val="0024646B"/>
    <w:rsid w:val="00257766"/>
    <w:rsid w:val="0030498C"/>
    <w:rsid w:val="00324F73"/>
    <w:rsid w:val="003332DF"/>
    <w:rsid w:val="00336356"/>
    <w:rsid w:val="00394FED"/>
    <w:rsid w:val="00396B95"/>
    <w:rsid w:val="003A49CD"/>
    <w:rsid w:val="003A6641"/>
    <w:rsid w:val="003F6B20"/>
    <w:rsid w:val="004016EA"/>
    <w:rsid w:val="00403FBE"/>
    <w:rsid w:val="00462560"/>
    <w:rsid w:val="004A1FB0"/>
    <w:rsid w:val="004C6346"/>
    <w:rsid w:val="004E20A9"/>
    <w:rsid w:val="004E2AD9"/>
    <w:rsid w:val="005830A8"/>
    <w:rsid w:val="00587148"/>
    <w:rsid w:val="0069151F"/>
    <w:rsid w:val="00691C78"/>
    <w:rsid w:val="006B172B"/>
    <w:rsid w:val="006B7D00"/>
    <w:rsid w:val="006C0120"/>
    <w:rsid w:val="00722537"/>
    <w:rsid w:val="0074580F"/>
    <w:rsid w:val="00757BA2"/>
    <w:rsid w:val="007763D4"/>
    <w:rsid w:val="00786DC2"/>
    <w:rsid w:val="0079080C"/>
    <w:rsid w:val="007C363B"/>
    <w:rsid w:val="007E0D57"/>
    <w:rsid w:val="00806FB8"/>
    <w:rsid w:val="00810809"/>
    <w:rsid w:val="008554DD"/>
    <w:rsid w:val="008A6B58"/>
    <w:rsid w:val="009215F2"/>
    <w:rsid w:val="00924B78"/>
    <w:rsid w:val="0095110A"/>
    <w:rsid w:val="00957655"/>
    <w:rsid w:val="009C3943"/>
    <w:rsid w:val="009C7BAC"/>
    <w:rsid w:val="00A60938"/>
    <w:rsid w:val="00AD6532"/>
    <w:rsid w:val="00B81F3B"/>
    <w:rsid w:val="00BB1D96"/>
    <w:rsid w:val="00BC5F6F"/>
    <w:rsid w:val="00BD34C9"/>
    <w:rsid w:val="00BF47D4"/>
    <w:rsid w:val="00C02E8D"/>
    <w:rsid w:val="00C20988"/>
    <w:rsid w:val="00C37BCE"/>
    <w:rsid w:val="00C40FB2"/>
    <w:rsid w:val="00C66CC1"/>
    <w:rsid w:val="00CF04A9"/>
    <w:rsid w:val="00CF17D4"/>
    <w:rsid w:val="00D041BC"/>
    <w:rsid w:val="00D1160A"/>
    <w:rsid w:val="00D8129C"/>
    <w:rsid w:val="00DE31EF"/>
    <w:rsid w:val="00E804A3"/>
    <w:rsid w:val="00EC190A"/>
    <w:rsid w:val="00EE0773"/>
    <w:rsid w:val="00EE26B7"/>
    <w:rsid w:val="00EE3A58"/>
    <w:rsid w:val="00F030C4"/>
    <w:rsid w:val="00F12FCE"/>
    <w:rsid w:val="00F2791C"/>
    <w:rsid w:val="00F45FE9"/>
    <w:rsid w:val="00F55427"/>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iPriority w:val="99"/>
    <w:unhideWhenUsed/>
    <w:rsid w:val="00D8129C"/>
    <w:rPr>
      <w:color w:val="0000FF"/>
      <w:u w:val="single"/>
    </w:rPr>
  </w:style>
  <w:style w:type="table" w:styleId="Grilledutableau">
    <w:name w:val="Table Grid"/>
    <w:basedOn w:val="TableauNormal"/>
    <w:uiPriority w:val="59"/>
    <w:rsid w:val="00D8129C"/>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character" w:styleId="Lienhypertexte">
    <w:name w:val="Hyperlink"/>
    <w:basedOn w:val="Policepardfaut"/>
    <w:uiPriority w:val="99"/>
    <w:unhideWhenUsed/>
    <w:rsid w:val="00D8129C"/>
    <w:rPr>
      <w:color w:val="0000FF"/>
      <w:u w:val="single"/>
    </w:rPr>
  </w:style>
  <w:style w:type="table" w:styleId="Grilledutableau">
    <w:name w:val="Table Grid"/>
    <w:basedOn w:val="TableauNormal"/>
    <w:uiPriority w:val="59"/>
    <w:rsid w:val="00D8129C"/>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yril.jardinier.free.fr/ressources/screencastomatic/screencastomatic.pdf" TargetMode="External"/><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4447A0-0A55-4510-9CDD-6ADD11804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46</TotalTime>
  <Pages>15</Pages>
  <Words>2641</Words>
  <Characters>14530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17137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22</cp:revision>
  <cp:lastPrinted>2011-10-07T12:04:00Z</cp:lastPrinted>
  <dcterms:created xsi:type="dcterms:W3CDTF">2018-05-07T13:54:00Z</dcterms:created>
  <dcterms:modified xsi:type="dcterms:W3CDTF">2018-05-09T07:37:00Z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