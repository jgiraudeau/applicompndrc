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2A8F" w:rsidRPr="008724F0" w:rsidRDefault="00E02A8F" w:rsidP="00C53BD4">
      <w:pPr>
        <w:pStyle w:val="00Chaptitre"/>
      </w:pPr>
      <w:r w:rsidRPr="008724F0">
        <w:t>Chapitre 6</w:t>
      </w:r>
      <w:r w:rsidRPr="008724F0">
        <w:tab/>
      </w:r>
      <w:bookmarkStart w:id="0" w:name="_GoBack"/>
      <w:r w:rsidRPr="008724F0">
        <w:t>Suivi des ventes et des livraisons</w:t>
      </w:r>
      <w:bookmarkEnd w:id="0"/>
    </w:p>
    <w:p w:rsidR="00E02A8F" w:rsidRPr="008724F0" w:rsidRDefault="00E02A8F" w:rsidP="00C53BD4">
      <w:pPr>
        <w:pStyle w:val="02Programmetitre"/>
      </w:pPr>
      <w:r w:rsidRPr="008724F0">
        <w:t>Référentiel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6"/>
        <w:gridCol w:w="4606"/>
      </w:tblGrid>
      <w:tr w:rsidR="00E02A8F" w:rsidRPr="008724F0" w:rsidTr="00A229EF">
        <w:tc>
          <w:tcPr>
            <w:tcW w:w="4606" w:type="dxa"/>
          </w:tcPr>
          <w:p w:rsidR="00E02A8F" w:rsidRPr="008724F0" w:rsidRDefault="00E02A8F" w:rsidP="00C53BD4">
            <w:pPr>
              <w:pStyle w:val="Tableautetiere"/>
            </w:pPr>
            <w:r w:rsidRPr="008724F0">
              <w:t>Compétence</w:t>
            </w:r>
          </w:p>
        </w:tc>
        <w:tc>
          <w:tcPr>
            <w:tcW w:w="4606" w:type="dxa"/>
          </w:tcPr>
          <w:p w:rsidR="00E02A8F" w:rsidRPr="008724F0" w:rsidRDefault="00E02A8F" w:rsidP="00C53BD4">
            <w:pPr>
              <w:pStyle w:val="Tableautetiere"/>
            </w:pPr>
            <w:r w:rsidRPr="008724F0">
              <w:t>Tâche</w:t>
            </w:r>
          </w:p>
        </w:tc>
      </w:tr>
      <w:tr w:rsidR="00E02A8F" w:rsidRPr="008724F0" w:rsidTr="00A229EF">
        <w:tc>
          <w:tcPr>
            <w:tcW w:w="4606" w:type="dxa"/>
          </w:tcPr>
          <w:p w:rsidR="00E02A8F" w:rsidRPr="008724F0" w:rsidRDefault="00E02A8F" w:rsidP="00C53BD4">
            <w:pPr>
              <w:pStyle w:val="Tableaucourant"/>
            </w:pPr>
            <w:r w:rsidRPr="008724F0">
              <w:t>Traiter la demande du client (de la demande de devis jusqu’à la relance des éventuels i</w:t>
            </w:r>
            <w:r w:rsidRPr="008724F0">
              <w:t>m</w:t>
            </w:r>
            <w:r w:rsidRPr="008724F0">
              <w:t>payés)</w:t>
            </w:r>
          </w:p>
        </w:tc>
        <w:tc>
          <w:tcPr>
            <w:tcW w:w="4606" w:type="dxa"/>
          </w:tcPr>
          <w:p w:rsidR="00E02A8F" w:rsidRPr="008724F0" w:rsidRDefault="00E02A8F" w:rsidP="00C53BD4">
            <w:pPr>
              <w:pStyle w:val="Tableaucourant"/>
            </w:pPr>
            <w:r w:rsidRPr="008724F0">
              <w:t>1.2.3 Suivi des ventes et des livraisons</w:t>
            </w:r>
          </w:p>
        </w:tc>
      </w:tr>
    </w:tbl>
    <w:p w:rsidR="00E02A8F" w:rsidRPr="008724F0" w:rsidRDefault="00E02A8F" w:rsidP="00C53BD4">
      <w:pPr>
        <w:pStyle w:val="04Exercicestitre"/>
      </w:pPr>
      <w:r w:rsidRPr="008724F0">
        <w:t>Missions</w:t>
      </w:r>
    </w:p>
    <w:p w:rsidR="00E02A8F" w:rsidRPr="008724F0" w:rsidRDefault="00E02A8F" w:rsidP="00C53BD4">
      <w:pPr>
        <w:pStyle w:val="05MissionTitre"/>
      </w:pPr>
      <w:r w:rsidRPr="008724F0">
        <w:t>Mission 1</w:t>
      </w:r>
      <w:r w:rsidRPr="008724F0">
        <w:tab/>
        <w:t>Préparer les documents commerciaux avant la facturation</w:t>
      </w:r>
    </w:p>
    <w:p w:rsidR="00E02A8F" w:rsidRPr="008724F0" w:rsidRDefault="00E02A8F" w:rsidP="00C53BD4">
      <w:pPr>
        <w:pStyle w:val="06Questionenonce"/>
      </w:pPr>
      <w:r w:rsidRPr="008724F0">
        <w:t>1</w:t>
      </w:r>
      <w:r w:rsidRPr="008724F0">
        <w:tab/>
        <w:t>Identifiez les documents du processus commercial antérieurs à la facture et précisez le rôle de chacun d’eux. Procédez également à des recherches sur Internet.</w:t>
      </w:r>
    </w:p>
    <w:tbl>
      <w:tblPr>
        <w:tblW w:w="92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8"/>
        <w:gridCol w:w="7544"/>
      </w:tblGrid>
      <w:tr w:rsidR="00E02A8F" w:rsidRPr="008724F0" w:rsidTr="00B67D51">
        <w:tc>
          <w:tcPr>
            <w:tcW w:w="1668" w:type="dxa"/>
          </w:tcPr>
          <w:p w:rsidR="00E02A8F" w:rsidRPr="008724F0" w:rsidRDefault="00E02A8F" w:rsidP="00B67D51">
            <w:pPr>
              <w:pStyle w:val="Tableautetiere"/>
            </w:pPr>
            <w:r w:rsidRPr="008724F0">
              <w:t>Document</w:t>
            </w:r>
          </w:p>
        </w:tc>
        <w:tc>
          <w:tcPr>
            <w:tcW w:w="7544" w:type="dxa"/>
          </w:tcPr>
          <w:p w:rsidR="00E02A8F" w:rsidRPr="008724F0" w:rsidRDefault="00E02A8F" w:rsidP="00B67D51">
            <w:pPr>
              <w:pStyle w:val="Tableautetiere"/>
            </w:pPr>
            <w:r w:rsidRPr="008724F0">
              <w:t>Fonction</w:t>
            </w:r>
          </w:p>
        </w:tc>
      </w:tr>
      <w:tr w:rsidR="00E02A8F" w:rsidRPr="008724F0" w:rsidTr="00B67D51">
        <w:tc>
          <w:tcPr>
            <w:tcW w:w="1668" w:type="dxa"/>
            <w:vAlign w:val="center"/>
          </w:tcPr>
          <w:p w:rsidR="00E02A8F" w:rsidRPr="008724F0" w:rsidRDefault="00E02A8F" w:rsidP="00B67D51">
            <w:pPr>
              <w:pStyle w:val="Tableaucourant"/>
            </w:pPr>
            <w:r w:rsidRPr="008724F0">
              <w:t>Devis</w:t>
            </w:r>
          </w:p>
        </w:tc>
        <w:tc>
          <w:tcPr>
            <w:tcW w:w="7544" w:type="dxa"/>
          </w:tcPr>
          <w:p w:rsidR="00E02A8F" w:rsidRPr="008724F0" w:rsidRDefault="00E02A8F" w:rsidP="00B67D51">
            <w:pPr>
              <w:pStyle w:val="Tableaucourant"/>
            </w:pPr>
            <w:r w:rsidRPr="008724F0">
              <w:t>Parfois appelé « offre » ou « proposition commerciale », le devis a pour fonction de permettre au consommateur de connaître le prix, les caractéri</w:t>
            </w:r>
            <w:r w:rsidRPr="008724F0">
              <w:t>s</w:t>
            </w:r>
            <w:r w:rsidRPr="008724F0">
              <w:t>tiques essentielles, la date ou le délai de livraison ou d'exécution avant l'achat d'un produit ou d'une prestation de service. Il est utile si le produit, ou la prestation, est complexe et personnalisé.</w:t>
            </w:r>
          </w:p>
          <w:p w:rsidR="00E02A8F" w:rsidRPr="008724F0" w:rsidRDefault="00E02A8F" w:rsidP="00B67D51">
            <w:pPr>
              <w:pStyle w:val="Tableaucourant"/>
            </w:pPr>
            <w:r w:rsidRPr="008724F0">
              <w:t>Il doit obligatoirement être écrit avant l'achat, dès que l'engagement des parties dépasse 1 500 €. Pour certaines prestations, un devis est obligatoire à partir d'un montant inférieur.</w:t>
            </w:r>
          </w:p>
        </w:tc>
      </w:tr>
      <w:tr w:rsidR="00E02A8F" w:rsidRPr="008724F0" w:rsidTr="00B67D51">
        <w:tc>
          <w:tcPr>
            <w:tcW w:w="1668" w:type="dxa"/>
            <w:vAlign w:val="center"/>
          </w:tcPr>
          <w:p w:rsidR="00E02A8F" w:rsidRPr="008724F0" w:rsidRDefault="00E02A8F" w:rsidP="00B67D51">
            <w:pPr>
              <w:pStyle w:val="Tableaucourant"/>
            </w:pPr>
            <w:r w:rsidRPr="008724F0">
              <w:t>Bon de co</w:t>
            </w:r>
            <w:r w:rsidRPr="008724F0">
              <w:t>m</w:t>
            </w:r>
            <w:r w:rsidRPr="008724F0">
              <w:t>mande</w:t>
            </w:r>
          </w:p>
        </w:tc>
        <w:tc>
          <w:tcPr>
            <w:tcW w:w="7544" w:type="dxa"/>
          </w:tcPr>
          <w:p w:rsidR="00E02A8F" w:rsidRPr="008724F0" w:rsidRDefault="00E02A8F" w:rsidP="00B67D51">
            <w:pPr>
              <w:pStyle w:val="Tableaucourant"/>
            </w:pPr>
            <w:r w:rsidRPr="008724F0">
              <w:t>Sa fonction est de matérialiser l’accord avec le client. Un devis retourné par le client revêtu de son accord fait office de bon de commande. Il est appelé bulletin de commande si le fournisseur le propose (par exemple en ligne) et indique ses conditions générales de vente.</w:t>
            </w:r>
          </w:p>
        </w:tc>
      </w:tr>
      <w:tr w:rsidR="00E02A8F" w:rsidRPr="008724F0" w:rsidTr="00B67D51">
        <w:tc>
          <w:tcPr>
            <w:tcW w:w="1668" w:type="dxa"/>
            <w:vAlign w:val="center"/>
          </w:tcPr>
          <w:p w:rsidR="00E02A8F" w:rsidRPr="008724F0" w:rsidRDefault="00E02A8F" w:rsidP="00B67D51">
            <w:pPr>
              <w:pStyle w:val="Tableaucourant"/>
            </w:pPr>
            <w:r w:rsidRPr="008724F0">
              <w:t>Bon de livra</w:t>
            </w:r>
            <w:r w:rsidRPr="008724F0">
              <w:t>i</w:t>
            </w:r>
            <w:r w:rsidRPr="008724F0">
              <w:t>son</w:t>
            </w:r>
          </w:p>
        </w:tc>
        <w:tc>
          <w:tcPr>
            <w:tcW w:w="7544" w:type="dxa"/>
          </w:tcPr>
          <w:p w:rsidR="00E02A8F" w:rsidRPr="008724F0" w:rsidRDefault="00E02A8F" w:rsidP="00B67D51">
            <w:pPr>
              <w:pStyle w:val="Tableaucourant"/>
            </w:pPr>
            <w:r w:rsidRPr="008724F0">
              <w:t>Ce document accompagne en général le bien livré, il confirme l’exécution de la commande. Le client doit le signer afin d’attester la bonne livraison, il peut y apposer des « réserves » si la livraison n’est pas conforme. Le double, appelé « bon de réception » est conservé par le fournisseur. Le bon de livraison est aujourd’hui quelquefois remplacé par un boîtier sur lequel le client appose une signature électronique.</w:t>
            </w:r>
          </w:p>
        </w:tc>
      </w:tr>
    </w:tbl>
    <w:p w:rsidR="00E02A8F" w:rsidRPr="008724F0" w:rsidRDefault="00E02A8F" w:rsidP="00C53BD4">
      <w:pPr>
        <w:pStyle w:val="06Questionenonce"/>
      </w:pPr>
      <w:r w:rsidRPr="008724F0">
        <w:t>2</w:t>
      </w:r>
      <w:r w:rsidRPr="008724F0">
        <w:tab/>
        <w:t>Contrôlez le bon de commande élaboré à l’aide du PGI suite à l’offre acceptée par le client ASM Automatisme.</w:t>
      </w:r>
    </w:p>
    <w:p w:rsidR="00E02A8F" w:rsidRPr="008724F0" w:rsidRDefault="00E02A8F" w:rsidP="00B67D51">
      <w:pPr>
        <w:pStyle w:val="TTextecourant"/>
      </w:pPr>
      <w:r w:rsidRPr="008724F0">
        <w:t>Le bon de commande élaboré à l’aide du PGI comporte plusieurs erreurs :</w:t>
      </w:r>
    </w:p>
    <w:p w:rsidR="00E02A8F" w:rsidRPr="008724F0" w:rsidRDefault="00E02A8F" w:rsidP="00B67D51">
      <w:pPr>
        <w:pStyle w:val="TEnumpuce"/>
      </w:pPr>
      <w:proofErr w:type="gramStart"/>
      <w:r w:rsidRPr="008724F0">
        <w:t>la</w:t>
      </w:r>
      <w:proofErr w:type="gramEnd"/>
      <w:r w:rsidRPr="008724F0">
        <w:t xml:space="preserve"> référence 470 a été saisie (joint daim. 15-70 % cuivre) au lieu de la référence 740 (joint diam. 25-50 % cuivre) ;</w:t>
      </w:r>
    </w:p>
    <w:p w:rsidR="00E02A8F" w:rsidRPr="008724F0" w:rsidRDefault="00E02A8F" w:rsidP="00B67D51">
      <w:pPr>
        <w:pStyle w:val="TEnumpuce"/>
      </w:pPr>
      <w:r w:rsidRPr="008724F0">
        <w:t>la date de livraison saisie est le 01/03 or le devis accepté par le client le 15/01 indique une livraison 30 jours après l'acceptation de l'offre soit le 15/02 ;</w:t>
      </w:r>
    </w:p>
    <w:p w:rsidR="00E02A8F" w:rsidRPr="008724F0" w:rsidRDefault="00E02A8F" w:rsidP="00B67D51">
      <w:pPr>
        <w:pStyle w:val="TEnumpuce"/>
      </w:pPr>
      <w:r w:rsidRPr="008724F0">
        <w:t>le devis prévoit un paiement par traite à 30 jours, or la condition de paiement saisie est « comptant ».</w:t>
      </w:r>
    </w:p>
    <w:p w:rsidR="00E02A8F" w:rsidRPr="008724F0" w:rsidRDefault="00E02A8F" w:rsidP="00C53BD4">
      <w:pPr>
        <w:pStyle w:val="06Questionenonce"/>
      </w:pPr>
      <w:r w:rsidRPr="008724F0">
        <w:t>3</w:t>
      </w:r>
      <w:r w:rsidRPr="008724F0">
        <w:tab/>
        <w:t xml:space="preserve">Préparez le bon de commande tel qu’il sera saisi sur le PGI suite à l’e-mail du client </w:t>
      </w:r>
      <w:proofErr w:type="spellStart"/>
      <w:r w:rsidRPr="008724F0">
        <w:t>Metalica</w:t>
      </w:r>
      <w:proofErr w:type="spellEnd"/>
      <w:r w:rsidRPr="008724F0">
        <w:t>. Ce dernier vous a rappelé qu’il avait été contraint de retourner la dernière livraison car tous les joints présentaient un défaut de soudure : votre responsable vous a demandé de prévoir une réduction de 10 % sur les nouveaux joints commandés afin de compenser le désagrément subi.</w:t>
      </w:r>
    </w:p>
    <w:tbl>
      <w:tblPr>
        <w:tblW w:w="9217" w:type="dxa"/>
        <w:tblLayout w:type="fixed"/>
        <w:tblLook w:val="0400" w:firstRow="0" w:lastRow="0" w:firstColumn="0" w:lastColumn="0" w:noHBand="0" w:noVBand="1"/>
      </w:tblPr>
      <w:tblGrid>
        <w:gridCol w:w="1390"/>
        <w:gridCol w:w="2844"/>
        <w:gridCol w:w="812"/>
        <w:gridCol w:w="2310"/>
        <w:gridCol w:w="1861"/>
      </w:tblGrid>
      <w:tr w:rsidR="00E02A8F" w:rsidRPr="008724F0" w:rsidTr="00B67D51">
        <w:trPr>
          <w:trHeight w:val="300"/>
        </w:trPr>
        <w:tc>
          <w:tcPr>
            <w:tcW w:w="4234"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bottom"/>
          </w:tcPr>
          <w:p w:rsidR="00E02A8F" w:rsidRPr="008724F0" w:rsidRDefault="00E02A8F" w:rsidP="00B67D51">
            <w:pPr>
              <w:pStyle w:val="Tableautetiere"/>
            </w:pPr>
          </w:p>
        </w:tc>
        <w:tc>
          <w:tcPr>
            <w:tcW w:w="4983" w:type="dxa"/>
            <w:gridSpan w:val="3"/>
            <w:tcBorders>
              <w:top w:val="single" w:sz="4" w:space="0" w:color="auto"/>
              <w:left w:val="single" w:sz="4" w:space="0" w:color="auto"/>
              <w:bottom w:val="single" w:sz="4" w:space="0" w:color="auto"/>
              <w:right w:val="single" w:sz="4" w:space="0" w:color="auto"/>
            </w:tcBorders>
            <w:shd w:val="clear" w:color="auto" w:fill="auto"/>
            <w:vAlign w:val="bottom"/>
          </w:tcPr>
          <w:p w:rsidR="00E02A8F" w:rsidRPr="008724F0" w:rsidRDefault="00E02A8F" w:rsidP="00B67D51">
            <w:pPr>
              <w:pStyle w:val="Tableautetiere"/>
            </w:pPr>
            <w:r w:rsidRPr="008724F0">
              <w:t>Ets METALICA</w:t>
            </w:r>
          </w:p>
        </w:tc>
      </w:tr>
      <w:tr w:rsidR="00E02A8F" w:rsidRPr="008724F0" w:rsidTr="00B67D51">
        <w:trPr>
          <w:trHeight w:val="300"/>
        </w:trPr>
        <w:tc>
          <w:tcPr>
            <w:tcW w:w="4234" w:type="dxa"/>
            <w:gridSpan w:val="2"/>
            <w:vMerge/>
            <w:tcBorders>
              <w:top w:val="single" w:sz="4" w:space="0" w:color="auto"/>
              <w:left w:val="single" w:sz="4" w:space="0" w:color="auto"/>
              <w:bottom w:val="single" w:sz="4" w:space="0" w:color="auto"/>
              <w:right w:val="single" w:sz="4" w:space="0" w:color="auto"/>
            </w:tcBorders>
            <w:shd w:val="clear" w:color="auto" w:fill="auto"/>
            <w:vAlign w:val="bottom"/>
          </w:tcPr>
          <w:p w:rsidR="00E02A8F" w:rsidRPr="008724F0" w:rsidRDefault="00E02A8F" w:rsidP="00B67D51">
            <w:pPr>
              <w:pStyle w:val="Tableautetiere"/>
            </w:pPr>
          </w:p>
        </w:tc>
        <w:tc>
          <w:tcPr>
            <w:tcW w:w="4983" w:type="dxa"/>
            <w:gridSpan w:val="3"/>
            <w:tcBorders>
              <w:top w:val="single" w:sz="4" w:space="0" w:color="auto"/>
              <w:left w:val="single" w:sz="4" w:space="0" w:color="auto"/>
              <w:bottom w:val="single" w:sz="4" w:space="0" w:color="auto"/>
              <w:right w:val="single" w:sz="4" w:space="0" w:color="auto"/>
            </w:tcBorders>
            <w:shd w:val="clear" w:color="auto" w:fill="auto"/>
            <w:vAlign w:val="bottom"/>
          </w:tcPr>
          <w:p w:rsidR="00E02A8F" w:rsidRPr="008724F0" w:rsidRDefault="00E02A8F" w:rsidP="00B67D51">
            <w:pPr>
              <w:pStyle w:val="Tableautetiere"/>
            </w:pPr>
            <w:r w:rsidRPr="008724F0">
              <w:t>17 rue des Pins – Z.I des Calanques</w:t>
            </w:r>
          </w:p>
        </w:tc>
      </w:tr>
      <w:tr w:rsidR="00E02A8F" w:rsidRPr="008724F0" w:rsidTr="00B67D51">
        <w:trPr>
          <w:trHeight w:val="300"/>
        </w:trPr>
        <w:tc>
          <w:tcPr>
            <w:tcW w:w="4234" w:type="dxa"/>
            <w:gridSpan w:val="2"/>
            <w:vMerge/>
            <w:tcBorders>
              <w:top w:val="single" w:sz="4" w:space="0" w:color="auto"/>
              <w:left w:val="single" w:sz="4" w:space="0" w:color="auto"/>
              <w:bottom w:val="single" w:sz="4" w:space="0" w:color="auto"/>
              <w:right w:val="single" w:sz="4" w:space="0" w:color="auto"/>
            </w:tcBorders>
            <w:shd w:val="clear" w:color="auto" w:fill="auto"/>
            <w:vAlign w:val="bottom"/>
          </w:tcPr>
          <w:p w:rsidR="00E02A8F" w:rsidRPr="008724F0" w:rsidRDefault="00E02A8F" w:rsidP="00B67D51">
            <w:pPr>
              <w:pStyle w:val="Tableautetiere"/>
            </w:pPr>
          </w:p>
        </w:tc>
        <w:tc>
          <w:tcPr>
            <w:tcW w:w="4983" w:type="dxa"/>
            <w:gridSpan w:val="3"/>
            <w:tcBorders>
              <w:top w:val="single" w:sz="4" w:space="0" w:color="auto"/>
              <w:left w:val="single" w:sz="4" w:space="0" w:color="auto"/>
              <w:bottom w:val="single" w:sz="4" w:space="0" w:color="auto"/>
              <w:right w:val="single" w:sz="4" w:space="0" w:color="auto"/>
            </w:tcBorders>
            <w:shd w:val="clear" w:color="auto" w:fill="auto"/>
            <w:vAlign w:val="bottom"/>
          </w:tcPr>
          <w:p w:rsidR="00E02A8F" w:rsidRPr="008724F0" w:rsidRDefault="00E02A8F" w:rsidP="00B67D51">
            <w:pPr>
              <w:pStyle w:val="Tableautetiere"/>
            </w:pPr>
            <w:r w:rsidRPr="008724F0">
              <w:t>13100 SALON DE PROVENCE</w:t>
            </w:r>
          </w:p>
        </w:tc>
      </w:tr>
      <w:tr w:rsidR="00E02A8F" w:rsidRPr="008724F0" w:rsidTr="00B67D51">
        <w:trPr>
          <w:trHeight w:val="300"/>
        </w:trPr>
        <w:tc>
          <w:tcPr>
            <w:tcW w:w="4234" w:type="dxa"/>
            <w:gridSpan w:val="2"/>
            <w:tcBorders>
              <w:top w:val="single" w:sz="4" w:space="0" w:color="auto"/>
              <w:left w:val="single" w:sz="4" w:space="0" w:color="auto"/>
              <w:bottom w:val="single" w:sz="4" w:space="0" w:color="auto"/>
              <w:right w:val="single" w:sz="4" w:space="0" w:color="auto"/>
            </w:tcBorders>
            <w:shd w:val="clear" w:color="auto" w:fill="auto"/>
            <w:vAlign w:val="bottom"/>
          </w:tcPr>
          <w:p w:rsidR="00E02A8F" w:rsidRPr="008724F0" w:rsidRDefault="00E02A8F" w:rsidP="00B67D51">
            <w:pPr>
              <w:pStyle w:val="Tableautetiere"/>
            </w:pPr>
            <w:r w:rsidRPr="008724F0">
              <w:t>Bon de commande XXX- 411XX</w:t>
            </w:r>
          </w:p>
        </w:tc>
        <w:tc>
          <w:tcPr>
            <w:tcW w:w="3122" w:type="dxa"/>
            <w:gridSpan w:val="2"/>
            <w:tcBorders>
              <w:top w:val="single" w:sz="4" w:space="0" w:color="auto"/>
              <w:left w:val="single" w:sz="4" w:space="0" w:color="auto"/>
              <w:bottom w:val="single" w:sz="4" w:space="0" w:color="auto"/>
              <w:right w:val="single" w:sz="4" w:space="0" w:color="auto"/>
            </w:tcBorders>
            <w:shd w:val="clear" w:color="auto" w:fill="auto"/>
            <w:vAlign w:val="bottom"/>
          </w:tcPr>
          <w:p w:rsidR="00E02A8F" w:rsidRPr="008724F0" w:rsidRDefault="00E02A8F" w:rsidP="00B67D51">
            <w:pPr>
              <w:pStyle w:val="Tableautetiere"/>
            </w:pPr>
            <w:r w:rsidRPr="008724F0">
              <w:t>Montluel, le 02 avril N</w:t>
            </w:r>
          </w:p>
        </w:tc>
        <w:tc>
          <w:tcPr>
            <w:tcW w:w="1861" w:type="dxa"/>
            <w:tcBorders>
              <w:top w:val="single" w:sz="4" w:space="0" w:color="auto"/>
              <w:left w:val="single" w:sz="4" w:space="0" w:color="auto"/>
              <w:bottom w:val="single" w:sz="4" w:space="0" w:color="auto"/>
              <w:right w:val="single" w:sz="4" w:space="0" w:color="auto"/>
            </w:tcBorders>
            <w:shd w:val="clear" w:color="auto" w:fill="auto"/>
            <w:vAlign w:val="bottom"/>
          </w:tcPr>
          <w:p w:rsidR="00E02A8F" w:rsidRPr="008724F0" w:rsidRDefault="00E02A8F" w:rsidP="00B67D51">
            <w:pPr>
              <w:pStyle w:val="Tableautetiere"/>
            </w:pPr>
          </w:p>
        </w:tc>
      </w:tr>
      <w:tr w:rsidR="00E02A8F" w:rsidRPr="008724F0" w:rsidTr="00B67D51">
        <w:trPr>
          <w:trHeight w:val="160"/>
        </w:trPr>
        <w:tc>
          <w:tcPr>
            <w:tcW w:w="1390" w:type="dxa"/>
            <w:tcBorders>
              <w:top w:val="single" w:sz="4" w:space="0" w:color="auto"/>
              <w:left w:val="single" w:sz="4" w:space="0" w:color="auto"/>
              <w:bottom w:val="single" w:sz="4" w:space="0" w:color="auto"/>
              <w:right w:val="single" w:sz="4" w:space="0" w:color="auto"/>
            </w:tcBorders>
            <w:shd w:val="clear" w:color="auto" w:fill="auto"/>
            <w:vAlign w:val="bottom"/>
          </w:tcPr>
          <w:p w:rsidR="00E02A8F" w:rsidRPr="008724F0" w:rsidRDefault="00E02A8F" w:rsidP="00B67D51">
            <w:pPr>
              <w:pStyle w:val="Tableautetiere"/>
            </w:pPr>
            <w:r w:rsidRPr="008724F0">
              <w:t>Référence</w:t>
            </w:r>
          </w:p>
        </w:tc>
        <w:tc>
          <w:tcPr>
            <w:tcW w:w="2844" w:type="dxa"/>
            <w:tcBorders>
              <w:top w:val="single" w:sz="4" w:space="0" w:color="auto"/>
              <w:left w:val="single" w:sz="4" w:space="0" w:color="auto"/>
              <w:bottom w:val="single" w:sz="4" w:space="0" w:color="auto"/>
              <w:right w:val="single" w:sz="4" w:space="0" w:color="auto"/>
            </w:tcBorders>
            <w:shd w:val="clear" w:color="auto" w:fill="auto"/>
            <w:vAlign w:val="bottom"/>
          </w:tcPr>
          <w:p w:rsidR="00E02A8F" w:rsidRPr="008724F0" w:rsidRDefault="00E02A8F" w:rsidP="00B67D51">
            <w:pPr>
              <w:pStyle w:val="Tableautetiere"/>
            </w:pPr>
            <w:r w:rsidRPr="008724F0">
              <w:t>Désignation</w:t>
            </w:r>
          </w:p>
        </w:tc>
        <w:tc>
          <w:tcPr>
            <w:tcW w:w="812" w:type="dxa"/>
            <w:tcBorders>
              <w:top w:val="single" w:sz="4" w:space="0" w:color="auto"/>
              <w:left w:val="single" w:sz="4" w:space="0" w:color="auto"/>
              <w:bottom w:val="single" w:sz="4" w:space="0" w:color="auto"/>
              <w:right w:val="single" w:sz="4" w:space="0" w:color="auto"/>
            </w:tcBorders>
            <w:shd w:val="clear" w:color="auto" w:fill="auto"/>
            <w:vAlign w:val="bottom"/>
          </w:tcPr>
          <w:p w:rsidR="00E02A8F" w:rsidRPr="008724F0" w:rsidRDefault="00E02A8F" w:rsidP="00B67D51">
            <w:pPr>
              <w:pStyle w:val="Tableautetiere"/>
            </w:pPr>
            <w:r w:rsidRPr="008724F0">
              <w:t>PU HT</w:t>
            </w:r>
          </w:p>
        </w:tc>
        <w:tc>
          <w:tcPr>
            <w:tcW w:w="2310" w:type="dxa"/>
            <w:tcBorders>
              <w:top w:val="single" w:sz="4" w:space="0" w:color="auto"/>
              <w:left w:val="single" w:sz="4" w:space="0" w:color="auto"/>
              <w:bottom w:val="single" w:sz="4" w:space="0" w:color="auto"/>
              <w:right w:val="single" w:sz="4" w:space="0" w:color="auto"/>
            </w:tcBorders>
            <w:shd w:val="clear" w:color="auto" w:fill="auto"/>
            <w:vAlign w:val="bottom"/>
          </w:tcPr>
          <w:p w:rsidR="00E02A8F" w:rsidRPr="008724F0" w:rsidRDefault="00E02A8F" w:rsidP="00B67D51">
            <w:pPr>
              <w:pStyle w:val="Tableautetiere"/>
            </w:pPr>
            <w:r w:rsidRPr="008724F0">
              <w:t>Quantité</w:t>
            </w:r>
          </w:p>
        </w:tc>
        <w:tc>
          <w:tcPr>
            <w:tcW w:w="1861" w:type="dxa"/>
            <w:tcBorders>
              <w:top w:val="single" w:sz="4" w:space="0" w:color="auto"/>
              <w:left w:val="single" w:sz="4" w:space="0" w:color="auto"/>
              <w:bottom w:val="single" w:sz="4" w:space="0" w:color="auto"/>
              <w:right w:val="single" w:sz="4" w:space="0" w:color="auto"/>
            </w:tcBorders>
            <w:shd w:val="clear" w:color="auto" w:fill="auto"/>
            <w:vAlign w:val="bottom"/>
          </w:tcPr>
          <w:p w:rsidR="00E02A8F" w:rsidRPr="008724F0" w:rsidRDefault="00E02A8F" w:rsidP="00B67D51">
            <w:pPr>
              <w:pStyle w:val="Tableautetiere"/>
            </w:pPr>
            <w:r w:rsidRPr="008724F0">
              <w:t>Montant HT</w:t>
            </w:r>
          </w:p>
        </w:tc>
      </w:tr>
      <w:tr w:rsidR="00E02A8F" w:rsidRPr="008724F0" w:rsidTr="00B67D51">
        <w:trPr>
          <w:trHeight w:val="160"/>
        </w:trPr>
        <w:tc>
          <w:tcPr>
            <w:tcW w:w="1390" w:type="dxa"/>
            <w:tcBorders>
              <w:top w:val="single" w:sz="4" w:space="0" w:color="auto"/>
              <w:left w:val="single" w:sz="4" w:space="0" w:color="auto"/>
              <w:bottom w:val="single" w:sz="4" w:space="0" w:color="auto"/>
              <w:right w:val="single" w:sz="4" w:space="0" w:color="auto"/>
            </w:tcBorders>
            <w:shd w:val="clear" w:color="auto" w:fill="auto"/>
            <w:vAlign w:val="bottom"/>
          </w:tcPr>
          <w:p w:rsidR="00E02A8F" w:rsidRPr="008724F0" w:rsidRDefault="00E02A8F" w:rsidP="00B67D51">
            <w:pPr>
              <w:pStyle w:val="Tableaucourant"/>
            </w:pPr>
            <w:r w:rsidRPr="008724F0">
              <w:t>BU 544</w:t>
            </w:r>
          </w:p>
        </w:tc>
        <w:tc>
          <w:tcPr>
            <w:tcW w:w="2844" w:type="dxa"/>
            <w:tcBorders>
              <w:top w:val="single" w:sz="4" w:space="0" w:color="auto"/>
              <w:left w:val="single" w:sz="4" w:space="0" w:color="auto"/>
              <w:bottom w:val="single" w:sz="4" w:space="0" w:color="auto"/>
              <w:right w:val="single" w:sz="4" w:space="0" w:color="auto"/>
            </w:tcBorders>
            <w:shd w:val="clear" w:color="auto" w:fill="auto"/>
            <w:vAlign w:val="bottom"/>
          </w:tcPr>
          <w:p w:rsidR="00E02A8F" w:rsidRPr="008724F0" w:rsidRDefault="00E02A8F" w:rsidP="00B67D51">
            <w:pPr>
              <w:pStyle w:val="Tableaucourant"/>
            </w:pPr>
            <w:r w:rsidRPr="008724F0">
              <w:t>Coudes triple soudure</w:t>
            </w:r>
          </w:p>
        </w:tc>
        <w:tc>
          <w:tcPr>
            <w:tcW w:w="812" w:type="dxa"/>
            <w:tcBorders>
              <w:top w:val="single" w:sz="4" w:space="0" w:color="auto"/>
              <w:left w:val="single" w:sz="4" w:space="0" w:color="auto"/>
              <w:bottom w:val="single" w:sz="4" w:space="0" w:color="auto"/>
              <w:right w:val="single" w:sz="4" w:space="0" w:color="auto"/>
            </w:tcBorders>
            <w:shd w:val="clear" w:color="auto" w:fill="auto"/>
            <w:vAlign w:val="bottom"/>
          </w:tcPr>
          <w:p w:rsidR="00E02A8F" w:rsidRPr="008724F0" w:rsidRDefault="00E02A8F" w:rsidP="00B67D51">
            <w:pPr>
              <w:pStyle w:val="Tableaucourant"/>
            </w:pPr>
            <w:r w:rsidRPr="008724F0">
              <w:t>14,00</w:t>
            </w:r>
          </w:p>
        </w:tc>
        <w:tc>
          <w:tcPr>
            <w:tcW w:w="2310" w:type="dxa"/>
            <w:tcBorders>
              <w:top w:val="single" w:sz="4" w:space="0" w:color="auto"/>
              <w:left w:val="single" w:sz="4" w:space="0" w:color="auto"/>
              <w:bottom w:val="single" w:sz="4" w:space="0" w:color="auto"/>
              <w:right w:val="single" w:sz="4" w:space="0" w:color="auto"/>
            </w:tcBorders>
            <w:shd w:val="clear" w:color="auto" w:fill="auto"/>
            <w:vAlign w:val="bottom"/>
          </w:tcPr>
          <w:p w:rsidR="00E02A8F" w:rsidRPr="008724F0" w:rsidRDefault="00E02A8F" w:rsidP="00B67D51">
            <w:pPr>
              <w:pStyle w:val="Tableaucourant"/>
            </w:pPr>
            <w:r w:rsidRPr="008724F0">
              <w:t>100</w:t>
            </w:r>
          </w:p>
        </w:tc>
        <w:tc>
          <w:tcPr>
            <w:tcW w:w="1861" w:type="dxa"/>
            <w:tcBorders>
              <w:top w:val="single" w:sz="4" w:space="0" w:color="auto"/>
              <w:left w:val="single" w:sz="4" w:space="0" w:color="auto"/>
              <w:bottom w:val="single" w:sz="4" w:space="0" w:color="auto"/>
              <w:right w:val="single" w:sz="4" w:space="0" w:color="auto"/>
            </w:tcBorders>
            <w:shd w:val="clear" w:color="auto" w:fill="auto"/>
            <w:vAlign w:val="bottom"/>
          </w:tcPr>
          <w:p w:rsidR="00E02A8F" w:rsidRPr="008724F0" w:rsidRDefault="00E02A8F" w:rsidP="00B67D51">
            <w:pPr>
              <w:pStyle w:val="Tableaucourant"/>
            </w:pPr>
            <w:r w:rsidRPr="008724F0">
              <w:t>1 400,00</w:t>
            </w:r>
          </w:p>
        </w:tc>
      </w:tr>
      <w:tr w:rsidR="00E02A8F" w:rsidRPr="008724F0" w:rsidTr="00B67D51">
        <w:trPr>
          <w:trHeight w:val="160"/>
        </w:trPr>
        <w:tc>
          <w:tcPr>
            <w:tcW w:w="1390" w:type="dxa"/>
            <w:tcBorders>
              <w:top w:val="single" w:sz="4" w:space="0" w:color="auto"/>
              <w:left w:val="single" w:sz="4" w:space="0" w:color="auto"/>
              <w:bottom w:val="single" w:sz="4" w:space="0" w:color="auto"/>
              <w:right w:val="single" w:sz="4" w:space="0" w:color="auto"/>
            </w:tcBorders>
            <w:shd w:val="clear" w:color="auto" w:fill="auto"/>
            <w:vAlign w:val="bottom"/>
          </w:tcPr>
          <w:p w:rsidR="00E02A8F" w:rsidRPr="008724F0" w:rsidRDefault="00E02A8F" w:rsidP="00B67D51">
            <w:pPr>
              <w:pStyle w:val="Tableaucourant"/>
            </w:pPr>
            <w:r w:rsidRPr="008724F0">
              <w:t>NU 830</w:t>
            </w:r>
          </w:p>
        </w:tc>
        <w:tc>
          <w:tcPr>
            <w:tcW w:w="2844" w:type="dxa"/>
            <w:tcBorders>
              <w:top w:val="single" w:sz="4" w:space="0" w:color="auto"/>
              <w:left w:val="single" w:sz="4" w:space="0" w:color="auto"/>
              <w:bottom w:val="single" w:sz="4" w:space="0" w:color="auto"/>
              <w:right w:val="single" w:sz="4" w:space="0" w:color="auto"/>
            </w:tcBorders>
            <w:shd w:val="clear" w:color="auto" w:fill="auto"/>
            <w:vAlign w:val="bottom"/>
          </w:tcPr>
          <w:p w:rsidR="00E02A8F" w:rsidRPr="008724F0" w:rsidRDefault="00E02A8F" w:rsidP="00B67D51">
            <w:pPr>
              <w:pStyle w:val="Tableaucourant"/>
            </w:pPr>
            <w:r w:rsidRPr="008724F0">
              <w:t>Joints</w:t>
            </w:r>
          </w:p>
        </w:tc>
        <w:tc>
          <w:tcPr>
            <w:tcW w:w="812" w:type="dxa"/>
            <w:tcBorders>
              <w:top w:val="single" w:sz="4" w:space="0" w:color="auto"/>
              <w:left w:val="single" w:sz="4" w:space="0" w:color="auto"/>
              <w:bottom w:val="single" w:sz="4" w:space="0" w:color="auto"/>
              <w:right w:val="single" w:sz="4" w:space="0" w:color="auto"/>
            </w:tcBorders>
            <w:shd w:val="clear" w:color="auto" w:fill="auto"/>
            <w:vAlign w:val="bottom"/>
          </w:tcPr>
          <w:p w:rsidR="00E02A8F" w:rsidRPr="008724F0" w:rsidRDefault="00E02A8F" w:rsidP="00B67D51">
            <w:pPr>
              <w:pStyle w:val="Tableaucourant"/>
            </w:pPr>
            <w:r w:rsidRPr="008724F0">
              <w:t>107,00</w:t>
            </w:r>
          </w:p>
        </w:tc>
        <w:tc>
          <w:tcPr>
            <w:tcW w:w="2310" w:type="dxa"/>
            <w:tcBorders>
              <w:top w:val="single" w:sz="4" w:space="0" w:color="auto"/>
              <w:left w:val="single" w:sz="4" w:space="0" w:color="auto"/>
              <w:bottom w:val="single" w:sz="4" w:space="0" w:color="auto"/>
              <w:right w:val="single" w:sz="4" w:space="0" w:color="auto"/>
            </w:tcBorders>
            <w:shd w:val="clear" w:color="auto" w:fill="auto"/>
            <w:vAlign w:val="bottom"/>
          </w:tcPr>
          <w:p w:rsidR="00E02A8F" w:rsidRPr="008724F0" w:rsidRDefault="00E02A8F" w:rsidP="00B67D51">
            <w:pPr>
              <w:pStyle w:val="Tableaucourant"/>
            </w:pPr>
            <w:r w:rsidRPr="008724F0">
              <w:t>200</w:t>
            </w:r>
          </w:p>
        </w:tc>
        <w:tc>
          <w:tcPr>
            <w:tcW w:w="1861" w:type="dxa"/>
            <w:tcBorders>
              <w:top w:val="single" w:sz="4" w:space="0" w:color="auto"/>
              <w:left w:val="single" w:sz="4" w:space="0" w:color="auto"/>
              <w:bottom w:val="single" w:sz="4" w:space="0" w:color="auto"/>
              <w:right w:val="single" w:sz="4" w:space="0" w:color="auto"/>
            </w:tcBorders>
            <w:shd w:val="clear" w:color="auto" w:fill="auto"/>
            <w:vAlign w:val="bottom"/>
          </w:tcPr>
          <w:p w:rsidR="00E02A8F" w:rsidRPr="008724F0" w:rsidRDefault="00E02A8F" w:rsidP="00B67D51">
            <w:pPr>
              <w:pStyle w:val="Tableaucourant"/>
            </w:pPr>
            <w:r w:rsidRPr="008724F0">
              <w:t>21 400,00</w:t>
            </w:r>
          </w:p>
        </w:tc>
      </w:tr>
      <w:tr w:rsidR="00E02A8F" w:rsidRPr="008724F0" w:rsidTr="00B67D51">
        <w:trPr>
          <w:trHeight w:val="160"/>
        </w:trPr>
        <w:tc>
          <w:tcPr>
            <w:tcW w:w="1390" w:type="dxa"/>
            <w:tcBorders>
              <w:top w:val="single" w:sz="4" w:space="0" w:color="auto"/>
              <w:left w:val="single" w:sz="4" w:space="0" w:color="auto"/>
              <w:bottom w:val="single" w:sz="4" w:space="0" w:color="auto"/>
              <w:right w:val="single" w:sz="4" w:space="0" w:color="auto"/>
            </w:tcBorders>
            <w:shd w:val="clear" w:color="auto" w:fill="auto"/>
            <w:vAlign w:val="bottom"/>
          </w:tcPr>
          <w:p w:rsidR="00E02A8F" w:rsidRPr="008724F0" w:rsidRDefault="00E02A8F" w:rsidP="00B67D51">
            <w:pPr>
              <w:pStyle w:val="Tableaucourant"/>
            </w:pPr>
          </w:p>
        </w:tc>
        <w:tc>
          <w:tcPr>
            <w:tcW w:w="2844" w:type="dxa"/>
            <w:tcBorders>
              <w:top w:val="single" w:sz="4" w:space="0" w:color="auto"/>
              <w:left w:val="single" w:sz="4" w:space="0" w:color="auto"/>
              <w:bottom w:val="single" w:sz="4" w:space="0" w:color="auto"/>
              <w:right w:val="single" w:sz="4" w:space="0" w:color="auto"/>
            </w:tcBorders>
            <w:shd w:val="clear" w:color="auto" w:fill="FFFFFF"/>
            <w:vAlign w:val="bottom"/>
          </w:tcPr>
          <w:p w:rsidR="00E02A8F" w:rsidRPr="008724F0" w:rsidRDefault="00E02A8F" w:rsidP="00B67D51">
            <w:pPr>
              <w:pStyle w:val="Tableaucourant"/>
            </w:pPr>
          </w:p>
        </w:tc>
        <w:tc>
          <w:tcPr>
            <w:tcW w:w="812" w:type="dxa"/>
            <w:tcBorders>
              <w:top w:val="single" w:sz="4" w:space="0" w:color="auto"/>
              <w:left w:val="single" w:sz="4" w:space="0" w:color="auto"/>
              <w:bottom w:val="single" w:sz="4" w:space="0" w:color="auto"/>
              <w:right w:val="single" w:sz="4" w:space="0" w:color="auto"/>
            </w:tcBorders>
            <w:shd w:val="clear" w:color="auto" w:fill="FFFFFF"/>
            <w:vAlign w:val="bottom"/>
          </w:tcPr>
          <w:p w:rsidR="00E02A8F" w:rsidRPr="008724F0" w:rsidRDefault="00E02A8F" w:rsidP="00B67D51">
            <w:pPr>
              <w:pStyle w:val="Tableaucourant"/>
            </w:pPr>
          </w:p>
        </w:tc>
        <w:tc>
          <w:tcPr>
            <w:tcW w:w="2310" w:type="dxa"/>
            <w:tcBorders>
              <w:top w:val="single" w:sz="4" w:space="0" w:color="auto"/>
              <w:left w:val="single" w:sz="4" w:space="0" w:color="auto"/>
              <w:bottom w:val="single" w:sz="4" w:space="0" w:color="auto"/>
              <w:right w:val="single" w:sz="4" w:space="0" w:color="auto"/>
            </w:tcBorders>
            <w:shd w:val="clear" w:color="auto" w:fill="FFFFFF"/>
            <w:vAlign w:val="bottom"/>
          </w:tcPr>
          <w:p w:rsidR="00E02A8F" w:rsidRPr="008724F0" w:rsidRDefault="00D2179A" w:rsidP="00D2179A">
            <w:pPr>
              <w:pStyle w:val="Tableautetiere"/>
            </w:pPr>
            <w:r w:rsidRPr="008724F0">
              <w:t xml:space="preserve">Total brut </w:t>
            </w:r>
            <w:r w:rsidR="00E02A8F" w:rsidRPr="008724F0">
              <w:t>HT</w:t>
            </w:r>
          </w:p>
        </w:tc>
        <w:tc>
          <w:tcPr>
            <w:tcW w:w="1861" w:type="dxa"/>
            <w:tcBorders>
              <w:top w:val="single" w:sz="4" w:space="0" w:color="auto"/>
              <w:left w:val="single" w:sz="4" w:space="0" w:color="auto"/>
              <w:bottom w:val="single" w:sz="4" w:space="0" w:color="auto"/>
              <w:right w:val="single" w:sz="4" w:space="0" w:color="auto"/>
            </w:tcBorders>
            <w:shd w:val="clear" w:color="auto" w:fill="FFFFFF"/>
            <w:vAlign w:val="bottom"/>
          </w:tcPr>
          <w:p w:rsidR="00E02A8F" w:rsidRPr="008724F0" w:rsidRDefault="00E02A8F" w:rsidP="00B67D51">
            <w:pPr>
              <w:pStyle w:val="Tableaucourant"/>
            </w:pPr>
            <w:r w:rsidRPr="008724F0">
              <w:t>22 800,00</w:t>
            </w:r>
          </w:p>
        </w:tc>
      </w:tr>
      <w:tr w:rsidR="00E02A8F" w:rsidRPr="008724F0" w:rsidTr="00B67D51">
        <w:trPr>
          <w:trHeight w:val="220"/>
        </w:trPr>
        <w:tc>
          <w:tcPr>
            <w:tcW w:w="1390" w:type="dxa"/>
            <w:tcBorders>
              <w:top w:val="single" w:sz="4" w:space="0" w:color="auto"/>
              <w:left w:val="single" w:sz="4" w:space="0" w:color="auto"/>
              <w:bottom w:val="single" w:sz="4" w:space="0" w:color="auto"/>
              <w:right w:val="single" w:sz="4" w:space="0" w:color="auto"/>
            </w:tcBorders>
            <w:shd w:val="clear" w:color="auto" w:fill="auto"/>
            <w:vAlign w:val="bottom"/>
          </w:tcPr>
          <w:p w:rsidR="00E02A8F" w:rsidRPr="008724F0" w:rsidRDefault="00E02A8F" w:rsidP="00B67D51">
            <w:pPr>
              <w:pStyle w:val="Tableaucourant"/>
            </w:pPr>
          </w:p>
        </w:tc>
        <w:tc>
          <w:tcPr>
            <w:tcW w:w="3656"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rsidR="00E02A8F" w:rsidRPr="008724F0" w:rsidRDefault="00E02A8F" w:rsidP="00B67D51">
            <w:pPr>
              <w:pStyle w:val="Tableaucourant"/>
            </w:pPr>
            <w:r w:rsidRPr="008724F0">
              <w:t>Compensation défaut dernière l</w:t>
            </w:r>
            <w:r w:rsidRPr="008724F0">
              <w:t>i</w:t>
            </w:r>
            <w:r w:rsidRPr="008724F0">
              <w:t>vraison</w:t>
            </w:r>
          </w:p>
        </w:tc>
        <w:tc>
          <w:tcPr>
            <w:tcW w:w="2310" w:type="dxa"/>
            <w:tcBorders>
              <w:top w:val="single" w:sz="4" w:space="0" w:color="auto"/>
              <w:left w:val="single" w:sz="4" w:space="0" w:color="auto"/>
              <w:bottom w:val="single" w:sz="4" w:space="0" w:color="auto"/>
              <w:right w:val="single" w:sz="4" w:space="0" w:color="auto"/>
            </w:tcBorders>
            <w:shd w:val="clear" w:color="auto" w:fill="FFFFFF"/>
            <w:vAlign w:val="bottom"/>
          </w:tcPr>
          <w:p w:rsidR="00E02A8F" w:rsidRPr="008724F0" w:rsidRDefault="00E02A8F" w:rsidP="00B67D51">
            <w:pPr>
              <w:pStyle w:val="Tableaucourant"/>
            </w:pPr>
            <w:r w:rsidRPr="008724F0">
              <w:t>Rabais 10 % s/joints</w:t>
            </w:r>
          </w:p>
        </w:tc>
        <w:tc>
          <w:tcPr>
            <w:tcW w:w="1861" w:type="dxa"/>
            <w:tcBorders>
              <w:top w:val="single" w:sz="4" w:space="0" w:color="auto"/>
              <w:left w:val="single" w:sz="4" w:space="0" w:color="auto"/>
              <w:bottom w:val="single" w:sz="4" w:space="0" w:color="auto"/>
              <w:right w:val="single" w:sz="4" w:space="0" w:color="auto"/>
            </w:tcBorders>
            <w:shd w:val="clear" w:color="auto" w:fill="FFFFFF"/>
            <w:vAlign w:val="bottom"/>
          </w:tcPr>
          <w:p w:rsidR="00E02A8F" w:rsidRPr="008724F0" w:rsidRDefault="00E02A8F" w:rsidP="00B67D51">
            <w:pPr>
              <w:pStyle w:val="Tableaucourant"/>
            </w:pPr>
            <w:r w:rsidRPr="008724F0">
              <w:t>2 140,00</w:t>
            </w:r>
          </w:p>
        </w:tc>
      </w:tr>
      <w:tr w:rsidR="00E02A8F" w:rsidRPr="008724F0" w:rsidTr="00B67D51">
        <w:trPr>
          <w:trHeight w:val="160"/>
        </w:trPr>
        <w:tc>
          <w:tcPr>
            <w:tcW w:w="1390" w:type="dxa"/>
            <w:tcBorders>
              <w:top w:val="single" w:sz="4" w:space="0" w:color="auto"/>
              <w:left w:val="single" w:sz="4" w:space="0" w:color="auto"/>
              <w:bottom w:val="single" w:sz="4" w:space="0" w:color="auto"/>
              <w:right w:val="single" w:sz="4" w:space="0" w:color="auto"/>
            </w:tcBorders>
            <w:shd w:val="clear" w:color="auto" w:fill="auto"/>
            <w:vAlign w:val="bottom"/>
          </w:tcPr>
          <w:p w:rsidR="00E02A8F" w:rsidRPr="008724F0" w:rsidRDefault="00E02A8F" w:rsidP="00B67D51">
            <w:pPr>
              <w:pStyle w:val="Tableaucourant"/>
            </w:pPr>
          </w:p>
        </w:tc>
        <w:tc>
          <w:tcPr>
            <w:tcW w:w="2844" w:type="dxa"/>
            <w:tcBorders>
              <w:top w:val="single" w:sz="4" w:space="0" w:color="auto"/>
              <w:left w:val="single" w:sz="4" w:space="0" w:color="auto"/>
              <w:bottom w:val="single" w:sz="4" w:space="0" w:color="auto"/>
              <w:right w:val="single" w:sz="4" w:space="0" w:color="auto"/>
            </w:tcBorders>
            <w:shd w:val="clear" w:color="auto" w:fill="FFFFFF"/>
            <w:vAlign w:val="bottom"/>
          </w:tcPr>
          <w:p w:rsidR="00E02A8F" w:rsidRPr="008724F0" w:rsidRDefault="00E02A8F" w:rsidP="00B67D51">
            <w:pPr>
              <w:pStyle w:val="Tableaucourant"/>
            </w:pPr>
          </w:p>
        </w:tc>
        <w:tc>
          <w:tcPr>
            <w:tcW w:w="812" w:type="dxa"/>
            <w:tcBorders>
              <w:top w:val="single" w:sz="4" w:space="0" w:color="auto"/>
              <w:left w:val="single" w:sz="4" w:space="0" w:color="auto"/>
              <w:bottom w:val="single" w:sz="4" w:space="0" w:color="auto"/>
              <w:right w:val="single" w:sz="4" w:space="0" w:color="auto"/>
            </w:tcBorders>
            <w:shd w:val="clear" w:color="auto" w:fill="FFFFFF"/>
            <w:vAlign w:val="bottom"/>
          </w:tcPr>
          <w:p w:rsidR="00E02A8F" w:rsidRPr="008724F0" w:rsidRDefault="00E02A8F" w:rsidP="00B67D51">
            <w:pPr>
              <w:pStyle w:val="Tableaucourant"/>
            </w:pPr>
          </w:p>
        </w:tc>
        <w:tc>
          <w:tcPr>
            <w:tcW w:w="2310" w:type="dxa"/>
            <w:tcBorders>
              <w:top w:val="single" w:sz="4" w:space="0" w:color="auto"/>
              <w:left w:val="single" w:sz="4" w:space="0" w:color="auto"/>
              <w:bottom w:val="single" w:sz="4" w:space="0" w:color="auto"/>
              <w:right w:val="single" w:sz="4" w:space="0" w:color="auto"/>
            </w:tcBorders>
            <w:shd w:val="clear" w:color="auto" w:fill="FFFFFF"/>
            <w:vAlign w:val="bottom"/>
          </w:tcPr>
          <w:p w:rsidR="00E02A8F" w:rsidRPr="008724F0" w:rsidRDefault="00E02A8F" w:rsidP="00B67D51">
            <w:pPr>
              <w:pStyle w:val="Tableaucourant"/>
            </w:pPr>
            <w:r w:rsidRPr="008724F0">
              <w:t>Remise client 20 %</w:t>
            </w:r>
          </w:p>
        </w:tc>
        <w:tc>
          <w:tcPr>
            <w:tcW w:w="1861" w:type="dxa"/>
            <w:tcBorders>
              <w:top w:val="single" w:sz="4" w:space="0" w:color="auto"/>
              <w:left w:val="single" w:sz="4" w:space="0" w:color="auto"/>
              <w:bottom w:val="single" w:sz="4" w:space="0" w:color="auto"/>
              <w:right w:val="single" w:sz="4" w:space="0" w:color="auto"/>
            </w:tcBorders>
            <w:shd w:val="clear" w:color="auto" w:fill="FFFFFF"/>
            <w:vAlign w:val="bottom"/>
          </w:tcPr>
          <w:p w:rsidR="00E02A8F" w:rsidRPr="008724F0" w:rsidRDefault="00E02A8F" w:rsidP="00B67D51">
            <w:pPr>
              <w:pStyle w:val="Tableaucourant"/>
            </w:pPr>
            <w:r w:rsidRPr="008724F0">
              <w:t>4 132,00</w:t>
            </w:r>
          </w:p>
        </w:tc>
      </w:tr>
      <w:tr w:rsidR="00E02A8F" w:rsidRPr="008724F0" w:rsidTr="00B67D51">
        <w:trPr>
          <w:trHeight w:val="160"/>
        </w:trPr>
        <w:tc>
          <w:tcPr>
            <w:tcW w:w="1390" w:type="dxa"/>
            <w:tcBorders>
              <w:top w:val="single" w:sz="4" w:space="0" w:color="auto"/>
              <w:left w:val="single" w:sz="4" w:space="0" w:color="auto"/>
              <w:bottom w:val="single" w:sz="4" w:space="0" w:color="auto"/>
              <w:right w:val="single" w:sz="4" w:space="0" w:color="auto"/>
            </w:tcBorders>
            <w:shd w:val="clear" w:color="auto" w:fill="auto"/>
            <w:vAlign w:val="bottom"/>
          </w:tcPr>
          <w:p w:rsidR="00E02A8F" w:rsidRPr="008724F0" w:rsidRDefault="00E02A8F" w:rsidP="00B67D51">
            <w:pPr>
              <w:pStyle w:val="Tableaucourant"/>
            </w:pPr>
          </w:p>
        </w:tc>
        <w:tc>
          <w:tcPr>
            <w:tcW w:w="2844" w:type="dxa"/>
            <w:tcBorders>
              <w:top w:val="single" w:sz="4" w:space="0" w:color="auto"/>
              <w:left w:val="single" w:sz="4" w:space="0" w:color="auto"/>
              <w:bottom w:val="single" w:sz="4" w:space="0" w:color="auto"/>
              <w:right w:val="single" w:sz="4" w:space="0" w:color="auto"/>
            </w:tcBorders>
            <w:shd w:val="clear" w:color="auto" w:fill="FFFFFF"/>
            <w:vAlign w:val="bottom"/>
          </w:tcPr>
          <w:p w:rsidR="00E02A8F" w:rsidRPr="008724F0" w:rsidRDefault="00E02A8F" w:rsidP="00B67D51">
            <w:pPr>
              <w:pStyle w:val="Tableaucourant"/>
            </w:pPr>
          </w:p>
        </w:tc>
        <w:tc>
          <w:tcPr>
            <w:tcW w:w="812" w:type="dxa"/>
            <w:tcBorders>
              <w:top w:val="single" w:sz="4" w:space="0" w:color="auto"/>
              <w:left w:val="single" w:sz="4" w:space="0" w:color="auto"/>
              <w:bottom w:val="single" w:sz="4" w:space="0" w:color="auto"/>
              <w:right w:val="single" w:sz="4" w:space="0" w:color="auto"/>
            </w:tcBorders>
            <w:shd w:val="clear" w:color="auto" w:fill="FFFFFF"/>
            <w:vAlign w:val="bottom"/>
          </w:tcPr>
          <w:p w:rsidR="00E02A8F" w:rsidRPr="008724F0" w:rsidRDefault="00E02A8F" w:rsidP="00B67D51">
            <w:pPr>
              <w:pStyle w:val="Tableaucourant"/>
            </w:pPr>
          </w:p>
        </w:tc>
        <w:tc>
          <w:tcPr>
            <w:tcW w:w="2310" w:type="dxa"/>
            <w:tcBorders>
              <w:top w:val="single" w:sz="4" w:space="0" w:color="auto"/>
              <w:left w:val="single" w:sz="4" w:space="0" w:color="auto"/>
              <w:bottom w:val="single" w:sz="4" w:space="0" w:color="auto"/>
              <w:right w:val="single" w:sz="4" w:space="0" w:color="auto"/>
            </w:tcBorders>
            <w:shd w:val="clear" w:color="auto" w:fill="FFFFFF"/>
            <w:vAlign w:val="bottom"/>
          </w:tcPr>
          <w:p w:rsidR="00E02A8F" w:rsidRPr="008724F0" w:rsidRDefault="00E02A8F" w:rsidP="00B67D51">
            <w:pPr>
              <w:pStyle w:val="Tableaucourant"/>
            </w:pPr>
            <w:r w:rsidRPr="008724F0">
              <w:t>TVA 20 %</w:t>
            </w:r>
          </w:p>
        </w:tc>
        <w:tc>
          <w:tcPr>
            <w:tcW w:w="1861" w:type="dxa"/>
            <w:tcBorders>
              <w:top w:val="single" w:sz="4" w:space="0" w:color="auto"/>
              <w:left w:val="single" w:sz="4" w:space="0" w:color="auto"/>
              <w:bottom w:val="single" w:sz="4" w:space="0" w:color="auto"/>
              <w:right w:val="single" w:sz="4" w:space="0" w:color="auto"/>
            </w:tcBorders>
            <w:shd w:val="clear" w:color="auto" w:fill="FFFFFF"/>
            <w:vAlign w:val="bottom"/>
          </w:tcPr>
          <w:p w:rsidR="00E02A8F" w:rsidRPr="008724F0" w:rsidRDefault="00E02A8F" w:rsidP="00B67D51">
            <w:pPr>
              <w:pStyle w:val="Tableaucourant"/>
            </w:pPr>
            <w:r w:rsidRPr="008724F0">
              <w:t>3 305,60</w:t>
            </w:r>
          </w:p>
        </w:tc>
      </w:tr>
      <w:tr w:rsidR="00E02A8F" w:rsidRPr="008724F0" w:rsidTr="00B67D51">
        <w:trPr>
          <w:trHeight w:val="160"/>
        </w:trPr>
        <w:tc>
          <w:tcPr>
            <w:tcW w:w="1390" w:type="dxa"/>
            <w:tcBorders>
              <w:top w:val="single" w:sz="4" w:space="0" w:color="auto"/>
              <w:left w:val="single" w:sz="4" w:space="0" w:color="auto"/>
              <w:bottom w:val="single" w:sz="4" w:space="0" w:color="auto"/>
              <w:right w:val="single" w:sz="4" w:space="0" w:color="auto"/>
            </w:tcBorders>
            <w:shd w:val="clear" w:color="auto" w:fill="auto"/>
            <w:vAlign w:val="bottom"/>
          </w:tcPr>
          <w:p w:rsidR="00E02A8F" w:rsidRPr="008724F0" w:rsidRDefault="00E02A8F" w:rsidP="00B67D51">
            <w:pPr>
              <w:pStyle w:val="Tableaucourant"/>
            </w:pPr>
          </w:p>
        </w:tc>
        <w:tc>
          <w:tcPr>
            <w:tcW w:w="2844" w:type="dxa"/>
            <w:tcBorders>
              <w:top w:val="single" w:sz="4" w:space="0" w:color="auto"/>
              <w:left w:val="single" w:sz="4" w:space="0" w:color="auto"/>
              <w:bottom w:val="single" w:sz="4" w:space="0" w:color="auto"/>
              <w:right w:val="single" w:sz="4" w:space="0" w:color="auto"/>
            </w:tcBorders>
            <w:shd w:val="clear" w:color="auto" w:fill="FFFFFF"/>
            <w:vAlign w:val="bottom"/>
          </w:tcPr>
          <w:p w:rsidR="00E02A8F" w:rsidRPr="008724F0" w:rsidRDefault="00E02A8F" w:rsidP="00B67D51">
            <w:pPr>
              <w:pStyle w:val="Tableaucourant"/>
            </w:pPr>
          </w:p>
        </w:tc>
        <w:tc>
          <w:tcPr>
            <w:tcW w:w="812" w:type="dxa"/>
            <w:tcBorders>
              <w:top w:val="single" w:sz="4" w:space="0" w:color="auto"/>
              <w:left w:val="single" w:sz="4" w:space="0" w:color="auto"/>
              <w:bottom w:val="single" w:sz="4" w:space="0" w:color="auto"/>
              <w:right w:val="single" w:sz="4" w:space="0" w:color="auto"/>
            </w:tcBorders>
            <w:shd w:val="clear" w:color="auto" w:fill="FFFFFF"/>
            <w:vAlign w:val="bottom"/>
          </w:tcPr>
          <w:p w:rsidR="00E02A8F" w:rsidRPr="008724F0" w:rsidRDefault="00E02A8F" w:rsidP="00B67D51">
            <w:pPr>
              <w:pStyle w:val="Tableaucourant"/>
            </w:pPr>
          </w:p>
        </w:tc>
        <w:tc>
          <w:tcPr>
            <w:tcW w:w="2310" w:type="dxa"/>
            <w:tcBorders>
              <w:top w:val="single" w:sz="4" w:space="0" w:color="auto"/>
              <w:left w:val="single" w:sz="4" w:space="0" w:color="auto"/>
              <w:bottom w:val="single" w:sz="4" w:space="0" w:color="auto"/>
              <w:right w:val="single" w:sz="4" w:space="0" w:color="auto"/>
            </w:tcBorders>
            <w:shd w:val="clear" w:color="auto" w:fill="FFFFFF"/>
            <w:vAlign w:val="bottom"/>
          </w:tcPr>
          <w:p w:rsidR="00E02A8F" w:rsidRPr="008724F0" w:rsidRDefault="00E02A8F" w:rsidP="00D2179A">
            <w:pPr>
              <w:pStyle w:val="Tableautetiere"/>
            </w:pPr>
            <w:r w:rsidRPr="008724F0">
              <w:t>Net à payer</w:t>
            </w:r>
          </w:p>
        </w:tc>
        <w:tc>
          <w:tcPr>
            <w:tcW w:w="1861" w:type="dxa"/>
            <w:tcBorders>
              <w:top w:val="single" w:sz="4" w:space="0" w:color="auto"/>
              <w:left w:val="single" w:sz="4" w:space="0" w:color="auto"/>
              <w:bottom w:val="single" w:sz="4" w:space="0" w:color="auto"/>
              <w:right w:val="single" w:sz="4" w:space="0" w:color="auto"/>
            </w:tcBorders>
            <w:shd w:val="clear" w:color="auto" w:fill="FFFFFF"/>
            <w:vAlign w:val="bottom"/>
          </w:tcPr>
          <w:p w:rsidR="00E02A8F" w:rsidRPr="008724F0" w:rsidRDefault="00E02A8F" w:rsidP="00B67D51">
            <w:pPr>
              <w:pStyle w:val="Tableaucourant"/>
            </w:pPr>
            <w:r w:rsidRPr="008724F0">
              <w:t>19 833,60</w:t>
            </w:r>
          </w:p>
        </w:tc>
      </w:tr>
      <w:tr w:rsidR="00E02A8F" w:rsidRPr="008724F0" w:rsidTr="00B67D51">
        <w:trPr>
          <w:trHeight w:val="160"/>
        </w:trPr>
        <w:tc>
          <w:tcPr>
            <w:tcW w:w="1390" w:type="dxa"/>
            <w:tcBorders>
              <w:top w:val="single" w:sz="4" w:space="0" w:color="auto"/>
              <w:left w:val="single" w:sz="4" w:space="0" w:color="auto"/>
              <w:bottom w:val="single" w:sz="4" w:space="0" w:color="auto"/>
              <w:right w:val="single" w:sz="4" w:space="0" w:color="auto"/>
            </w:tcBorders>
            <w:shd w:val="clear" w:color="auto" w:fill="auto"/>
            <w:vAlign w:val="center"/>
          </w:tcPr>
          <w:p w:rsidR="00E02A8F" w:rsidRPr="008724F0" w:rsidRDefault="00E02A8F" w:rsidP="00D2179A">
            <w:pPr>
              <w:pStyle w:val="Tableautetiere"/>
            </w:pPr>
            <w:r w:rsidRPr="008724F0">
              <w:t>Conditions</w:t>
            </w:r>
          </w:p>
        </w:tc>
        <w:tc>
          <w:tcPr>
            <w:tcW w:w="2844" w:type="dxa"/>
            <w:tcBorders>
              <w:top w:val="single" w:sz="4" w:space="0" w:color="auto"/>
              <w:left w:val="single" w:sz="4" w:space="0" w:color="auto"/>
              <w:bottom w:val="single" w:sz="4" w:space="0" w:color="auto"/>
              <w:right w:val="single" w:sz="4" w:space="0" w:color="auto"/>
            </w:tcBorders>
            <w:shd w:val="clear" w:color="auto" w:fill="FFFFFF"/>
            <w:vAlign w:val="center"/>
          </w:tcPr>
          <w:p w:rsidR="00E02A8F" w:rsidRPr="008724F0" w:rsidRDefault="00E02A8F" w:rsidP="00B67D51">
            <w:pPr>
              <w:pStyle w:val="Tableaucourant"/>
            </w:pPr>
            <w:r w:rsidRPr="008724F0">
              <w:t>Livraison</w:t>
            </w:r>
          </w:p>
        </w:tc>
        <w:tc>
          <w:tcPr>
            <w:tcW w:w="4983" w:type="dxa"/>
            <w:gridSpan w:val="3"/>
            <w:tcBorders>
              <w:top w:val="single" w:sz="4" w:space="0" w:color="auto"/>
              <w:left w:val="single" w:sz="4" w:space="0" w:color="auto"/>
              <w:bottom w:val="single" w:sz="4" w:space="0" w:color="auto"/>
              <w:right w:val="single" w:sz="4" w:space="0" w:color="auto"/>
            </w:tcBorders>
            <w:shd w:val="clear" w:color="auto" w:fill="auto"/>
            <w:vAlign w:val="bottom"/>
          </w:tcPr>
          <w:p w:rsidR="00E02A8F" w:rsidRPr="008724F0" w:rsidRDefault="00E02A8F" w:rsidP="00B67D51">
            <w:pPr>
              <w:pStyle w:val="Tableaucourant"/>
            </w:pPr>
            <w:r w:rsidRPr="008724F0">
              <w:t>Le 30 avril N</w:t>
            </w:r>
          </w:p>
        </w:tc>
      </w:tr>
      <w:tr w:rsidR="00E02A8F" w:rsidRPr="008724F0" w:rsidTr="00B67D51">
        <w:trPr>
          <w:trHeight w:val="160"/>
        </w:trPr>
        <w:tc>
          <w:tcPr>
            <w:tcW w:w="1390" w:type="dxa"/>
            <w:tcBorders>
              <w:top w:val="single" w:sz="4" w:space="0" w:color="auto"/>
              <w:left w:val="single" w:sz="4" w:space="0" w:color="auto"/>
              <w:bottom w:val="single" w:sz="4" w:space="0" w:color="auto"/>
              <w:right w:val="single" w:sz="4" w:space="0" w:color="auto"/>
            </w:tcBorders>
            <w:shd w:val="clear" w:color="auto" w:fill="auto"/>
            <w:vAlign w:val="bottom"/>
          </w:tcPr>
          <w:p w:rsidR="00E02A8F" w:rsidRPr="008724F0" w:rsidRDefault="00E02A8F" w:rsidP="00B67D51">
            <w:pPr>
              <w:pStyle w:val="Tableaucourant"/>
            </w:pPr>
          </w:p>
        </w:tc>
        <w:tc>
          <w:tcPr>
            <w:tcW w:w="2844" w:type="dxa"/>
            <w:tcBorders>
              <w:top w:val="single" w:sz="4" w:space="0" w:color="auto"/>
              <w:left w:val="single" w:sz="4" w:space="0" w:color="auto"/>
              <w:bottom w:val="single" w:sz="4" w:space="0" w:color="auto"/>
              <w:right w:val="single" w:sz="4" w:space="0" w:color="auto"/>
            </w:tcBorders>
            <w:shd w:val="clear" w:color="auto" w:fill="auto"/>
            <w:vAlign w:val="bottom"/>
          </w:tcPr>
          <w:p w:rsidR="00E02A8F" w:rsidRPr="008724F0" w:rsidRDefault="00E02A8F" w:rsidP="00B67D51">
            <w:pPr>
              <w:pStyle w:val="Tableaucourant"/>
            </w:pPr>
            <w:r w:rsidRPr="008724F0">
              <w:t>Paiement</w:t>
            </w:r>
          </w:p>
        </w:tc>
        <w:tc>
          <w:tcPr>
            <w:tcW w:w="4983" w:type="dxa"/>
            <w:gridSpan w:val="3"/>
            <w:tcBorders>
              <w:top w:val="single" w:sz="4" w:space="0" w:color="auto"/>
              <w:left w:val="single" w:sz="4" w:space="0" w:color="auto"/>
              <w:bottom w:val="single" w:sz="4" w:space="0" w:color="auto"/>
              <w:right w:val="single" w:sz="4" w:space="0" w:color="auto"/>
            </w:tcBorders>
            <w:shd w:val="clear" w:color="auto" w:fill="auto"/>
            <w:vAlign w:val="bottom"/>
          </w:tcPr>
          <w:p w:rsidR="00E02A8F" w:rsidRPr="008724F0" w:rsidRDefault="00E02A8F" w:rsidP="00B67D51">
            <w:pPr>
              <w:pStyle w:val="Tableaucourant"/>
            </w:pPr>
            <w:r w:rsidRPr="008724F0">
              <w:t>LCR à 30 jours</w:t>
            </w:r>
          </w:p>
        </w:tc>
      </w:tr>
    </w:tbl>
    <w:p w:rsidR="00E02A8F" w:rsidRPr="008724F0" w:rsidRDefault="00E02A8F" w:rsidP="00C53BD4">
      <w:pPr>
        <w:pStyle w:val="05ExerciceTitre"/>
      </w:pPr>
      <w:r w:rsidRPr="008724F0">
        <w:t>Mission 2</w:t>
      </w:r>
      <w:r w:rsidRPr="008724F0">
        <w:tab/>
        <w:t>Suivre les commandes clients</w:t>
      </w:r>
    </w:p>
    <w:p w:rsidR="00E02A8F" w:rsidRPr="008724F0" w:rsidRDefault="00E02A8F" w:rsidP="00B67D51">
      <w:pPr>
        <w:pStyle w:val="TTextecourant"/>
      </w:pPr>
      <w:r w:rsidRPr="00B67D51">
        <w:rPr>
          <w:b/>
        </w:rPr>
        <w:t>Erratum :</w:t>
      </w:r>
      <w:r w:rsidRPr="008724F0">
        <w:t xml:space="preserve"> le mot « hebdomadaire » doit être supprimé dans la ressource 5. Dans la note du directeur de fabrication il faut lire : « nos capacités de production, durant la quinzaine à venir sont de 160 heures par machine. »</w:t>
      </w:r>
    </w:p>
    <w:p w:rsidR="00E02A8F" w:rsidRPr="008724F0" w:rsidRDefault="00E02A8F" w:rsidP="00C53BD4">
      <w:pPr>
        <w:pStyle w:val="06Questionenonce"/>
      </w:pPr>
      <w:r w:rsidRPr="008724F0">
        <w:t>4</w:t>
      </w:r>
      <w:r w:rsidRPr="008724F0">
        <w:tab/>
        <w:t>Déterminez les commandes à traiter en priorité et préparez la note d’information à adresser au responsable de la fabrication avec les éléments justificatifs du choix.</w:t>
      </w:r>
    </w:p>
    <w:p w:rsidR="00E02A8F" w:rsidRPr="008724F0" w:rsidRDefault="00E02A8F" w:rsidP="00B67D51">
      <w:pPr>
        <w:pStyle w:val="Tableautitre"/>
      </w:pPr>
      <w:r w:rsidRPr="008724F0">
        <w:t>Tableau de détermination des commandes à traiter prioritairement</w:t>
      </w:r>
    </w:p>
    <w:tbl>
      <w:tblPr>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1"/>
        <w:gridCol w:w="1842"/>
        <w:gridCol w:w="1134"/>
        <w:gridCol w:w="1050"/>
        <w:gridCol w:w="709"/>
        <w:gridCol w:w="1134"/>
        <w:gridCol w:w="935"/>
        <w:gridCol w:w="1275"/>
      </w:tblGrid>
      <w:tr w:rsidR="00E02A8F" w:rsidRPr="008724F0" w:rsidTr="00B67D51">
        <w:tc>
          <w:tcPr>
            <w:tcW w:w="1101" w:type="dxa"/>
            <w:vAlign w:val="center"/>
          </w:tcPr>
          <w:p w:rsidR="00E02A8F" w:rsidRPr="008724F0" w:rsidRDefault="00E02A8F" w:rsidP="00B67D51">
            <w:pPr>
              <w:pStyle w:val="Tableautetiere"/>
            </w:pPr>
            <w:r w:rsidRPr="008724F0">
              <w:lastRenderedPageBreak/>
              <w:t>OF n°</w:t>
            </w:r>
          </w:p>
        </w:tc>
        <w:tc>
          <w:tcPr>
            <w:tcW w:w="1842" w:type="dxa"/>
            <w:vAlign w:val="center"/>
          </w:tcPr>
          <w:p w:rsidR="00E02A8F" w:rsidRPr="008724F0" w:rsidRDefault="00E02A8F" w:rsidP="00B67D51">
            <w:pPr>
              <w:pStyle w:val="Tableautetiere"/>
            </w:pPr>
            <w:r w:rsidRPr="008724F0">
              <w:t>Client</w:t>
            </w:r>
          </w:p>
        </w:tc>
        <w:tc>
          <w:tcPr>
            <w:tcW w:w="1134" w:type="dxa"/>
            <w:vAlign w:val="center"/>
          </w:tcPr>
          <w:p w:rsidR="00E02A8F" w:rsidRPr="008724F0" w:rsidRDefault="00E02A8F" w:rsidP="00B67D51">
            <w:pPr>
              <w:pStyle w:val="Tableautetiere"/>
            </w:pPr>
            <w:r w:rsidRPr="008724F0">
              <w:t>Livraison pr</w:t>
            </w:r>
            <w:r w:rsidRPr="008724F0">
              <w:t>é</w:t>
            </w:r>
            <w:r w:rsidRPr="008724F0">
              <w:t>vue le</w:t>
            </w:r>
          </w:p>
        </w:tc>
        <w:tc>
          <w:tcPr>
            <w:tcW w:w="1050" w:type="dxa"/>
            <w:vAlign w:val="center"/>
          </w:tcPr>
          <w:p w:rsidR="00E02A8F" w:rsidRPr="008724F0" w:rsidRDefault="00E02A8F" w:rsidP="00B67D51">
            <w:pPr>
              <w:pStyle w:val="Tableautetiere"/>
            </w:pPr>
            <w:r w:rsidRPr="008724F0">
              <w:t>Ancie</w:t>
            </w:r>
            <w:r w:rsidRPr="008724F0">
              <w:t>n</w:t>
            </w:r>
            <w:r w:rsidRPr="008724F0">
              <w:t>neté (en années)</w:t>
            </w:r>
          </w:p>
        </w:tc>
        <w:tc>
          <w:tcPr>
            <w:tcW w:w="709" w:type="dxa"/>
            <w:vAlign w:val="center"/>
          </w:tcPr>
          <w:p w:rsidR="00E02A8F" w:rsidRPr="008724F0" w:rsidRDefault="00E02A8F" w:rsidP="00B67D51">
            <w:pPr>
              <w:pStyle w:val="Tableautetiere"/>
            </w:pPr>
            <w:r w:rsidRPr="008724F0">
              <w:t>Solde dû</w:t>
            </w:r>
          </w:p>
        </w:tc>
        <w:tc>
          <w:tcPr>
            <w:tcW w:w="1134" w:type="dxa"/>
            <w:vAlign w:val="center"/>
          </w:tcPr>
          <w:p w:rsidR="00E02A8F" w:rsidRPr="008724F0" w:rsidRDefault="00E02A8F" w:rsidP="00B67D51">
            <w:pPr>
              <w:pStyle w:val="Tableautetiere"/>
            </w:pPr>
            <w:r w:rsidRPr="008724F0">
              <w:t>Risque non-paiement</w:t>
            </w:r>
          </w:p>
        </w:tc>
        <w:tc>
          <w:tcPr>
            <w:tcW w:w="935" w:type="dxa"/>
            <w:vAlign w:val="center"/>
          </w:tcPr>
          <w:p w:rsidR="00E02A8F" w:rsidRPr="008724F0" w:rsidRDefault="00E02A8F" w:rsidP="00B67D51">
            <w:pPr>
              <w:pStyle w:val="Tableautetiere"/>
            </w:pPr>
            <w:r w:rsidRPr="008724F0">
              <w:t>À tra</w:t>
            </w:r>
            <w:r w:rsidRPr="008724F0">
              <w:t>i</w:t>
            </w:r>
            <w:r w:rsidRPr="008724F0">
              <w:t>ter en priorité</w:t>
            </w:r>
          </w:p>
        </w:tc>
        <w:tc>
          <w:tcPr>
            <w:tcW w:w="1275" w:type="dxa"/>
            <w:vAlign w:val="center"/>
          </w:tcPr>
          <w:p w:rsidR="00E02A8F" w:rsidRPr="008724F0" w:rsidRDefault="00E02A8F" w:rsidP="00B67D51">
            <w:pPr>
              <w:pStyle w:val="Tableautetiere"/>
            </w:pPr>
            <w:r w:rsidRPr="008724F0">
              <w:t>Capacité de production util</w:t>
            </w:r>
            <w:r w:rsidRPr="008724F0">
              <w:t>i</w:t>
            </w:r>
            <w:r w:rsidRPr="008724F0">
              <w:t>sée</w:t>
            </w:r>
          </w:p>
        </w:tc>
      </w:tr>
      <w:tr w:rsidR="00E02A8F" w:rsidRPr="008724F0" w:rsidTr="00B67D51">
        <w:tc>
          <w:tcPr>
            <w:tcW w:w="1101" w:type="dxa"/>
            <w:vAlign w:val="center"/>
          </w:tcPr>
          <w:p w:rsidR="00E02A8F" w:rsidRPr="008724F0" w:rsidRDefault="00E02A8F" w:rsidP="00B67D51">
            <w:pPr>
              <w:pStyle w:val="Tableaucourant"/>
            </w:pPr>
            <w:r w:rsidRPr="008724F0">
              <w:t>2017123</w:t>
            </w:r>
          </w:p>
        </w:tc>
        <w:tc>
          <w:tcPr>
            <w:tcW w:w="1842" w:type="dxa"/>
            <w:vAlign w:val="center"/>
          </w:tcPr>
          <w:p w:rsidR="00E02A8F" w:rsidRPr="008724F0" w:rsidRDefault="00E02A8F" w:rsidP="00B67D51">
            <w:pPr>
              <w:pStyle w:val="Tableaucourant"/>
            </w:pPr>
            <w:r w:rsidRPr="008724F0">
              <w:t>Messier</w:t>
            </w:r>
          </w:p>
        </w:tc>
        <w:tc>
          <w:tcPr>
            <w:tcW w:w="1134" w:type="dxa"/>
            <w:vAlign w:val="center"/>
          </w:tcPr>
          <w:p w:rsidR="00E02A8F" w:rsidRPr="008724F0" w:rsidRDefault="00E02A8F" w:rsidP="00B67D51">
            <w:pPr>
              <w:pStyle w:val="Tableaucourant"/>
            </w:pPr>
            <w:r w:rsidRPr="008724F0">
              <w:t>25/03/N</w:t>
            </w:r>
          </w:p>
        </w:tc>
        <w:tc>
          <w:tcPr>
            <w:tcW w:w="1050" w:type="dxa"/>
            <w:vAlign w:val="center"/>
          </w:tcPr>
          <w:p w:rsidR="00E02A8F" w:rsidRPr="008724F0" w:rsidRDefault="00E02A8F" w:rsidP="00B67D51">
            <w:pPr>
              <w:pStyle w:val="Tableaucourant"/>
            </w:pPr>
            <w:r w:rsidRPr="008724F0">
              <w:t>10</w:t>
            </w:r>
          </w:p>
        </w:tc>
        <w:tc>
          <w:tcPr>
            <w:tcW w:w="709" w:type="dxa"/>
            <w:vAlign w:val="center"/>
          </w:tcPr>
          <w:p w:rsidR="00E02A8F" w:rsidRPr="008724F0" w:rsidRDefault="00E02A8F" w:rsidP="00B67D51">
            <w:pPr>
              <w:pStyle w:val="Tableaucourant"/>
            </w:pPr>
            <w:r w:rsidRPr="008724F0">
              <w:t>0</w:t>
            </w:r>
          </w:p>
        </w:tc>
        <w:tc>
          <w:tcPr>
            <w:tcW w:w="1134" w:type="dxa"/>
            <w:vAlign w:val="center"/>
          </w:tcPr>
          <w:p w:rsidR="00E02A8F" w:rsidRPr="008724F0" w:rsidRDefault="00E02A8F" w:rsidP="00B67D51">
            <w:pPr>
              <w:pStyle w:val="Tableaucourant"/>
            </w:pPr>
            <w:r w:rsidRPr="008724F0">
              <w:t>1/5</w:t>
            </w:r>
          </w:p>
        </w:tc>
        <w:tc>
          <w:tcPr>
            <w:tcW w:w="935" w:type="dxa"/>
            <w:vAlign w:val="center"/>
          </w:tcPr>
          <w:p w:rsidR="00E02A8F" w:rsidRPr="008724F0" w:rsidRDefault="00E02A8F" w:rsidP="00B67D51">
            <w:pPr>
              <w:pStyle w:val="Tableaucourant"/>
            </w:pPr>
            <w:r w:rsidRPr="008724F0">
              <w:t>Oui</w:t>
            </w:r>
          </w:p>
        </w:tc>
        <w:tc>
          <w:tcPr>
            <w:tcW w:w="1275" w:type="dxa"/>
            <w:vAlign w:val="center"/>
          </w:tcPr>
          <w:p w:rsidR="00E02A8F" w:rsidRPr="008724F0" w:rsidRDefault="00E02A8F" w:rsidP="00B67D51">
            <w:pPr>
              <w:pStyle w:val="Tableaucourant"/>
            </w:pPr>
            <w:r w:rsidRPr="008724F0">
              <w:t>75</w:t>
            </w:r>
          </w:p>
        </w:tc>
      </w:tr>
      <w:tr w:rsidR="00E02A8F" w:rsidRPr="008724F0" w:rsidTr="00B67D51">
        <w:tc>
          <w:tcPr>
            <w:tcW w:w="1101" w:type="dxa"/>
            <w:vAlign w:val="center"/>
          </w:tcPr>
          <w:p w:rsidR="00E02A8F" w:rsidRPr="008724F0" w:rsidRDefault="00E02A8F" w:rsidP="00B67D51">
            <w:pPr>
              <w:pStyle w:val="Tableaucourant"/>
            </w:pPr>
            <w:r w:rsidRPr="008724F0">
              <w:t>2017124</w:t>
            </w:r>
          </w:p>
        </w:tc>
        <w:tc>
          <w:tcPr>
            <w:tcW w:w="1842" w:type="dxa"/>
            <w:vAlign w:val="center"/>
          </w:tcPr>
          <w:p w:rsidR="00E02A8F" w:rsidRPr="008724F0" w:rsidRDefault="00E02A8F" w:rsidP="00B67D51">
            <w:pPr>
              <w:pStyle w:val="Tableaucourant"/>
            </w:pPr>
            <w:r w:rsidRPr="008724F0">
              <w:t>ASM Autom</w:t>
            </w:r>
            <w:r w:rsidRPr="008724F0">
              <w:t>a</w:t>
            </w:r>
            <w:r w:rsidRPr="008724F0">
              <w:t>tisme</w:t>
            </w:r>
          </w:p>
        </w:tc>
        <w:tc>
          <w:tcPr>
            <w:tcW w:w="1134" w:type="dxa"/>
            <w:vAlign w:val="center"/>
          </w:tcPr>
          <w:p w:rsidR="00E02A8F" w:rsidRPr="008724F0" w:rsidRDefault="00E02A8F" w:rsidP="00B67D51">
            <w:pPr>
              <w:pStyle w:val="Tableaucourant"/>
            </w:pPr>
            <w:r w:rsidRPr="008724F0">
              <w:t>28/03/N</w:t>
            </w:r>
          </w:p>
        </w:tc>
        <w:tc>
          <w:tcPr>
            <w:tcW w:w="1050" w:type="dxa"/>
            <w:vAlign w:val="center"/>
          </w:tcPr>
          <w:p w:rsidR="00E02A8F" w:rsidRPr="008724F0" w:rsidRDefault="00E02A8F" w:rsidP="00B67D51">
            <w:pPr>
              <w:pStyle w:val="Tableaucourant"/>
            </w:pPr>
            <w:r w:rsidRPr="008724F0">
              <w:t>5</w:t>
            </w:r>
          </w:p>
        </w:tc>
        <w:tc>
          <w:tcPr>
            <w:tcW w:w="709" w:type="dxa"/>
            <w:vAlign w:val="center"/>
          </w:tcPr>
          <w:p w:rsidR="00E02A8F" w:rsidRPr="008724F0" w:rsidRDefault="00E02A8F" w:rsidP="00B67D51">
            <w:pPr>
              <w:pStyle w:val="Tableaucourant"/>
            </w:pPr>
            <w:r w:rsidRPr="008724F0">
              <w:t>0</w:t>
            </w:r>
          </w:p>
        </w:tc>
        <w:tc>
          <w:tcPr>
            <w:tcW w:w="1134" w:type="dxa"/>
            <w:vAlign w:val="center"/>
          </w:tcPr>
          <w:p w:rsidR="00E02A8F" w:rsidRPr="008724F0" w:rsidRDefault="00E02A8F" w:rsidP="00B67D51">
            <w:pPr>
              <w:pStyle w:val="Tableaucourant"/>
            </w:pPr>
            <w:r w:rsidRPr="008724F0">
              <w:t>0/5</w:t>
            </w:r>
          </w:p>
        </w:tc>
        <w:tc>
          <w:tcPr>
            <w:tcW w:w="935" w:type="dxa"/>
            <w:vAlign w:val="center"/>
          </w:tcPr>
          <w:p w:rsidR="00E02A8F" w:rsidRPr="008724F0" w:rsidRDefault="00E02A8F" w:rsidP="00B67D51">
            <w:pPr>
              <w:pStyle w:val="Tableaucourant"/>
            </w:pPr>
            <w:r w:rsidRPr="008724F0">
              <w:t>Oui</w:t>
            </w:r>
          </w:p>
        </w:tc>
        <w:tc>
          <w:tcPr>
            <w:tcW w:w="1275" w:type="dxa"/>
            <w:vAlign w:val="center"/>
          </w:tcPr>
          <w:p w:rsidR="00E02A8F" w:rsidRPr="008724F0" w:rsidRDefault="00E02A8F" w:rsidP="00B67D51">
            <w:pPr>
              <w:pStyle w:val="Tableaucourant"/>
            </w:pPr>
            <w:r w:rsidRPr="008724F0">
              <w:t>125</w:t>
            </w:r>
          </w:p>
        </w:tc>
      </w:tr>
      <w:tr w:rsidR="00E02A8F" w:rsidRPr="008724F0" w:rsidTr="00B67D51">
        <w:tc>
          <w:tcPr>
            <w:tcW w:w="1101" w:type="dxa"/>
            <w:vAlign w:val="center"/>
          </w:tcPr>
          <w:p w:rsidR="00E02A8F" w:rsidRPr="008724F0" w:rsidRDefault="00E02A8F" w:rsidP="00B67D51">
            <w:pPr>
              <w:pStyle w:val="Tableaucourant"/>
            </w:pPr>
            <w:r w:rsidRPr="008724F0">
              <w:t>2017125</w:t>
            </w:r>
          </w:p>
        </w:tc>
        <w:tc>
          <w:tcPr>
            <w:tcW w:w="1842" w:type="dxa"/>
            <w:vAlign w:val="center"/>
          </w:tcPr>
          <w:p w:rsidR="00E02A8F" w:rsidRPr="008724F0" w:rsidRDefault="00E02A8F" w:rsidP="00B67D51">
            <w:pPr>
              <w:pStyle w:val="Tableaucourant"/>
            </w:pPr>
            <w:r w:rsidRPr="008724F0">
              <w:t>Safran</w:t>
            </w:r>
          </w:p>
        </w:tc>
        <w:tc>
          <w:tcPr>
            <w:tcW w:w="1134" w:type="dxa"/>
            <w:vAlign w:val="center"/>
          </w:tcPr>
          <w:p w:rsidR="00E02A8F" w:rsidRPr="008724F0" w:rsidRDefault="00E02A8F" w:rsidP="00B67D51">
            <w:pPr>
              <w:pStyle w:val="Tableaucourant"/>
            </w:pPr>
            <w:r w:rsidRPr="008724F0">
              <w:t>30/03/N</w:t>
            </w:r>
          </w:p>
        </w:tc>
        <w:tc>
          <w:tcPr>
            <w:tcW w:w="1050" w:type="dxa"/>
            <w:vAlign w:val="center"/>
          </w:tcPr>
          <w:p w:rsidR="00E02A8F" w:rsidRPr="008724F0" w:rsidRDefault="00E02A8F" w:rsidP="00B67D51">
            <w:pPr>
              <w:pStyle w:val="Tableaucourant"/>
            </w:pPr>
            <w:r w:rsidRPr="008724F0">
              <w:t>5</w:t>
            </w:r>
          </w:p>
        </w:tc>
        <w:tc>
          <w:tcPr>
            <w:tcW w:w="709" w:type="dxa"/>
            <w:vAlign w:val="center"/>
          </w:tcPr>
          <w:p w:rsidR="00E02A8F" w:rsidRPr="008724F0" w:rsidRDefault="00E02A8F" w:rsidP="00B67D51">
            <w:pPr>
              <w:pStyle w:val="Tableaucourant"/>
            </w:pPr>
            <w:r w:rsidRPr="008724F0">
              <w:t>2 500</w:t>
            </w:r>
          </w:p>
        </w:tc>
        <w:tc>
          <w:tcPr>
            <w:tcW w:w="1134" w:type="dxa"/>
            <w:vAlign w:val="center"/>
          </w:tcPr>
          <w:p w:rsidR="00E02A8F" w:rsidRPr="008724F0" w:rsidRDefault="00E02A8F" w:rsidP="00B67D51">
            <w:pPr>
              <w:pStyle w:val="Tableaucourant"/>
            </w:pPr>
            <w:r w:rsidRPr="008724F0">
              <w:t>2/5</w:t>
            </w:r>
          </w:p>
        </w:tc>
        <w:tc>
          <w:tcPr>
            <w:tcW w:w="935" w:type="dxa"/>
            <w:vAlign w:val="center"/>
          </w:tcPr>
          <w:p w:rsidR="00E02A8F" w:rsidRPr="008724F0" w:rsidRDefault="00E02A8F" w:rsidP="00B67D51">
            <w:pPr>
              <w:pStyle w:val="Tableaucourant"/>
            </w:pPr>
            <w:r w:rsidRPr="008724F0">
              <w:t>Non</w:t>
            </w:r>
          </w:p>
        </w:tc>
        <w:tc>
          <w:tcPr>
            <w:tcW w:w="1275" w:type="dxa"/>
            <w:vAlign w:val="center"/>
          </w:tcPr>
          <w:p w:rsidR="00E02A8F" w:rsidRPr="008724F0" w:rsidRDefault="00E02A8F" w:rsidP="00B67D51">
            <w:pPr>
              <w:pStyle w:val="Tableaucourant"/>
            </w:pPr>
            <w:r w:rsidRPr="008724F0">
              <w:t>0</w:t>
            </w:r>
          </w:p>
        </w:tc>
      </w:tr>
      <w:tr w:rsidR="00E02A8F" w:rsidRPr="008724F0" w:rsidTr="00B67D51">
        <w:tc>
          <w:tcPr>
            <w:tcW w:w="1101" w:type="dxa"/>
            <w:vAlign w:val="center"/>
          </w:tcPr>
          <w:p w:rsidR="00E02A8F" w:rsidRPr="008724F0" w:rsidRDefault="00E02A8F" w:rsidP="00B67D51">
            <w:pPr>
              <w:pStyle w:val="Tableaucourant"/>
            </w:pPr>
            <w:r w:rsidRPr="008724F0">
              <w:t>2017126</w:t>
            </w:r>
          </w:p>
        </w:tc>
        <w:tc>
          <w:tcPr>
            <w:tcW w:w="1842" w:type="dxa"/>
            <w:vAlign w:val="center"/>
          </w:tcPr>
          <w:p w:rsidR="00E02A8F" w:rsidRPr="008724F0" w:rsidRDefault="00E02A8F" w:rsidP="00B67D51">
            <w:pPr>
              <w:pStyle w:val="Tableaucourant"/>
            </w:pPr>
            <w:proofErr w:type="spellStart"/>
            <w:r w:rsidRPr="008724F0">
              <w:t>Amphenol</w:t>
            </w:r>
            <w:proofErr w:type="spellEnd"/>
            <w:r w:rsidRPr="008724F0">
              <w:t xml:space="preserve"> Air LB</w:t>
            </w:r>
          </w:p>
        </w:tc>
        <w:tc>
          <w:tcPr>
            <w:tcW w:w="1134" w:type="dxa"/>
            <w:vAlign w:val="center"/>
          </w:tcPr>
          <w:p w:rsidR="00E02A8F" w:rsidRPr="008724F0" w:rsidRDefault="00E02A8F" w:rsidP="00B67D51">
            <w:pPr>
              <w:pStyle w:val="Tableaucourant"/>
            </w:pPr>
            <w:r w:rsidRPr="008724F0">
              <w:t>20/03/N</w:t>
            </w:r>
          </w:p>
        </w:tc>
        <w:tc>
          <w:tcPr>
            <w:tcW w:w="1050" w:type="dxa"/>
            <w:vAlign w:val="center"/>
          </w:tcPr>
          <w:p w:rsidR="00E02A8F" w:rsidRPr="008724F0" w:rsidRDefault="00E02A8F" w:rsidP="00B67D51">
            <w:pPr>
              <w:pStyle w:val="Tableaucourant"/>
            </w:pPr>
            <w:r w:rsidRPr="008724F0">
              <w:t>3</w:t>
            </w:r>
          </w:p>
        </w:tc>
        <w:tc>
          <w:tcPr>
            <w:tcW w:w="709" w:type="dxa"/>
            <w:vAlign w:val="center"/>
          </w:tcPr>
          <w:p w:rsidR="00E02A8F" w:rsidRPr="008724F0" w:rsidRDefault="00E02A8F" w:rsidP="00B67D51">
            <w:pPr>
              <w:pStyle w:val="Tableaucourant"/>
            </w:pPr>
            <w:r w:rsidRPr="008724F0">
              <w:t>0</w:t>
            </w:r>
          </w:p>
        </w:tc>
        <w:tc>
          <w:tcPr>
            <w:tcW w:w="1134" w:type="dxa"/>
            <w:vAlign w:val="center"/>
          </w:tcPr>
          <w:p w:rsidR="00E02A8F" w:rsidRPr="008724F0" w:rsidRDefault="00E02A8F" w:rsidP="00B67D51">
            <w:pPr>
              <w:pStyle w:val="Tableaucourant"/>
            </w:pPr>
            <w:r w:rsidRPr="008724F0">
              <w:t>3/5</w:t>
            </w:r>
          </w:p>
        </w:tc>
        <w:tc>
          <w:tcPr>
            <w:tcW w:w="935" w:type="dxa"/>
            <w:vAlign w:val="center"/>
          </w:tcPr>
          <w:p w:rsidR="00E02A8F" w:rsidRPr="008724F0" w:rsidRDefault="00E02A8F" w:rsidP="00B67D51">
            <w:pPr>
              <w:pStyle w:val="Tableaucourant"/>
            </w:pPr>
            <w:r w:rsidRPr="008724F0">
              <w:t>Non</w:t>
            </w:r>
          </w:p>
        </w:tc>
        <w:tc>
          <w:tcPr>
            <w:tcW w:w="1275" w:type="dxa"/>
            <w:vAlign w:val="center"/>
          </w:tcPr>
          <w:p w:rsidR="00E02A8F" w:rsidRPr="008724F0" w:rsidRDefault="00E02A8F" w:rsidP="00B67D51">
            <w:pPr>
              <w:pStyle w:val="Tableaucourant"/>
            </w:pPr>
            <w:r w:rsidRPr="008724F0">
              <w:t>0</w:t>
            </w:r>
          </w:p>
        </w:tc>
      </w:tr>
      <w:tr w:rsidR="00E02A8F" w:rsidRPr="008724F0" w:rsidTr="00B67D51">
        <w:tc>
          <w:tcPr>
            <w:tcW w:w="1101" w:type="dxa"/>
            <w:vAlign w:val="center"/>
          </w:tcPr>
          <w:p w:rsidR="00E02A8F" w:rsidRPr="008724F0" w:rsidRDefault="00E02A8F" w:rsidP="00B67D51">
            <w:pPr>
              <w:pStyle w:val="Tableaucourant"/>
            </w:pPr>
            <w:r w:rsidRPr="008724F0">
              <w:t>2017127</w:t>
            </w:r>
          </w:p>
        </w:tc>
        <w:tc>
          <w:tcPr>
            <w:tcW w:w="1842" w:type="dxa"/>
            <w:vAlign w:val="center"/>
          </w:tcPr>
          <w:p w:rsidR="00E02A8F" w:rsidRPr="008724F0" w:rsidRDefault="00E02A8F" w:rsidP="00B67D51">
            <w:pPr>
              <w:pStyle w:val="Tableaucourant"/>
            </w:pPr>
            <w:r w:rsidRPr="008724F0">
              <w:t xml:space="preserve">Airbus </w:t>
            </w:r>
            <w:proofErr w:type="spellStart"/>
            <w:r w:rsidRPr="008724F0">
              <w:t>Space</w:t>
            </w:r>
            <w:proofErr w:type="spellEnd"/>
          </w:p>
        </w:tc>
        <w:tc>
          <w:tcPr>
            <w:tcW w:w="1134" w:type="dxa"/>
            <w:vAlign w:val="center"/>
          </w:tcPr>
          <w:p w:rsidR="00E02A8F" w:rsidRPr="008724F0" w:rsidRDefault="00E02A8F" w:rsidP="00B67D51">
            <w:pPr>
              <w:pStyle w:val="Tableaucourant"/>
            </w:pPr>
            <w:r w:rsidRPr="008724F0">
              <w:t>28/03/N</w:t>
            </w:r>
          </w:p>
        </w:tc>
        <w:tc>
          <w:tcPr>
            <w:tcW w:w="1050" w:type="dxa"/>
            <w:vAlign w:val="center"/>
          </w:tcPr>
          <w:p w:rsidR="00E02A8F" w:rsidRPr="008724F0" w:rsidRDefault="00E02A8F" w:rsidP="00B67D51">
            <w:pPr>
              <w:pStyle w:val="Tableaucourant"/>
            </w:pPr>
            <w:r w:rsidRPr="008724F0">
              <w:t>13</w:t>
            </w:r>
          </w:p>
        </w:tc>
        <w:tc>
          <w:tcPr>
            <w:tcW w:w="709" w:type="dxa"/>
            <w:vAlign w:val="center"/>
          </w:tcPr>
          <w:p w:rsidR="00E02A8F" w:rsidRPr="008724F0" w:rsidRDefault="00E02A8F" w:rsidP="00B67D51">
            <w:pPr>
              <w:pStyle w:val="Tableaucourant"/>
            </w:pPr>
            <w:r w:rsidRPr="008724F0">
              <w:t>4 000</w:t>
            </w:r>
          </w:p>
        </w:tc>
        <w:tc>
          <w:tcPr>
            <w:tcW w:w="1134" w:type="dxa"/>
            <w:vAlign w:val="center"/>
          </w:tcPr>
          <w:p w:rsidR="00E02A8F" w:rsidRPr="008724F0" w:rsidRDefault="00E02A8F" w:rsidP="00B67D51">
            <w:pPr>
              <w:pStyle w:val="Tableaucourant"/>
            </w:pPr>
            <w:r w:rsidRPr="008724F0">
              <w:t>0/5</w:t>
            </w:r>
          </w:p>
        </w:tc>
        <w:tc>
          <w:tcPr>
            <w:tcW w:w="935" w:type="dxa"/>
            <w:vAlign w:val="center"/>
          </w:tcPr>
          <w:p w:rsidR="00E02A8F" w:rsidRPr="008724F0" w:rsidRDefault="00E02A8F" w:rsidP="00B67D51">
            <w:pPr>
              <w:pStyle w:val="Tableaucourant"/>
            </w:pPr>
            <w:r w:rsidRPr="008724F0">
              <w:t>Oui</w:t>
            </w:r>
          </w:p>
        </w:tc>
        <w:tc>
          <w:tcPr>
            <w:tcW w:w="1275" w:type="dxa"/>
            <w:vAlign w:val="center"/>
          </w:tcPr>
          <w:p w:rsidR="00E02A8F" w:rsidRPr="008724F0" w:rsidRDefault="00E02A8F" w:rsidP="00B67D51">
            <w:pPr>
              <w:pStyle w:val="Tableaucourant"/>
            </w:pPr>
            <w:r w:rsidRPr="008724F0">
              <w:t>70</w:t>
            </w:r>
          </w:p>
        </w:tc>
      </w:tr>
      <w:tr w:rsidR="00E02A8F" w:rsidRPr="008724F0" w:rsidTr="00B67D51">
        <w:tc>
          <w:tcPr>
            <w:tcW w:w="1101" w:type="dxa"/>
            <w:vAlign w:val="center"/>
          </w:tcPr>
          <w:p w:rsidR="00E02A8F" w:rsidRPr="008724F0" w:rsidRDefault="00E02A8F" w:rsidP="00B67D51">
            <w:pPr>
              <w:pStyle w:val="Tableaucourant"/>
            </w:pPr>
            <w:r w:rsidRPr="008724F0">
              <w:t>2017128</w:t>
            </w:r>
          </w:p>
        </w:tc>
        <w:tc>
          <w:tcPr>
            <w:tcW w:w="1842" w:type="dxa"/>
            <w:vAlign w:val="center"/>
          </w:tcPr>
          <w:p w:rsidR="00E02A8F" w:rsidRPr="008724F0" w:rsidRDefault="00E02A8F" w:rsidP="00B67D51">
            <w:pPr>
              <w:pStyle w:val="Tableaucourant"/>
            </w:pPr>
            <w:r w:rsidRPr="008724F0">
              <w:t>Metallu69</w:t>
            </w:r>
          </w:p>
        </w:tc>
        <w:tc>
          <w:tcPr>
            <w:tcW w:w="1134" w:type="dxa"/>
            <w:vAlign w:val="center"/>
          </w:tcPr>
          <w:p w:rsidR="00E02A8F" w:rsidRPr="008724F0" w:rsidRDefault="00E02A8F" w:rsidP="00B67D51">
            <w:pPr>
              <w:pStyle w:val="Tableaucourant"/>
            </w:pPr>
            <w:r w:rsidRPr="008724F0">
              <w:t>31/03/N</w:t>
            </w:r>
          </w:p>
        </w:tc>
        <w:tc>
          <w:tcPr>
            <w:tcW w:w="1050" w:type="dxa"/>
            <w:vAlign w:val="center"/>
          </w:tcPr>
          <w:p w:rsidR="00E02A8F" w:rsidRPr="008724F0" w:rsidRDefault="00E02A8F" w:rsidP="00B67D51">
            <w:pPr>
              <w:pStyle w:val="Tableaucourant"/>
            </w:pPr>
            <w:r w:rsidRPr="008724F0">
              <w:t>15</w:t>
            </w:r>
          </w:p>
        </w:tc>
        <w:tc>
          <w:tcPr>
            <w:tcW w:w="709" w:type="dxa"/>
            <w:vAlign w:val="center"/>
          </w:tcPr>
          <w:p w:rsidR="00E02A8F" w:rsidRPr="008724F0" w:rsidRDefault="00E02A8F" w:rsidP="00B67D51">
            <w:pPr>
              <w:pStyle w:val="Tableaucourant"/>
            </w:pPr>
            <w:r w:rsidRPr="008724F0">
              <w:t>0</w:t>
            </w:r>
          </w:p>
        </w:tc>
        <w:tc>
          <w:tcPr>
            <w:tcW w:w="1134" w:type="dxa"/>
            <w:vAlign w:val="center"/>
          </w:tcPr>
          <w:p w:rsidR="00E02A8F" w:rsidRPr="008724F0" w:rsidRDefault="00E02A8F" w:rsidP="00B67D51">
            <w:pPr>
              <w:pStyle w:val="Tableaucourant"/>
            </w:pPr>
            <w:r w:rsidRPr="008724F0">
              <w:t>1/5</w:t>
            </w:r>
          </w:p>
        </w:tc>
        <w:tc>
          <w:tcPr>
            <w:tcW w:w="935" w:type="dxa"/>
            <w:vAlign w:val="center"/>
          </w:tcPr>
          <w:p w:rsidR="00E02A8F" w:rsidRPr="008724F0" w:rsidRDefault="00E02A8F" w:rsidP="00B67D51">
            <w:pPr>
              <w:pStyle w:val="Tableaucourant"/>
            </w:pPr>
            <w:r w:rsidRPr="008724F0">
              <w:t>Oui</w:t>
            </w:r>
          </w:p>
        </w:tc>
        <w:tc>
          <w:tcPr>
            <w:tcW w:w="1275" w:type="dxa"/>
            <w:vAlign w:val="center"/>
          </w:tcPr>
          <w:p w:rsidR="00E02A8F" w:rsidRPr="008724F0" w:rsidRDefault="00E02A8F" w:rsidP="00B67D51">
            <w:pPr>
              <w:pStyle w:val="Tableaucourant"/>
            </w:pPr>
            <w:r w:rsidRPr="008724F0">
              <w:t>50</w:t>
            </w:r>
          </w:p>
        </w:tc>
      </w:tr>
      <w:tr w:rsidR="00E02A8F" w:rsidRPr="008724F0" w:rsidTr="00B67D51">
        <w:trPr>
          <w:trHeight w:val="240"/>
        </w:trPr>
        <w:tc>
          <w:tcPr>
            <w:tcW w:w="7905" w:type="dxa"/>
            <w:gridSpan w:val="7"/>
          </w:tcPr>
          <w:p w:rsidR="00E02A8F" w:rsidRPr="008724F0" w:rsidRDefault="00E02A8F" w:rsidP="00B67D51">
            <w:pPr>
              <w:pStyle w:val="Tableaucourant"/>
            </w:pPr>
            <w:r w:rsidRPr="008724F0">
              <w:t>Capacités de production utilisées</w:t>
            </w:r>
          </w:p>
        </w:tc>
        <w:tc>
          <w:tcPr>
            <w:tcW w:w="1275" w:type="dxa"/>
            <w:vAlign w:val="center"/>
          </w:tcPr>
          <w:p w:rsidR="00E02A8F" w:rsidRPr="008724F0" w:rsidRDefault="00E02A8F" w:rsidP="00B67D51">
            <w:pPr>
              <w:pStyle w:val="Tableaucourant"/>
            </w:pPr>
            <w:r w:rsidRPr="008724F0">
              <w:t>320</w:t>
            </w:r>
          </w:p>
        </w:tc>
      </w:tr>
    </w:tbl>
    <w:p w:rsidR="00E02A8F" w:rsidRPr="00B67D51" w:rsidRDefault="00E02A8F" w:rsidP="00B67D51">
      <w:pPr>
        <w:pStyle w:val="TTextecourant"/>
        <w:rPr>
          <w:b/>
          <w:bCs/>
        </w:rPr>
      </w:pPr>
      <w:r w:rsidRPr="00B67D51">
        <w:rPr>
          <w:b/>
          <w:bCs/>
        </w:rPr>
        <w:t>Justification des choix</w:t>
      </w:r>
    </w:p>
    <w:p w:rsidR="00E02A8F" w:rsidRPr="008724F0" w:rsidRDefault="00E02A8F" w:rsidP="00B67D51">
      <w:pPr>
        <w:pStyle w:val="TTextecourant"/>
      </w:pPr>
      <w:r w:rsidRPr="008724F0">
        <w:t>Les commandes traitées en priorité seront celles des clients anciens, fidèles et pour lesquelles le risque d’impayé est réduit, c’est-à-dire celles des clients.</w:t>
      </w:r>
    </w:p>
    <w:p w:rsidR="00E02A8F" w:rsidRPr="008724F0" w:rsidRDefault="00E02A8F" w:rsidP="00B67D51">
      <w:pPr>
        <w:pStyle w:val="TEnumpuce"/>
      </w:pPr>
      <w:r w:rsidRPr="008724F0">
        <w:t>Messier : client ancien et régulier, risque limité ;</w:t>
      </w:r>
    </w:p>
    <w:p w:rsidR="00E02A8F" w:rsidRPr="008724F0" w:rsidRDefault="00E02A8F" w:rsidP="00B67D51">
      <w:pPr>
        <w:pStyle w:val="TEnumpuce"/>
      </w:pPr>
      <w:r w:rsidRPr="008724F0">
        <w:t>ASM Automatisme : client depuis 5 ans, soucieux du respect des délais, pas de risque d’impayé ;</w:t>
      </w:r>
    </w:p>
    <w:p w:rsidR="00E02A8F" w:rsidRPr="008724F0" w:rsidRDefault="00E02A8F" w:rsidP="00B67D51">
      <w:pPr>
        <w:pStyle w:val="TEnumpuce"/>
      </w:pPr>
      <w:proofErr w:type="spellStart"/>
      <w:r w:rsidRPr="008724F0">
        <w:t>Metallu</w:t>
      </w:r>
      <w:proofErr w:type="spellEnd"/>
      <w:r w:rsidRPr="008724F0">
        <w:t> : client fidèle depuis 15 ans, risque limité ;</w:t>
      </w:r>
    </w:p>
    <w:p w:rsidR="00E02A8F" w:rsidRPr="008724F0" w:rsidRDefault="00E02A8F" w:rsidP="00B67D51">
      <w:pPr>
        <w:pStyle w:val="TEnumpuce"/>
      </w:pPr>
      <w:r w:rsidRPr="008724F0">
        <w:t xml:space="preserve">Airbus </w:t>
      </w:r>
      <w:proofErr w:type="spellStart"/>
      <w:r w:rsidRPr="008724F0">
        <w:t>Space</w:t>
      </w:r>
      <w:proofErr w:type="spellEnd"/>
      <w:r w:rsidRPr="008724F0">
        <w:t> : client depuis 13 ans, utile à notre image de marque, absence de risque. Souhaite une livra</w:t>
      </w:r>
      <w:r w:rsidRPr="008724F0">
        <w:t>i</w:t>
      </w:r>
      <w:r w:rsidRPr="008724F0">
        <w:t>son partielle à la date prévue plutôt qu’un retard de la totalité de la livraison.</w:t>
      </w:r>
    </w:p>
    <w:p w:rsidR="00E02A8F" w:rsidRPr="008724F0" w:rsidRDefault="00E02A8F" w:rsidP="00B67D51">
      <w:pPr>
        <w:pStyle w:val="TEnumpuce"/>
      </w:pPr>
      <w:r w:rsidRPr="008724F0">
        <w:t>Il faudra avertir les clients suivants, dont la fabrication sera décalée, que leur commande sera livrée avec quelques jours de retard :</w:t>
      </w:r>
    </w:p>
    <w:p w:rsidR="00E02A8F" w:rsidRPr="008724F0" w:rsidRDefault="00E02A8F" w:rsidP="00B67D51">
      <w:pPr>
        <w:pStyle w:val="TEnumpuce"/>
      </w:pPr>
      <w:r w:rsidRPr="008724F0">
        <w:t>Safran : une partie de sa dernière facture n’est pas réglée, présente un risque faible d’impayé ;</w:t>
      </w:r>
    </w:p>
    <w:p w:rsidR="00E02A8F" w:rsidRPr="008724F0" w:rsidRDefault="00E02A8F" w:rsidP="00B67D51">
      <w:pPr>
        <w:pStyle w:val="TEnumpuce"/>
      </w:pPr>
      <w:proofErr w:type="spellStart"/>
      <w:r w:rsidRPr="008724F0">
        <w:t>Amphenol</w:t>
      </w:r>
      <w:proofErr w:type="spellEnd"/>
      <w:r w:rsidRPr="008724F0">
        <w:t> : risque de non-paiement (possible mise en redressement judiciaire).</w:t>
      </w:r>
    </w:p>
    <w:p w:rsidR="00E02A8F" w:rsidRPr="00AC52E7" w:rsidRDefault="00E02A8F" w:rsidP="00AC52E7">
      <w:pPr>
        <w:pStyle w:val="TTextecourant"/>
        <w:rPr>
          <w:i/>
        </w:rPr>
      </w:pPr>
      <w:r w:rsidRPr="00AC52E7">
        <w:rPr>
          <w:i/>
        </w:rPr>
        <w:t>La note qui sera adressée au directeur de la fabrication pourra comporter les éléments ci-dessous, elle émanera ce</w:t>
      </w:r>
      <w:r w:rsidRPr="00AC52E7">
        <w:rPr>
          <w:i/>
        </w:rPr>
        <w:t>r</w:t>
      </w:r>
      <w:r w:rsidRPr="00AC52E7">
        <w:rPr>
          <w:i/>
        </w:rPr>
        <w:t>tainement de la responsable administrative et non de l’assistant(e). Les décisions prises, quant au choix des fabric</w:t>
      </w:r>
      <w:r w:rsidRPr="00AC52E7">
        <w:rPr>
          <w:i/>
        </w:rPr>
        <w:t>a</w:t>
      </w:r>
      <w:r w:rsidRPr="00AC52E7">
        <w:rPr>
          <w:i/>
        </w:rPr>
        <w:t>tions à lancer de façon prioritaire, relèvent de la responsable qui validera les propos</w:t>
      </w:r>
      <w:r w:rsidRPr="00AC52E7">
        <w:rPr>
          <w:i/>
        </w:rPr>
        <w:t>i</w:t>
      </w:r>
      <w:r w:rsidRPr="00AC52E7">
        <w:rPr>
          <w:i/>
        </w:rPr>
        <w:t>tions de l’assistant(e) suite à son analyse de la situation des clients pour lesquels une commande est en cours.</w:t>
      </w:r>
    </w:p>
    <w:p w:rsidR="00E02A8F" w:rsidRPr="008724F0" w:rsidRDefault="00E02A8F" w:rsidP="00AC52E7">
      <w:pPr>
        <w:pStyle w:val="TTextecourant"/>
        <w:jc w:val="left"/>
      </w:pPr>
      <w:r w:rsidRPr="008724F0">
        <w:t>Sylvia MERLE</w:t>
      </w:r>
    </w:p>
    <w:p w:rsidR="00AC52E7" w:rsidRDefault="00E02A8F" w:rsidP="00AC52E7">
      <w:pPr>
        <w:pStyle w:val="TTextecourant"/>
      </w:pPr>
      <w:r w:rsidRPr="008724F0">
        <w:t>Responsable admini</w:t>
      </w:r>
      <w:r w:rsidR="00AC52E7">
        <w:t>strative</w:t>
      </w:r>
    </w:p>
    <w:p w:rsidR="00E02A8F" w:rsidRPr="008724F0" w:rsidRDefault="00E02A8F" w:rsidP="00AC52E7">
      <w:pPr>
        <w:pStyle w:val="TTextecourant"/>
        <w:jc w:val="right"/>
      </w:pPr>
      <w:r w:rsidRPr="008724F0">
        <w:t xml:space="preserve">À Monsieur </w:t>
      </w:r>
      <w:proofErr w:type="spellStart"/>
      <w:r w:rsidRPr="008724F0">
        <w:t>Nordine</w:t>
      </w:r>
      <w:proofErr w:type="spellEnd"/>
      <w:r w:rsidRPr="008724F0">
        <w:t xml:space="preserve"> DRIOUCH</w:t>
      </w:r>
    </w:p>
    <w:p w:rsidR="00E02A8F" w:rsidRPr="008724F0" w:rsidRDefault="00E02A8F" w:rsidP="00AC52E7">
      <w:pPr>
        <w:pStyle w:val="TTextecourant"/>
        <w:jc w:val="right"/>
      </w:pPr>
      <w:r w:rsidRPr="008724F0">
        <w:t>Responsable Fabrication</w:t>
      </w:r>
    </w:p>
    <w:p w:rsidR="00E02A8F" w:rsidRPr="00AC52E7" w:rsidRDefault="00E02A8F" w:rsidP="00AC52E7">
      <w:pPr>
        <w:pStyle w:val="TTextecourant"/>
        <w:jc w:val="center"/>
        <w:rPr>
          <w:b/>
        </w:rPr>
      </w:pPr>
      <w:r w:rsidRPr="00AC52E7">
        <w:rPr>
          <w:b/>
        </w:rPr>
        <w:t>Note d’information</w:t>
      </w:r>
    </w:p>
    <w:p w:rsidR="00E02A8F" w:rsidRPr="008724F0" w:rsidRDefault="00E02A8F" w:rsidP="00AC52E7">
      <w:pPr>
        <w:pStyle w:val="TTextecourant"/>
      </w:pPr>
      <w:r w:rsidRPr="008724F0">
        <w:t>Objet : Fabrications à lancer</w:t>
      </w:r>
    </w:p>
    <w:p w:rsidR="00E02A8F" w:rsidRPr="008724F0" w:rsidRDefault="00E02A8F" w:rsidP="00AC52E7">
      <w:pPr>
        <w:pStyle w:val="TTextecourant"/>
      </w:pPr>
      <w:r w:rsidRPr="008724F0">
        <w:t>Suite à votre demande du 15/03/N liée à nos capacités de production réduites durant la seconde quinzaine de mars, je vous transmets le tableau des fabrications à lancer de suite :</w:t>
      </w:r>
    </w:p>
    <w:tbl>
      <w:tblPr>
        <w:tblW w:w="63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1"/>
        <w:gridCol w:w="1842"/>
        <w:gridCol w:w="1134"/>
        <w:gridCol w:w="935"/>
        <w:gridCol w:w="1324"/>
      </w:tblGrid>
      <w:tr w:rsidR="00E02A8F" w:rsidRPr="008724F0" w:rsidTr="00B67D51">
        <w:trPr>
          <w:jc w:val="center"/>
        </w:trPr>
        <w:tc>
          <w:tcPr>
            <w:tcW w:w="1101" w:type="dxa"/>
            <w:vAlign w:val="center"/>
          </w:tcPr>
          <w:p w:rsidR="00E02A8F" w:rsidRPr="008724F0" w:rsidRDefault="00E02A8F" w:rsidP="00AC52E7">
            <w:pPr>
              <w:pStyle w:val="Tableautetiere"/>
            </w:pPr>
            <w:r w:rsidRPr="008724F0">
              <w:t>OF n°</w:t>
            </w:r>
          </w:p>
        </w:tc>
        <w:tc>
          <w:tcPr>
            <w:tcW w:w="1842" w:type="dxa"/>
            <w:vAlign w:val="center"/>
          </w:tcPr>
          <w:p w:rsidR="00E02A8F" w:rsidRPr="008724F0" w:rsidRDefault="00E02A8F" w:rsidP="00AC52E7">
            <w:pPr>
              <w:pStyle w:val="Tableautetiere"/>
            </w:pPr>
            <w:r w:rsidRPr="008724F0">
              <w:t>Client</w:t>
            </w:r>
          </w:p>
        </w:tc>
        <w:tc>
          <w:tcPr>
            <w:tcW w:w="1134" w:type="dxa"/>
            <w:vAlign w:val="center"/>
          </w:tcPr>
          <w:p w:rsidR="00E02A8F" w:rsidRPr="008724F0" w:rsidRDefault="00E02A8F" w:rsidP="00AC52E7">
            <w:pPr>
              <w:pStyle w:val="Tableautetiere"/>
            </w:pPr>
            <w:r w:rsidRPr="008724F0">
              <w:t>Livraison pr</w:t>
            </w:r>
            <w:r w:rsidRPr="008724F0">
              <w:t>é</w:t>
            </w:r>
            <w:r w:rsidRPr="008724F0">
              <w:t>vue le</w:t>
            </w:r>
          </w:p>
        </w:tc>
        <w:tc>
          <w:tcPr>
            <w:tcW w:w="935" w:type="dxa"/>
            <w:vAlign w:val="center"/>
          </w:tcPr>
          <w:p w:rsidR="00E02A8F" w:rsidRPr="008724F0" w:rsidRDefault="00E02A8F" w:rsidP="00AC52E7">
            <w:pPr>
              <w:pStyle w:val="Tableautetiere"/>
            </w:pPr>
            <w:r w:rsidRPr="008724F0">
              <w:t>À tra</w:t>
            </w:r>
            <w:r w:rsidRPr="008724F0">
              <w:t>i</w:t>
            </w:r>
            <w:r w:rsidRPr="008724F0">
              <w:t>ter en pri</w:t>
            </w:r>
            <w:r w:rsidRPr="008724F0">
              <w:t>o</w:t>
            </w:r>
            <w:r w:rsidRPr="008724F0">
              <w:t>rité</w:t>
            </w:r>
          </w:p>
        </w:tc>
        <w:tc>
          <w:tcPr>
            <w:tcW w:w="1324" w:type="dxa"/>
            <w:vAlign w:val="center"/>
          </w:tcPr>
          <w:p w:rsidR="00E02A8F" w:rsidRPr="008724F0" w:rsidRDefault="00E02A8F" w:rsidP="00AC52E7">
            <w:pPr>
              <w:pStyle w:val="Tableautetiere"/>
            </w:pPr>
            <w:r w:rsidRPr="008724F0">
              <w:t>Capacité de production util</w:t>
            </w:r>
            <w:r w:rsidRPr="008724F0">
              <w:t>i</w:t>
            </w:r>
            <w:r w:rsidRPr="008724F0">
              <w:t>sée</w:t>
            </w:r>
          </w:p>
        </w:tc>
      </w:tr>
      <w:tr w:rsidR="00E02A8F" w:rsidRPr="008724F0" w:rsidTr="00B67D51">
        <w:trPr>
          <w:jc w:val="center"/>
        </w:trPr>
        <w:tc>
          <w:tcPr>
            <w:tcW w:w="1101" w:type="dxa"/>
            <w:vAlign w:val="center"/>
          </w:tcPr>
          <w:p w:rsidR="00E02A8F" w:rsidRPr="008724F0" w:rsidRDefault="00E02A8F" w:rsidP="00AC52E7">
            <w:pPr>
              <w:pStyle w:val="Tableaucourant"/>
            </w:pPr>
            <w:r w:rsidRPr="008724F0">
              <w:t>2017123</w:t>
            </w:r>
          </w:p>
        </w:tc>
        <w:tc>
          <w:tcPr>
            <w:tcW w:w="1842" w:type="dxa"/>
            <w:vAlign w:val="center"/>
          </w:tcPr>
          <w:p w:rsidR="00E02A8F" w:rsidRPr="008724F0" w:rsidRDefault="00E02A8F" w:rsidP="00AC52E7">
            <w:pPr>
              <w:pStyle w:val="Tableaucourant"/>
            </w:pPr>
            <w:r w:rsidRPr="008724F0">
              <w:t>Messier</w:t>
            </w:r>
          </w:p>
        </w:tc>
        <w:tc>
          <w:tcPr>
            <w:tcW w:w="1134" w:type="dxa"/>
            <w:vAlign w:val="center"/>
          </w:tcPr>
          <w:p w:rsidR="00E02A8F" w:rsidRPr="008724F0" w:rsidRDefault="00E02A8F" w:rsidP="00AC52E7">
            <w:pPr>
              <w:pStyle w:val="Tableaucourant"/>
            </w:pPr>
            <w:r w:rsidRPr="008724F0">
              <w:t>25/03/N</w:t>
            </w:r>
          </w:p>
        </w:tc>
        <w:tc>
          <w:tcPr>
            <w:tcW w:w="935" w:type="dxa"/>
            <w:vAlign w:val="center"/>
          </w:tcPr>
          <w:p w:rsidR="00E02A8F" w:rsidRPr="008724F0" w:rsidRDefault="00E02A8F" w:rsidP="00AC52E7">
            <w:pPr>
              <w:pStyle w:val="Tableaucourant"/>
            </w:pPr>
            <w:r w:rsidRPr="008724F0">
              <w:t>Oui</w:t>
            </w:r>
          </w:p>
        </w:tc>
        <w:tc>
          <w:tcPr>
            <w:tcW w:w="1324" w:type="dxa"/>
            <w:vAlign w:val="center"/>
          </w:tcPr>
          <w:p w:rsidR="00E02A8F" w:rsidRPr="008724F0" w:rsidRDefault="00E02A8F" w:rsidP="00AC52E7">
            <w:pPr>
              <w:pStyle w:val="Tableaucourant"/>
            </w:pPr>
            <w:r w:rsidRPr="008724F0">
              <w:t>75</w:t>
            </w:r>
          </w:p>
        </w:tc>
      </w:tr>
      <w:tr w:rsidR="00E02A8F" w:rsidRPr="008724F0" w:rsidTr="00B67D51">
        <w:trPr>
          <w:jc w:val="center"/>
        </w:trPr>
        <w:tc>
          <w:tcPr>
            <w:tcW w:w="1101" w:type="dxa"/>
            <w:vAlign w:val="center"/>
          </w:tcPr>
          <w:p w:rsidR="00E02A8F" w:rsidRPr="008724F0" w:rsidRDefault="00E02A8F" w:rsidP="00AC52E7">
            <w:pPr>
              <w:pStyle w:val="Tableaucourant"/>
            </w:pPr>
            <w:r w:rsidRPr="008724F0">
              <w:t>2017124</w:t>
            </w:r>
          </w:p>
        </w:tc>
        <w:tc>
          <w:tcPr>
            <w:tcW w:w="1842" w:type="dxa"/>
            <w:vAlign w:val="center"/>
          </w:tcPr>
          <w:p w:rsidR="00E02A8F" w:rsidRPr="008724F0" w:rsidRDefault="00E02A8F" w:rsidP="00AC52E7">
            <w:pPr>
              <w:pStyle w:val="Tableaucourant"/>
            </w:pPr>
            <w:r w:rsidRPr="008724F0">
              <w:t>ASM Autom</w:t>
            </w:r>
            <w:r w:rsidRPr="008724F0">
              <w:t>a</w:t>
            </w:r>
            <w:r w:rsidRPr="008724F0">
              <w:t>tisme</w:t>
            </w:r>
          </w:p>
        </w:tc>
        <w:tc>
          <w:tcPr>
            <w:tcW w:w="1134" w:type="dxa"/>
            <w:vAlign w:val="center"/>
          </w:tcPr>
          <w:p w:rsidR="00E02A8F" w:rsidRPr="008724F0" w:rsidRDefault="00E02A8F" w:rsidP="00AC52E7">
            <w:pPr>
              <w:pStyle w:val="Tableaucourant"/>
            </w:pPr>
            <w:r w:rsidRPr="008724F0">
              <w:t>28/03/N</w:t>
            </w:r>
          </w:p>
        </w:tc>
        <w:tc>
          <w:tcPr>
            <w:tcW w:w="935" w:type="dxa"/>
            <w:vAlign w:val="center"/>
          </w:tcPr>
          <w:p w:rsidR="00E02A8F" w:rsidRPr="008724F0" w:rsidRDefault="00E02A8F" w:rsidP="00AC52E7">
            <w:pPr>
              <w:pStyle w:val="Tableaucourant"/>
            </w:pPr>
            <w:r w:rsidRPr="008724F0">
              <w:t>Oui</w:t>
            </w:r>
          </w:p>
        </w:tc>
        <w:tc>
          <w:tcPr>
            <w:tcW w:w="1324" w:type="dxa"/>
            <w:vAlign w:val="center"/>
          </w:tcPr>
          <w:p w:rsidR="00E02A8F" w:rsidRPr="008724F0" w:rsidRDefault="00E02A8F" w:rsidP="00AC52E7">
            <w:pPr>
              <w:pStyle w:val="Tableaucourant"/>
            </w:pPr>
            <w:r w:rsidRPr="008724F0">
              <w:t>125</w:t>
            </w:r>
          </w:p>
        </w:tc>
      </w:tr>
      <w:tr w:rsidR="00E02A8F" w:rsidRPr="008724F0" w:rsidTr="00B67D51">
        <w:trPr>
          <w:jc w:val="center"/>
        </w:trPr>
        <w:tc>
          <w:tcPr>
            <w:tcW w:w="1101" w:type="dxa"/>
            <w:vAlign w:val="center"/>
          </w:tcPr>
          <w:p w:rsidR="00E02A8F" w:rsidRPr="008724F0" w:rsidRDefault="00E02A8F" w:rsidP="00AC52E7">
            <w:pPr>
              <w:pStyle w:val="Tableaucourant"/>
            </w:pPr>
            <w:r w:rsidRPr="008724F0">
              <w:t>2017127</w:t>
            </w:r>
          </w:p>
        </w:tc>
        <w:tc>
          <w:tcPr>
            <w:tcW w:w="1842" w:type="dxa"/>
            <w:vAlign w:val="center"/>
          </w:tcPr>
          <w:p w:rsidR="00E02A8F" w:rsidRPr="008724F0" w:rsidRDefault="00E02A8F" w:rsidP="00AC52E7">
            <w:pPr>
              <w:pStyle w:val="Tableaucourant"/>
            </w:pPr>
            <w:r w:rsidRPr="008724F0">
              <w:t xml:space="preserve">Airbus </w:t>
            </w:r>
            <w:proofErr w:type="spellStart"/>
            <w:r w:rsidRPr="008724F0">
              <w:t>Space</w:t>
            </w:r>
            <w:proofErr w:type="spellEnd"/>
          </w:p>
        </w:tc>
        <w:tc>
          <w:tcPr>
            <w:tcW w:w="1134" w:type="dxa"/>
            <w:vAlign w:val="center"/>
          </w:tcPr>
          <w:p w:rsidR="00E02A8F" w:rsidRPr="008724F0" w:rsidRDefault="00E02A8F" w:rsidP="00AC52E7">
            <w:pPr>
              <w:pStyle w:val="Tableaucourant"/>
            </w:pPr>
            <w:r w:rsidRPr="008724F0">
              <w:t>28/03/N</w:t>
            </w:r>
          </w:p>
        </w:tc>
        <w:tc>
          <w:tcPr>
            <w:tcW w:w="935" w:type="dxa"/>
            <w:vAlign w:val="center"/>
          </w:tcPr>
          <w:p w:rsidR="00E02A8F" w:rsidRPr="008724F0" w:rsidRDefault="00E02A8F" w:rsidP="00AC52E7">
            <w:pPr>
              <w:pStyle w:val="Tableaucourant"/>
            </w:pPr>
            <w:r w:rsidRPr="008724F0">
              <w:t>Oui</w:t>
            </w:r>
          </w:p>
        </w:tc>
        <w:tc>
          <w:tcPr>
            <w:tcW w:w="1324" w:type="dxa"/>
            <w:vAlign w:val="center"/>
          </w:tcPr>
          <w:p w:rsidR="00E02A8F" w:rsidRPr="008724F0" w:rsidRDefault="00E02A8F" w:rsidP="00AC52E7">
            <w:pPr>
              <w:pStyle w:val="Tableaucourant"/>
            </w:pPr>
            <w:r w:rsidRPr="008724F0">
              <w:t>70</w:t>
            </w:r>
          </w:p>
        </w:tc>
      </w:tr>
      <w:tr w:rsidR="00E02A8F" w:rsidRPr="008724F0" w:rsidTr="00B67D51">
        <w:trPr>
          <w:jc w:val="center"/>
        </w:trPr>
        <w:tc>
          <w:tcPr>
            <w:tcW w:w="1101" w:type="dxa"/>
            <w:vAlign w:val="center"/>
          </w:tcPr>
          <w:p w:rsidR="00E02A8F" w:rsidRPr="008724F0" w:rsidRDefault="00E02A8F" w:rsidP="00AC52E7">
            <w:pPr>
              <w:pStyle w:val="Tableaucourant"/>
            </w:pPr>
            <w:r w:rsidRPr="008724F0">
              <w:t>2017128</w:t>
            </w:r>
          </w:p>
        </w:tc>
        <w:tc>
          <w:tcPr>
            <w:tcW w:w="1842" w:type="dxa"/>
            <w:vAlign w:val="center"/>
          </w:tcPr>
          <w:p w:rsidR="00E02A8F" w:rsidRPr="008724F0" w:rsidRDefault="00E02A8F" w:rsidP="00AC52E7">
            <w:pPr>
              <w:pStyle w:val="Tableaucourant"/>
            </w:pPr>
            <w:r w:rsidRPr="008724F0">
              <w:t>Metallu69</w:t>
            </w:r>
          </w:p>
        </w:tc>
        <w:tc>
          <w:tcPr>
            <w:tcW w:w="1134" w:type="dxa"/>
            <w:vAlign w:val="center"/>
          </w:tcPr>
          <w:p w:rsidR="00E02A8F" w:rsidRPr="008724F0" w:rsidRDefault="00E02A8F" w:rsidP="00AC52E7">
            <w:pPr>
              <w:pStyle w:val="Tableaucourant"/>
            </w:pPr>
            <w:r w:rsidRPr="008724F0">
              <w:t>31/03/N</w:t>
            </w:r>
          </w:p>
        </w:tc>
        <w:tc>
          <w:tcPr>
            <w:tcW w:w="935" w:type="dxa"/>
            <w:vAlign w:val="center"/>
          </w:tcPr>
          <w:p w:rsidR="00E02A8F" w:rsidRPr="008724F0" w:rsidRDefault="00E02A8F" w:rsidP="00AC52E7">
            <w:pPr>
              <w:pStyle w:val="Tableaucourant"/>
            </w:pPr>
            <w:r w:rsidRPr="008724F0">
              <w:t>Oui</w:t>
            </w:r>
          </w:p>
        </w:tc>
        <w:tc>
          <w:tcPr>
            <w:tcW w:w="1324" w:type="dxa"/>
            <w:vAlign w:val="center"/>
          </w:tcPr>
          <w:p w:rsidR="00E02A8F" w:rsidRPr="008724F0" w:rsidRDefault="00E02A8F" w:rsidP="00AC52E7">
            <w:pPr>
              <w:pStyle w:val="Tableaucourant"/>
            </w:pPr>
            <w:r w:rsidRPr="008724F0">
              <w:t>50</w:t>
            </w:r>
          </w:p>
        </w:tc>
      </w:tr>
    </w:tbl>
    <w:p w:rsidR="00E02A8F" w:rsidRPr="008724F0" w:rsidRDefault="00E02A8F" w:rsidP="00AC52E7">
      <w:pPr>
        <w:pStyle w:val="TTextecourant"/>
      </w:pPr>
      <w:r w:rsidRPr="008724F0">
        <w:t>Nous utilisons ainsi toutes nos capacités durant la 2e quinzaine de mars.</w:t>
      </w:r>
    </w:p>
    <w:p w:rsidR="00E02A8F" w:rsidRPr="008724F0" w:rsidRDefault="00E02A8F" w:rsidP="00AC52E7">
      <w:pPr>
        <w:pStyle w:val="TTextecourant"/>
      </w:pPr>
      <w:r w:rsidRPr="008724F0">
        <w:t xml:space="preserve">Le client Airbus </w:t>
      </w:r>
      <w:proofErr w:type="spellStart"/>
      <w:r w:rsidRPr="008724F0">
        <w:t>Space</w:t>
      </w:r>
      <w:proofErr w:type="spellEnd"/>
      <w:r w:rsidRPr="008724F0">
        <w:t xml:space="preserve"> sera livré partiellement à la date convenue (70 heures de fabrication prévues au lieu des 120 nécessaires).</w:t>
      </w:r>
    </w:p>
    <w:p w:rsidR="00E02A8F" w:rsidRPr="008724F0" w:rsidRDefault="00E02A8F" w:rsidP="00AC52E7">
      <w:pPr>
        <w:pStyle w:val="TTextecourant"/>
      </w:pPr>
      <w:r w:rsidRPr="008724F0">
        <w:t xml:space="preserve">Les fabrications des clients Safran (ordre de fabrication 2017125) et </w:t>
      </w:r>
      <w:proofErr w:type="spellStart"/>
      <w:r w:rsidRPr="008724F0">
        <w:t>Amphenol</w:t>
      </w:r>
      <w:proofErr w:type="spellEnd"/>
      <w:r w:rsidRPr="008724F0">
        <w:t xml:space="preserve"> (ordre de fabrication 207126) devront être lancées dès le retour à la normale.</w:t>
      </w:r>
    </w:p>
    <w:p w:rsidR="00E02A8F" w:rsidRPr="008724F0" w:rsidRDefault="00E02A8F" w:rsidP="00C53BD4">
      <w:pPr>
        <w:pStyle w:val="06Questionenonce"/>
      </w:pPr>
      <w:r w:rsidRPr="008724F0">
        <w:t>5</w:t>
      </w:r>
      <w:r w:rsidRPr="008724F0">
        <w:tab/>
        <w:t>Mettez à jour le document de suivi des commandes en cours.</w:t>
      </w:r>
    </w:p>
    <w:p w:rsidR="00E02A8F" w:rsidRPr="008724F0" w:rsidRDefault="00E02A8F" w:rsidP="00AC52E7">
      <w:pPr>
        <w:pStyle w:val="Tableautitre"/>
      </w:pPr>
      <w:r w:rsidRPr="008724F0">
        <w:t>Tableau de suivi des offres clients avant facturation</w:t>
      </w:r>
    </w:p>
    <w:tbl>
      <w:tblPr>
        <w:tblW w:w="103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0"/>
        <w:gridCol w:w="1817"/>
        <w:gridCol w:w="1134"/>
        <w:gridCol w:w="1077"/>
        <w:gridCol w:w="1077"/>
        <w:gridCol w:w="1077"/>
        <w:gridCol w:w="992"/>
        <w:gridCol w:w="1134"/>
        <w:gridCol w:w="1163"/>
      </w:tblGrid>
      <w:tr w:rsidR="00E02A8F" w:rsidRPr="008724F0" w:rsidTr="00B67D51">
        <w:tc>
          <w:tcPr>
            <w:tcW w:w="850" w:type="dxa"/>
            <w:vAlign w:val="center"/>
          </w:tcPr>
          <w:p w:rsidR="00E02A8F" w:rsidRPr="008724F0" w:rsidRDefault="00E02A8F" w:rsidP="00AC52E7">
            <w:pPr>
              <w:pStyle w:val="Tableautetiere"/>
            </w:pPr>
            <w:r w:rsidRPr="008724F0">
              <w:t>Code Client</w:t>
            </w:r>
          </w:p>
        </w:tc>
        <w:tc>
          <w:tcPr>
            <w:tcW w:w="1817" w:type="dxa"/>
            <w:vAlign w:val="center"/>
          </w:tcPr>
          <w:p w:rsidR="00E02A8F" w:rsidRPr="008724F0" w:rsidRDefault="00E02A8F" w:rsidP="00AC52E7">
            <w:pPr>
              <w:pStyle w:val="Tableautetiere"/>
            </w:pPr>
            <w:r w:rsidRPr="008724F0">
              <w:t>Nom client</w:t>
            </w:r>
          </w:p>
        </w:tc>
        <w:tc>
          <w:tcPr>
            <w:tcW w:w="1134" w:type="dxa"/>
            <w:vAlign w:val="center"/>
          </w:tcPr>
          <w:p w:rsidR="00E02A8F" w:rsidRPr="008724F0" w:rsidRDefault="00E02A8F" w:rsidP="00AC52E7">
            <w:pPr>
              <w:pStyle w:val="Tableautetiere"/>
            </w:pPr>
            <w:r w:rsidRPr="008724F0">
              <w:t>Date acceptation d</w:t>
            </w:r>
            <w:r w:rsidRPr="008724F0">
              <w:t>e</w:t>
            </w:r>
            <w:r w:rsidRPr="008724F0">
              <w:t>vis</w:t>
            </w:r>
          </w:p>
        </w:tc>
        <w:tc>
          <w:tcPr>
            <w:tcW w:w="1077" w:type="dxa"/>
          </w:tcPr>
          <w:p w:rsidR="00E02A8F" w:rsidRPr="008724F0" w:rsidRDefault="00E02A8F" w:rsidP="00AC52E7">
            <w:pPr>
              <w:pStyle w:val="Tableautetiere"/>
            </w:pPr>
            <w:r w:rsidRPr="008724F0">
              <w:t>Co</w:t>
            </w:r>
            <w:r w:rsidRPr="008724F0">
              <w:t>m</w:t>
            </w:r>
            <w:r w:rsidRPr="008724F0">
              <w:t>mande n°</w:t>
            </w:r>
          </w:p>
        </w:tc>
        <w:tc>
          <w:tcPr>
            <w:tcW w:w="1077" w:type="dxa"/>
            <w:vAlign w:val="center"/>
          </w:tcPr>
          <w:p w:rsidR="00E02A8F" w:rsidRPr="008724F0" w:rsidRDefault="00E02A8F" w:rsidP="00AC52E7">
            <w:pPr>
              <w:pStyle w:val="Tableautetiere"/>
            </w:pPr>
            <w:r w:rsidRPr="008724F0">
              <w:t>Date bon de co</w:t>
            </w:r>
            <w:r w:rsidRPr="008724F0">
              <w:t>m</w:t>
            </w:r>
            <w:r w:rsidRPr="008724F0">
              <w:t>mande</w:t>
            </w:r>
          </w:p>
        </w:tc>
        <w:tc>
          <w:tcPr>
            <w:tcW w:w="1077" w:type="dxa"/>
            <w:vAlign w:val="center"/>
          </w:tcPr>
          <w:p w:rsidR="00E02A8F" w:rsidRPr="008724F0" w:rsidRDefault="00E02A8F" w:rsidP="00AC52E7">
            <w:pPr>
              <w:pStyle w:val="Tableautetiere"/>
            </w:pPr>
            <w:r w:rsidRPr="008724F0">
              <w:t>Date livraison prévue</w:t>
            </w:r>
          </w:p>
        </w:tc>
        <w:tc>
          <w:tcPr>
            <w:tcW w:w="992" w:type="dxa"/>
            <w:vAlign w:val="center"/>
          </w:tcPr>
          <w:p w:rsidR="00E02A8F" w:rsidRPr="008724F0" w:rsidRDefault="00E02A8F" w:rsidP="00AC52E7">
            <w:pPr>
              <w:pStyle w:val="Tableautetiere"/>
            </w:pPr>
            <w:r w:rsidRPr="008724F0">
              <w:t>Date livraison effe</w:t>
            </w:r>
            <w:r w:rsidRPr="008724F0">
              <w:t>c</w:t>
            </w:r>
            <w:r w:rsidRPr="008724F0">
              <w:t>tuée</w:t>
            </w:r>
          </w:p>
        </w:tc>
        <w:tc>
          <w:tcPr>
            <w:tcW w:w="1134" w:type="dxa"/>
            <w:vAlign w:val="center"/>
          </w:tcPr>
          <w:p w:rsidR="00E02A8F" w:rsidRPr="008724F0" w:rsidRDefault="00E02A8F" w:rsidP="00AC52E7">
            <w:pPr>
              <w:pStyle w:val="Tableautetiere"/>
            </w:pPr>
            <w:r w:rsidRPr="008724F0">
              <w:t>Retour bon de réception</w:t>
            </w:r>
          </w:p>
        </w:tc>
        <w:tc>
          <w:tcPr>
            <w:tcW w:w="1163" w:type="dxa"/>
            <w:vAlign w:val="center"/>
          </w:tcPr>
          <w:p w:rsidR="00E02A8F" w:rsidRPr="008724F0" w:rsidRDefault="00E02A8F" w:rsidP="00AC52E7">
            <w:pPr>
              <w:pStyle w:val="Tableautetiere"/>
            </w:pPr>
            <w:r w:rsidRPr="008724F0">
              <w:t>Observ</w:t>
            </w:r>
            <w:r w:rsidRPr="008724F0">
              <w:t>a</w:t>
            </w:r>
            <w:r w:rsidRPr="008724F0">
              <w:t>tions</w:t>
            </w:r>
          </w:p>
        </w:tc>
      </w:tr>
      <w:tr w:rsidR="00E02A8F" w:rsidRPr="008724F0" w:rsidTr="00B67D51">
        <w:tc>
          <w:tcPr>
            <w:tcW w:w="850" w:type="dxa"/>
            <w:vAlign w:val="center"/>
          </w:tcPr>
          <w:p w:rsidR="00E02A8F" w:rsidRPr="008724F0" w:rsidRDefault="00E02A8F" w:rsidP="00AC52E7">
            <w:pPr>
              <w:pStyle w:val="Tableaucourant"/>
            </w:pPr>
            <w:r w:rsidRPr="008724F0">
              <w:t>411280</w:t>
            </w:r>
          </w:p>
        </w:tc>
        <w:tc>
          <w:tcPr>
            <w:tcW w:w="1817" w:type="dxa"/>
            <w:vAlign w:val="center"/>
          </w:tcPr>
          <w:p w:rsidR="00E02A8F" w:rsidRPr="008724F0" w:rsidRDefault="00E02A8F" w:rsidP="00AC52E7">
            <w:pPr>
              <w:pStyle w:val="Tableaucourant"/>
            </w:pPr>
            <w:r w:rsidRPr="008724F0">
              <w:t>ASM</w:t>
            </w:r>
          </w:p>
        </w:tc>
        <w:tc>
          <w:tcPr>
            <w:tcW w:w="1134" w:type="dxa"/>
            <w:vAlign w:val="center"/>
          </w:tcPr>
          <w:p w:rsidR="00E02A8F" w:rsidRPr="008724F0" w:rsidRDefault="00E02A8F" w:rsidP="00AC52E7">
            <w:pPr>
              <w:pStyle w:val="Tableaucourant"/>
            </w:pPr>
            <w:r w:rsidRPr="008724F0">
              <w:t>04/01/N</w:t>
            </w:r>
          </w:p>
        </w:tc>
        <w:tc>
          <w:tcPr>
            <w:tcW w:w="1077" w:type="dxa"/>
            <w:vAlign w:val="center"/>
          </w:tcPr>
          <w:p w:rsidR="00E02A8F" w:rsidRPr="008724F0" w:rsidRDefault="00E02A8F" w:rsidP="00AC52E7">
            <w:pPr>
              <w:pStyle w:val="Tableaucourant"/>
            </w:pPr>
          </w:p>
        </w:tc>
        <w:tc>
          <w:tcPr>
            <w:tcW w:w="1077" w:type="dxa"/>
            <w:vAlign w:val="center"/>
          </w:tcPr>
          <w:p w:rsidR="00E02A8F" w:rsidRPr="008724F0" w:rsidRDefault="00E02A8F" w:rsidP="00AC52E7">
            <w:pPr>
              <w:pStyle w:val="Tableaucourant"/>
            </w:pPr>
            <w:r w:rsidRPr="008724F0">
              <w:t>15/01/N</w:t>
            </w:r>
          </w:p>
        </w:tc>
        <w:tc>
          <w:tcPr>
            <w:tcW w:w="1077" w:type="dxa"/>
            <w:vAlign w:val="center"/>
          </w:tcPr>
          <w:p w:rsidR="00E02A8F" w:rsidRPr="008724F0" w:rsidRDefault="00E02A8F" w:rsidP="00AC52E7">
            <w:pPr>
              <w:pStyle w:val="Tableaucourant"/>
            </w:pPr>
            <w:r w:rsidRPr="008724F0">
              <w:t>15/02/N</w:t>
            </w:r>
          </w:p>
        </w:tc>
        <w:tc>
          <w:tcPr>
            <w:tcW w:w="992" w:type="dxa"/>
            <w:vAlign w:val="center"/>
          </w:tcPr>
          <w:p w:rsidR="00E02A8F" w:rsidRPr="008724F0" w:rsidRDefault="00E02A8F" w:rsidP="00AC52E7">
            <w:pPr>
              <w:pStyle w:val="Tableaucourant"/>
            </w:pPr>
            <w:r w:rsidRPr="008724F0">
              <w:t>01/03/N</w:t>
            </w:r>
          </w:p>
        </w:tc>
        <w:tc>
          <w:tcPr>
            <w:tcW w:w="1134" w:type="dxa"/>
            <w:vAlign w:val="center"/>
          </w:tcPr>
          <w:p w:rsidR="00E02A8F" w:rsidRPr="008724F0" w:rsidRDefault="00E02A8F" w:rsidP="00AC52E7">
            <w:pPr>
              <w:pStyle w:val="Tableaucourant"/>
            </w:pPr>
            <w:r w:rsidRPr="008724F0">
              <w:t>01/03/N</w:t>
            </w:r>
          </w:p>
        </w:tc>
        <w:tc>
          <w:tcPr>
            <w:tcW w:w="1163" w:type="dxa"/>
            <w:vAlign w:val="center"/>
          </w:tcPr>
          <w:p w:rsidR="00E02A8F" w:rsidRPr="008724F0" w:rsidRDefault="00E02A8F" w:rsidP="00AC52E7">
            <w:pPr>
              <w:pStyle w:val="Tableaucourant"/>
            </w:pPr>
            <w:r w:rsidRPr="008724F0">
              <w:t>Mécontent r</w:t>
            </w:r>
            <w:r w:rsidRPr="008724F0">
              <w:t>e</w:t>
            </w:r>
            <w:r w:rsidRPr="008724F0">
              <w:t>tard</w:t>
            </w:r>
          </w:p>
        </w:tc>
      </w:tr>
      <w:tr w:rsidR="00E02A8F" w:rsidRPr="008724F0" w:rsidTr="00B67D51">
        <w:tc>
          <w:tcPr>
            <w:tcW w:w="850" w:type="dxa"/>
            <w:vAlign w:val="center"/>
          </w:tcPr>
          <w:p w:rsidR="00E02A8F" w:rsidRPr="008724F0" w:rsidRDefault="00E02A8F" w:rsidP="00AC52E7">
            <w:pPr>
              <w:pStyle w:val="Tableaucourant"/>
            </w:pPr>
            <w:r w:rsidRPr="008724F0">
              <w:t>412632</w:t>
            </w:r>
          </w:p>
        </w:tc>
        <w:tc>
          <w:tcPr>
            <w:tcW w:w="1817" w:type="dxa"/>
            <w:vAlign w:val="center"/>
          </w:tcPr>
          <w:p w:rsidR="00E02A8F" w:rsidRPr="008724F0" w:rsidRDefault="00E02A8F" w:rsidP="00AC52E7">
            <w:pPr>
              <w:pStyle w:val="Tableaucourant"/>
            </w:pPr>
            <w:proofErr w:type="spellStart"/>
            <w:r w:rsidRPr="008724F0">
              <w:t>Amphenol</w:t>
            </w:r>
            <w:proofErr w:type="spellEnd"/>
            <w:r w:rsidRPr="008724F0">
              <w:t xml:space="preserve"> Air LB</w:t>
            </w:r>
          </w:p>
        </w:tc>
        <w:tc>
          <w:tcPr>
            <w:tcW w:w="1134" w:type="dxa"/>
            <w:vAlign w:val="center"/>
          </w:tcPr>
          <w:p w:rsidR="00E02A8F" w:rsidRPr="008724F0" w:rsidRDefault="00E02A8F" w:rsidP="00AC52E7">
            <w:pPr>
              <w:pStyle w:val="Tableaucourant"/>
            </w:pPr>
          </w:p>
        </w:tc>
        <w:tc>
          <w:tcPr>
            <w:tcW w:w="1077" w:type="dxa"/>
            <w:vAlign w:val="center"/>
          </w:tcPr>
          <w:p w:rsidR="00E02A8F" w:rsidRPr="008724F0" w:rsidRDefault="00E02A8F" w:rsidP="00AC52E7">
            <w:pPr>
              <w:pStyle w:val="Tableaucourant"/>
            </w:pPr>
            <w:r w:rsidRPr="008724F0">
              <w:t>17015</w:t>
            </w:r>
          </w:p>
        </w:tc>
        <w:tc>
          <w:tcPr>
            <w:tcW w:w="1077" w:type="dxa"/>
            <w:vAlign w:val="center"/>
          </w:tcPr>
          <w:p w:rsidR="00E02A8F" w:rsidRPr="008724F0" w:rsidRDefault="00E02A8F" w:rsidP="00AC52E7">
            <w:pPr>
              <w:pStyle w:val="Tableaucourant"/>
            </w:pPr>
          </w:p>
        </w:tc>
        <w:tc>
          <w:tcPr>
            <w:tcW w:w="1077" w:type="dxa"/>
            <w:vAlign w:val="center"/>
          </w:tcPr>
          <w:p w:rsidR="00E02A8F" w:rsidRPr="008724F0" w:rsidRDefault="00E02A8F" w:rsidP="00AC52E7">
            <w:pPr>
              <w:pStyle w:val="Tableaucourant"/>
            </w:pPr>
            <w:r w:rsidRPr="008724F0">
              <w:t>20/03/N</w:t>
            </w:r>
          </w:p>
        </w:tc>
        <w:tc>
          <w:tcPr>
            <w:tcW w:w="992" w:type="dxa"/>
            <w:vAlign w:val="center"/>
          </w:tcPr>
          <w:p w:rsidR="00E02A8F" w:rsidRPr="008724F0" w:rsidRDefault="00E02A8F" w:rsidP="00AC52E7">
            <w:pPr>
              <w:pStyle w:val="Tableaucourant"/>
            </w:pPr>
          </w:p>
        </w:tc>
        <w:tc>
          <w:tcPr>
            <w:tcW w:w="1134" w:type="dxa"/>
            <w:vAlign w:val="center"/>
          </w:tcPr>
          <w:p w:rsidR="00E02A8F" w:rsidRPr="008724F0" w:rsidRDefault="00E02A8F" w:rsidP="00AC52E7">
            <w:pPr>
              <w:pStyle w:val="Tableaucourant"/>
            </w:pPr>
          </w:p>
        </w:tc>
        <w:tc>
          <w:tcPr>
            <w:tcW w:w="1163" w:type="dxa"/>
            <w:vAlign w:val="center"/>
          </w:tcPr>
          <w:p w:rsidR="00E02A8F" w:rsidRPr="008724F0" w:rsidRDefault="00E02A8F" w:rsidP="00AC52E7">
            <w:pPr>
              <w:pStyle w:val="Tableaucourant"/>
            </w:pPr>
            <w:r w:rsidRPr="008724F0">
              <w:t>Retard prévu</w:t>
            </w:r>
          </w:p>
        </w:tc>
      </w:tr>
      <w:tr w:rsidR="00E02A8F" w:rsidRPr="008724F0" w:rsidTr="00B67D51">
        <w:tc>
          <w:tcPr>
            <w:tcW w:w="850" w:type="dxa"/>
            <w:vAlign w:val="center"/>
          </w:tcPr>
          <w:p w:rsidR="00E02A8F" w:rsidRPr="008724F0" w:rsidRDefault="00E02A8F" w:rsidP="00AC52E7">
            <w:pPr>
              <w:pStyle w:val="Tableaucourant"/>
            </w:pPr>
            <w:r w:rsidRPr="008724F0">
              <w:t>411578</w:t>
            </w:r>
          </w:p>
        </w:tc>
        <w:tc>
          <w:tcPr>
            <w:tcW w:w="1817" w:type="dxa"/>
            <w:vAlign w:val="center"/>
          </w:tcPr>
          <w:p w:rsidR="00E02A8F" w:rsidRPr="008724F0" w:rsidRDefault="00E02A8F" w:rsidP="00AC52E7">
            <w:pPr>
              <w:pStyle w:val="Tableaucourant"/>
            </w:pPr>
            <w:r w:rsidRPr="008724F0">
              <w:t>Safran</w:t>
            </w:r>
          </w:p>
        </w:tc>
        <w:tc>
          <w:tcPr>
            <w:tcW w:w="1134" w:type="dxa"/>
            <w:vAlign w:val="center"/>
          </w:tcPr>
          <w:p w:rsidR="00E02A8F" w:rsidRPr="008724F0" w:rsidRDefault="00E02A8F" w:rsidP="00AC52E7">
            <w:pPr>
              <w:pStyle w:val="Tableaucourant"/>
            </w:pPr>
          </w:p>
        </w:tc>
        <w:tc>
          <w:tcPr>
            <w:tcW w:w="1077" w:type="dxa"/>
            <w:vAlign w:val="center"/>
          </w:tcPr>
          <w:p w:rsidR="00E02A8F" w:rsidRPr="008724F0" w:rsidRDefault="00E02A8F" w:rsidP="00AC52E7">
            <w:pPr>
              <w:pStyle w:val="Tableaucourant"/>
            </w:pPr>
            <w:r w:rsidRPr="008724F0">
              <w:t>17025</w:t>
            </w:r>
          </w:p>
        </w:tc>
        <w:tc>
          <w:tcPr>
            <w:tcW w:w="1077" w:type="dxa"/>
            <w:vAlign w:val="center"/>
          </w:tcPr>
          <w:p w:rsidR="00E02A8F" w:rsidRPr="008724F0" w:rsidRDefault="00E02A8F" w:rsidP="00AC52E7">
            <w:pPr>
              <w:pStyle w:val="Tableaucourant"/>
            </w:pPr>
          </w:p>
        </w:tc>
        <w:tc>
          <w:tcPr>
            <w:tcW w:w="1077" w:type="dxa"/>
            <w:vAlign w:val="center"/>
          </w:tcPr>
          <w:p w:rsidR="00E02A8F" w:rsidRPr="008724F0" w:rsidRDefault="00E02A8F" w:rsidP="00AC52E7">
            <w:pPr>
              <w:pStyle w:val="Tableaucourant"/>
            </w:pPr>
            <w:r w:rsidRPr="008724F0">
              <w:t>30/03/N</w:t>
            </w:r>
          </w:p>
        </w:tc>
        <w:tc>
          <w:tcPr>
            <w:tcW w:w="992" w:type="dxa"/>
            <w:vAlign w:val="center"/>
          </w:tcPr>
          <w:p w:rsidR="00E02A8F" w:rsidRPr="008724F0" w:rsidRDefault="00E02A8F" w:rsidP="00AC52E7">
            <w:pPr>
              <w:pStyle w:val="Tableaucourant"/>
            </w:pPr>
          </w:p>
        </w:tc>
        <w:tc>
          <w:tcPr>
            <w:tcW w:w="1134" w:type="dxa"/>
            <w:vAlign w:val="center"/>
          </w:tcPr>
          <w:p w:rsidR="00E02A8F" w:rsidRPr="008724F0" w:rsidRDefault="00E02A8F" w:rsidP="00AC52E7">
            <w:pPr>
              <w:pStyle w:val="Tableaucourant"/>
            </w:pPr>
          </w:p>
        </w:tc>
        <w:tc>
          <w:tcPr>
            <w:tcW w:w="1163" w:type="dxa"/>
            <w:vAlign w:val="center"/>
          </w:tcPr>
          <w:p w:rsidR="00E02A8F" w:rsidRPr="008724F0" w:rsidRDefault="00E02A8F" w:rsidP="00AC52E7">
            <w:pPr>
              <w:pStyle w:val="Tableaucourant"/>
            </w:pPr>
            <w:r w:rsidRPr="008724F0">
              <w:t>Retard prévu</w:t>
            </w:r>
          </w:p>
        </w:tc>
      </w:tr>
      <w:tr w:rsidR="00E02A8F" w:rsidRPr="008724F0" w:rsidTr="00B67D51">
        <w:tc>
          <w:tcPr>
            <w:tcW w:w="850" w:type="dxa"/>
            <w:vAlign w:val="center"/>
          </w:tcPr>
          <w:p w:rsidR="00E02A8F" w:rsidRPr="008724F0" w:rsidRDefault="00E02A8F" w:rsidP="00AC52E7">
            <w:pPr>
              <w:pStyle w:val="Tableaucourant"/>
            </w:pPr>
            <w:r w:rsidRPr="008724F0">
              <w:t>410063</w:t>
            </w:r>
          </w:p>
        </w:tc>
        <w:tc>
          <w:tcPr>
            <w:tcW w:w="1817" w:type="dxa"/>
            <w:vAlign w:val="center"/>
          </w:tcPr>
          <w:p w:rsidR="00E02A8F" w:rsidRPr="008724F0" w:rsidRDefault="00E02A8F" w:rsidP="00AC52E7">
            <w:pPr>
              <w:pStyle w:val="Tableaucourant"/>
            </w:pPr>
            <w:r w:rsidRPr="008724F0">
              <w:t>Messier</w:t>
            </w:r>
          </w:p>
        </w:tc>
        <w:tc>
          <w:tcPr>
            <w:tcW w:w="1134" w:type="dxa"/>
            <w:vAlign w:val="center"/>
          </w:tcPr>
          <w:p w:rsidR="00E02A8F" w:rsidRPr="008724F0" w:rsidRDefault="00E02A8F" w:rsidP="00AC52E7">
            <w:pPr>
              <w:pStyle w:val="Tableaucourant"/>
            </w:pPr>
          </w:p>
        </w:tc>
        <w:tc>
          <w:tcPr>
            <w:tcW w:w="1077" w:type="dxa"/>
            <w:vAlign w:val="center"/>
          </w:tcPr>
          <w:p w:rsidR="00E02A8F" w:rsidRPr="008724F0" w:rsidRDefault="00E02A8F" w:rsidP="00AC52E7">
            <w:pPr>
              <w:pStyle w:val="Tableaucourant"/>
            </w:pPr>
            <w:r w:rsidRPr="008724F0">
              <w:t>17056</w:t>
            </w:r>
          </w:p>
        </w:tc>
        <w:tc>
          <w:tcPr>
            <w:tcW w:w="1077" w:type="dxa"/>
            <w:vAlign w:val="center"/>
          </w:tcPr>
          <w:p w:rsidR="00E02A8F" w:rsidRPr="008724F0" w:rsidRDefault="00E02A8F" w:rsidP="00AC52E7">
            <w:pPr>
              <w:pStyle w:val="Tableaucourant"/>
            </w:pPr>
          </w:p>
        </w:tc>
        <w:tc>
          <w:tcPr>
            <w:tcW w:w="1077" w:type="dxa"/>
            <w:vAlign w:val="center"/>
          </w:tcPr>
          <w:p w:rsidR="00E02A8F" w:rsidRPr="008724F0" w:rsidRDefault="00E02A8F" w:rsidP="00AC52E7">
            <w:pPr>
              <w:pStyle w:val="Tableaucourant"/>
            </w:pPr>
            <w:r w:rsidRPr="008724F0">
              <w:t>25/03/N</w:t>
            </w:r>
          </w:p>
        </w:tc>
        <w:tc>
          <w:tcPr>
            <w:tcW w:w="992" w:type="dxa"/>
            <w:vAlign w:val="center"/>
          </w:tcPr>
          <w:p w:rsidR="00E02A8F" w:rsidRPr="008724F0" w:rsidRDefault="00E02A8F" w:rsidP="00AC52E7">
            <w:pPr>
              <w:pStyle w:val="Tableaucourant"/>
            </w:pPr>
          </w:p>
        </w:tc>
        <w:tc>
          <w:tcPr>
            <w:tcW w:w="1134" w:type="dxa"/>
            <w:vAlign w:val="center"/>
          </w:tcPr>
          <w:p w:rsidR="00E02A8F" w:rsidRPr="008724F0" w:rsidRDefault="00E02A8F" w:rsidP="00AC52E7">
            <w:pPr>
              <w:pStyle w:val="Tableaucourant"/>
            </w:pPr>
          </w:p>
        </w:tc>
        <w:tc>
          <w:tcPr>
            <w:tcW w:w="1163" w:type="dxa"/>
            <w:vAlign w:val="center"/>
          </w:tcPr>
          <w:p w:rsidR="00E02A8F" w:rsidRPr="008724F0" w:rsidRDefault="00E02A8F" w:rsidP="00AC52E7">
            <w:pPr>
              <w:pStyle w:val="Tableaucourant"/>
            </w:pPr>
          </w:p>
        </w:tc>
      </w:tr>
      <w:tr w:rsidR="00E02A8F" w:rsidRPr="008724F0" w:rsidTr="00B67D51">
        <w:tc>
          <w:tcPr>
            <w:tcW w:w="850" w:type="dxa"/>
            <w:vAlign w:val="center"/>
          </w:tcPr>
          <w:p w:rsidR="00E02A8F" w:rsidRPr="008724F0" w:rsidRDefault="00E02A8F" w:rsidP="00AC52E7">
            <w:pPr>
              <w:pStyle w:val="Tableaucourant"/>
            </w:pPr>
            <w:r w:rsidRPr="008724F0">
              <w:t>411256</w:t>
            </w:r>
          </w:p>
        </w:tc>
        <w:tc>
          <w:tcPr>
            <w:tcW w:w="1817" w:type="dxa"/>
            <w:vAlign w:val="center"/>
          </w:tcPr>
          <w:p w:rsidR="00E02A8F" w:rsidRPr="008724F0" w:rsidRDefault="00E02A8F" w:rsidP="00AC52E7">
            <w:pPr>
              <w:pStyle w:val="Tableaucourant"/>
            </w:pPr>
            <w:r w:rsidRPr="008724F0">
              <w:t>ASM Autom</w:t>
            </w:r>
            <w:r w:rsidRPr="008724F0">
              <w:t>a</w:t>
            </w:r>
            <w:r w:rsidRPr="008724F0">
              <w:t>tisme</w:t>
            </w:r>
          </w:p>
        </w:tc>
        <w:tc>
          <w:tcPr>
            <w:tcW w:w="1134" w:type="dxa"/>
            <w:vAlign w:val="center"/>
          </w:tcPr>
          <w:p w:rsidR="00E02A8F" w:rsidRPr="008724F0" w:rsidRDefault="00E02A8F" w:rsidP="00AC52E7">
            <w:pPr>
              <w:pStyle w:val="Tableaucourant"/>
            </w:pPr>
          </w:p>
        </w:tc>
        <w:tc>
          <w:tcPr>
            <w:tcW w:w="1077" w:type="dxa"/>
            <w:vAlign w:val="center"/>
          </w:tcPr>
          <w:p w:rsidR="00E02A8F" w:rsidRPr="008724F0" w:rsidRDefault="00E02A8F" w:rsidP="00AC52E7">
            <w:pPr>
              <w:pStyle w:val="Tableaucourant"/>
            </w:pPr>
            <w:r w:rsidRPr="008724F0">
              <w:t>17061</w:t>
            </w:r>
          </w:p>
        </w:tc>
        <w:tc>
          <w:tcPr>
            <w:tcW w:w="1077" w:type="dxa"/>
            <w:vAlign w:val="center"/>
          </w:tcPr>
          <w:p w:rsidR="00E02A8F" w:rsidRPr="008724F0" w:rsidRDefault="00E02A8F" w:rsidP="00AC52E7">
            <w:pPr>
              <w:pStyle w:val="Tableaucourant"/>
            </w:pPr>
          </w:p>
        </w:tc>
        <w:tc>
          <w:tcPr>
            <w:tcW w:w="1077" w:type="dxa"/>
            <w:vAlign w:val="center"/>
          </w:tcPr>
          <w:p w:rsidR="00E02A8F" w:rsidRPr="008724F0" w:rsidRDefault="00E02A8F" w:rsidP="00AC52E7">
            <w:pPr>
              <w:pStyle w:val="Tableaucourant"/>
            </w:pPr>
            <w:r w:rsidRPr="008724F0">
              <w:t>28/03/N</w:t>
            </w:r>
          </w:p>
        </w:tc>
        <w:tc>
          <w:tcPr>
            <w:tcW w:w="992" w:type="dxa"/>
            <w:vAlign w:val="center"/>
          </w:tcPr>
          <w:p w:rsidR="00E02A8F" w:rsidRPr="008724F0" w:rsidRDefault="00E02A8F" w:rsidP="00AC52E7">
            <w:pPr>
              <w:pStyle w:val="Tableaucourant"/>
            </w:pPr>
          </w:p>
        </w:tc>
        <w:tc>
          <w:tcPr>
            <w:tcW w:w="1134" w:type="dxa"/>
            <w:vAlign w:val="center"/>
          </w:tcPr>
          <w:p w:rsidR="00E02A8F" w:rsidRPr="008724F0" w:rsidRDefault="00E02A8F" w:rsidP="00AC52E7">
            <w:pPr>
              <w:pStyle w:val="Tableaucourant"/>
            </w:pPr>
          </w:p>
        </w:tc>
        <w:tc>
          <w:tcPr>
            <w:tcW w:w="1163" w:type="dxa"/>
            <w:vAlign w:val="center"/>
          </w:tcPr>
          <w:p w:rsidR="00E02A8F" w:rsidRPr="008724F0" w:rsidRDefault="00E02A8F" w:rsidP="00AC52E7">
            <w:pPr>
              <w:pStyle w:val="Tableaucourant"/>
            </w:pPr>
          </w:p>
        </w:tc>
      </w:tr>
      <w:tr w:rsidR="00E02A8F" w:rsidRPr="008724F0" w:rsidTr="00B67D51">
        <w:tc>
          <w:tcPr>
            <w:tcW w:w="850" w:type="dxa"/>
            <w:vAlign w:val="center"/>
          </w:tcPr>
          <w:p w:rsidR="00E02A8F" w:rsidRPr="008724F0" w:rsidRDefault="00E02A8F" w:rsidP="00AC52E7">
            <w:pPr>
              <w:pStyle w:val="Tableaucourant"/>
            </w:pPr>
            <w:r w:rsidRPr="008724F0">
              <w:t>410254</w:t>
            </w:r>
          </w:p>
        </w:tc>
        <w:tc>
          <w:tcPr>
            <w:tcW w:w="1817" w:type="dxa"/>
            <w:vAlign w:val="center"/>
          </w:tcPr>
          <w:p w:rsidR="00E02A8F" w:rsidRPr="008724F0" w:rsidRDefault="00E02A8F" w:rsidP="00AC52E7">
            <w:pPr>
              <w:pStyle w:val="Tableaucourant"/>
            </w:pPr>
            <w:r w:rsidRPr="008724F0">
              <w:t>Metallu69</w:t>
            </w:r>
          </w:p>
        </w:tc>
        <w:tc>
          <w:tcPr>
            <w:tcW w:w="1134" w:type="dxa"/>
            <w:vAlign w:val="center"/>
          </w:tcPr>
          <w:p w:rsidR="00E02A8F" w:rsidRPr="008724F0" w:rsidRDefault="00E02A8F" w:rsidP="00AC52E7">
            <w:pPr>
              <w:pStyle w:val="Tableaucourant"/>
            </w:pPr>
          </w:p>
        </w:tc>
        <w:tc>
          <w:tcPr>
            <w:tcW w:w="1077" w:type="dxa"/>
            <w:vAlign w:val="center"/>
          </w:tcPr>
          <w:p w:rsidR="00E02A8F" w:rsidRPr="008724F0" w:rsidRDefault="00E02A8F" w:rsidP="00AC52E7">
            <w:pPr>
              <w:pStyle w:val="Tableaucourant"/>
            </w:pPr>
            <w:r w:rsidRPr="008724F0">
              <w:t>17069</w:t>
            </w:r>
          </w:p>
        </w:tc>
        <w:tc>
          <w:tcPr>
            <w:tcW w:w="1077" w:type="dxa"/>
            <w:vAlign w:val="center"/>
          </w:tcPr>
          <w:p w:rsidR="00E02A8F" w:rsidRPr="008724F0" w:rsidRDefault="00E02A8F" w:rsidP="00AC52E7">
            <w:pPr>
              <w:pStyle w:val="Tableaucourant"/>
            </w:pPr>
          </w:p>
        </w:tc>
        <w:tc>
          <w:tcPr>
            <w:tcW w:w="1077" w:type="dxa"/>
            <w:vAlign w:val="center"/>
          </w:tcPr>
          <w:p w:rsidR="00E02A8F" w:rsidRPr="008724F0" w:rsidRDefault="00E02A8F" w:rsidP="00AC52E7">
            <w:pPr>
              <w:pStyle w:val="Tableaucourant"/>
            </w:pPr>
            <w:r w:rsidRPr="008724F0">
              <w:t>31/03/N</w:t>
            </w:r>
          </w:p>
        </w:tc>
        <w:tc>
          <w:tcPr>
            <w:tcW w:w="992" w:type="dxa"/>
            <w:vAlign w:val="center"/>
          </w:tcPr>
          <w:p w:rsidR="00E02A8F" w:rsidRPr="008724F0" w:rsidRDefault="00E02A8F" w:rsidP="00AC52E7">
            <w:pPr>
              <w:pStyle w:val="Tableaucourant"/>
            </w:pPr>
          </w:p>
        </w:tc>
        <w:tc>
          <w:tcPr>
            <w:tcW w:w="1134" w:type="dxa"/>
            <w:vAlign w:val="center"/>
          </w:tcPr>
          <w:p w:rsidR="00E02A8F" w:rsidRPr="008724F0" w:rsidRDefault="00E02A8F" w:rsidP="00AC52E7">
            <w:pPr>
              <w:pStyle w:val="Tableaucourant"/>
            </w:pPr>
          </w:p>
        </w:tc>
        <w:tc>
          <w:tcPr>
            <w:tcW w:w="1163" w:type="dxa"/>
            <w:vAlign w:val="center"/>
          </w:tcPr>
          <w:p w:rsidR="00E02A8F" w:rsidRPr="008724F0" w:rsidRDefault="00E02A8F" w:rsidP="00AC52E7">
            <w:pPr>
              <w:pStyle w:val="Tableaucourant"/>
            </w:pPr>
          </w:p>
        </w:tc>
      </w:tr>
      <w:tr w:rsidR="00E02A8F" w:rsidRPr="008724F0" w:rsidTr="00B67D51">
        <w:tc>
          <w:tcPr>
            <w:tcW w:w="850" w:type="dxa"/>
            <w:vAlign w:val="center"/>
          </w:tcPr>
          <w:p w:rsidR="00E02A8F" w:rsidRPr="008724F0" w:rsidRDefault="00E02A8F" w:rsidP="00AC52E7">
            <w:pPr>
              <w:pStyle w:val="Tableaucourant"/>
            </w:pPr>
            <w:r w:rsidRPr="008724F0">
              <w:t>410506</w:t>
            </w:r>
          </w:p>
        </w:tc>
        <w:tc>
          <w:tcPr>
            <w:tcW w:w="1817" w:type="dxa"/>
            <w:vAlign w:val="center"/>
          </w:tcPr>
          <w:p w:rsidR="00E02A8F" w:rsidRPr="008724F0" w:rsidRDefault="00E02A8F" w:rsidP="00AC52E7">
            <w:pPr>
              <w:pStyle w:val="Tableaucourant"/>
            </w:pPr>
            <w:r w:rsidRPr="008724F0">
              <w:t xml:space="preserve">Airbus </w:t>
            </w:r>
            <w:proofErr w:type="spellStart"/>
            <w:r w:rsidRPr="008724F0">
              <w:t>Space</w:t>
            </w:r>
            <w:proofErr w:type="spellEnd"/>
          </w:p>
        </w:tc>
        <w:tc>
          <w:tcPr>
            <w:tcW w:w="1134" w:type="dxa"/>
            <w:vAlign w:val="center"/>
          </w:tcPr>
          <w:p w:rsidR="00E02A8F" w:rsidRPr="008724F0" w:rsidRDefault="00E02A8F" w:rsidP="00AC52E7">
            <w:pPr>
              <w:pStyle w:val="Tableaucourant"/>
            </w:pPr>
          </w:p>
        </w:tc>
        <w:tc>
          <w:tcPr>
            <w:tcW w:w="1077" w:type="dxa"/>
            <w:vAlign w:val="center"/>
          </w:tcPr>
          <w:p w:rsidR="00E02A8F" w:rsidRPr="008724F0" w:rsidRDefault="00E02A8F" w:rsidP="00AC52E7">
            <w:pPr>
              <w:pStyle w:val="Tableaucourant"/>
            </w:pPr>
            <w:r w:rsidRPr="008724F0">
              <w:t>17080</w:t>
            </w:r>
          </w:p>
        </w:tc>
        <w:tc>
          <w:tcPr>
            <w:tcW w:w="1077" w:type="dxa"/>
            <w:vAlign w:val="center"/>
          </w:tcPr>
          <w:p w:rsidR="00E02A8F" w:rsidRPr="008724F0" w:rsidRDefault="00E02A8F" w:rsidP="00AC52E7">
            <w:pPr>
              <w:pStyle w:val="Tableaucourant"/>
            </w:pPr>
          </w:p>
        </w:tc>
        <w:tc>
          <w:tcPr>
            <w:tcW w:w="1077" w:type="dxa"/>
            <w:vAlign w:val="center"/>
          </w:tcPr>
          <w:p w:rsidR="00E02A8F" w:rsidRPr="008724F0" w:rsidRDefault="00E02A8F" w:rsidP="00AC52E7">
            <w:pPr>
              <w:pStyle w:val="Tableaucourant"/>
            </w:pPr>
            <w:r w:rsidRPr="008724F0">
              <w:t>28/03/N</w:t>
            </w:r>
          </w:p>
        </w:tc>
        <w:tc>
          <w:tcPr>
            <w:tcW w:w="992" w:type="dxa"/>
            <w:vAlign w:val="center"/>
          </w:tcPr>
          <w:p w:rsidR="00E02A8F" w:rsidRPr="008724F0" w:rsidRDefault="00E02A8F" w:rsidP="00AC52E7">
            <w:pPr>
              <w:pStyle w:val="Tableaucourant"/>
            </w:pPr>
          </w:p>
        </w:tc>
        <w:tc>
          <w:tcPr>
            <w:tcW w:w="1134" w:type="dxa"/>
            <w:vAlign w:val="center"/>
          </w:tcPr>
          <w:p w:rsidR="00E02A8F" w:rsidRPr="008724F0" w:rsidRDefault="00E02A8F" w:rsidP="00AC52E7">
            <w:pPr>
              <w:pStyle w:val="Tableaucourant"/>
            </w:pPr>
          </w:p>
        </w:tc>
        <w:tc>
          <w:tcPr>
            <w:tcW w:w="1163" w:type="dxa"/>
            <w:vAlign w:val="center"/>
          </w:tcPr>
          <w:p w:rsidR="00E02A8F" w:rsidRPr="008724F0" w:rsidRDefault="00E02A8F" w:rsidP="00AC52E7">
            <w:pPr>
              <w:pStyle w:val="Tableaucourant"/>
            </w:pPr>
            <w:r w:rsidRPr="008724F0">
              <w:t>Livraison partielle</w:t>
            </w:r>
          </w:p>
        </w:tc>
      </w:tr>
    </w:tbl>
    <w:p w:rsidR="00E02A8F" w:rsidRPr="00AC52E7" w:rsidRDefault="00E02A8F" w:rsidP="00AC52E7">
      <w:pPr>
        <w:pStyle w:val="TTextecourant"/>
        <w:rPr>
          <w:i/>
          <w:iCs/>
        </w:rPr>
      </w:pPr>
      <w:r w:rsidRPr="00AC52E7">
        <w:rPr>
          <w:i/>
          <w:iCs/>
        </w:rPr>
        <w:t>Un tel document de suivi est mis à jour dès qu’une étape du processus de vente est franchie. C’est, en principe, au retour du bon de réception signé (et annoté) par le client que la facturation est déclenchée.</w:t>
      </w:r>
    </w:p>
    <w:p w:rsidR="00E02A8F" w:rsidRPr="008724F0" w:rsidRDefault="00E02A8F" w:rsidP="00C53BD4">
      <w:pPr>
        <w:pStyle w:val="06Questionenonce"/>
      </w:pPr>
      <w:r w:rsidRPr="008724F0">
        <w:lastRenderedPageBreak/>
        <w:t>6</w:t>
      </w:r>
      <w:r w:rsidRPr="008724F0">
        <w:tab/>
        <w:t>Rédigez le mail de réponse à la société Safran qui souhaite connaître la date précise de livraison de sa dernière commande.</w:t>
      </w:r>
    </w:p>
    <w:tbl>
      <w:tblPr>
        <w:tblStyle w:val="Grilledutableau"/>
        <w:tblW w:w="0" w:type="auto"/>
        <w:tblLook w:val="04A0" w:firstRow="1" w:lastRow="0" w:firstColumn="1" w:lastColumn="0" w:noHBand="0" w:noVBand="1"/>
      </w:tblPr>
      <w:tblGrid>
        <w:gridCol w:w="10346"/>
      </w:tblGrid>
      <w:tr w:rsidR="00AC52E7" w:rsidTr="00AC52E7">
        <w:tc>
          <w:tcPr>
            <w:tcW w:w="10346" w:type="dxa"/>
          </w:tcPr>
          <w:p w:rsidR="00AC52E7" w:rsidRDefault="00AC52E7" w:rsidP="00AC52E7">
            <w:pPr>
              <w:pStyle w:val="TTextecourant"/>
            </w:pPr>
            <w:r w:rsidRPr="008724F0">
              <w:t xml:space="preserve">De : </w:t>
            </w:r>
            <w:hyperlink r:id="rId9" w:history="1">
              <w:r w:rsidRPr="003A3ACF">
                <w:rPr>
                  <w:rStyle w:val="Lienhypertexte"/>
                </w:rPr>
                <w:t>ag@notrak.f</w:t>
              </w:r>
            </w:hyperlink>
            <w:r w:rsidRPr="00AC52E7">
              <w:rPr>
                <w:rStyle w:val="Lienhypertexte"/>
              </w:rPr>
              <w:t>r</w:t>
            </w:r>
          </w:p>
        </w:tc>
      </w:tr>
      <w:tr w:rsidR="00AC52E7" w:rsidTr="00AC52E7">
        <w:tc>
          <w:tcPr>
            <w:tcW w:w="10346" w:type="dxa"/>
          </w:tcPr>
          <w:p w:rsidR="00AC52E7" w:rsidRDefault="00AC52E7" w:rsidP="00AC52E7">
            <w:pPr>
              <w:pStyle w:val="TTextecourant"/>
            </w:pPr>
            <w:r w:rsidRPr="008724F0">
              <w:t xml:space="preserve">À : </w:t>
            </w:r>
            <w:hyperlink r:id="rId10" w:history="1">
              <w:r w:rsidRPr="008724F0">
                <w:rPr>
                  <w:rStyle w:val="Lienhypertexte"/>
                </w:rPr>
                <w:t>xxx@safran.com</w:t>
              </w:r>
            </w:hyperlink>
          </w:p>
        </w:tc>
      </w:tr>
      <w:tr w:rsidR="00AC52E7" w:rsidTr="00AC52E7">
        <w:tc>
          <w:tcPr>
            <w:tcW w:w="10346" w:type="dxa"/>
          </w:tcPr>
          <w:p w:rsidR="00AC52E7" w:rsidRPr="008724F0" w:rsidRDefault="00AC52E7" w:rsidP="00AC52E7">
            <w:pPr>
              <w:pStyle w:val="TTextecourant"/>
            </w:pPr>
            <w:r w:rsidRPr="008724F0">
              <w:t>Bonjour,</w:t>
            </w:r>
          </w:p>
          <w:p w:rsidR="00AC52E7" w:rsidRPr="008724F0" w:rsidRDefault="00AC52E7" w:rsidP="00AC52E7">
            <w:pPr>
              <w:pStyle w:val="TTextecourant"/>
            </w:pPr>
            <w:r w:rsidRPr="008724F0">
              <w:t>Nous faisons suite à votre demande concernant la date de livraison de votre commande n° 17025 d’un montant de 7 875 €.</w:t>
            </w:r>
          </w:p>
          <w:p w:rsidR="00AC52E7" w:rsidRPr="008724F0" w:rsidRDefault="00AC52E7" w:rsidP="00AC52E7">
            <w:pPr>
              <w:pStyle w:val="TTextecourant"/>
            </w:pPr>
            <w:r w:rsidRPr="008724F0">
              <w:t>Nous sommes au regret de vous informer qu’elle ne pourra vous être livrée que le 7 avril N et non le 30 mars comme prévu initialement. Nous avons dû faire face à une panne simultanée de deux de nos m</w:t>
            </w:r>
            <w:r w:rsidRPr="008724F0">
              <w:t>a</w:t>
            </w:r>
            <w:r w:rsidRPr="008724F0">
              <w:t>chines. Veuillez nous excuser pour ce retard.</w:t>
            </w:r>
          </w:p>
          <w:p w:rsidR="00AC52E7" w:rsidRPr="008724F0" w:rsidRDefault="00AC52E7" w:rsidP="00AC52E7">
            <w:pPr>
              <w:pStyle w:val="TTextecourant"/>
            </w:pPr>
            <w:r w:rsidRPr="008724F0">
              <w:t>Si toutefois la situation revenait à la normale plus tôt que prévu, nous vous en informerons.</w:t>
            </w:r>
          </w:p>
          <w:p w:rsidR="00AC52E7" w:rsidRPr="008724F0" w:rsidRDefault="00AC52E7" w:rsidP="00AC52E7">
            <w:pPr>
              <w:pStyle w:val="TTextecourant"/>
            </w:pPr>
            <w:r w:rsidRPr="008724F0">
              <w:t>Sauf erreur de notre part, votre compte reste débiteur de la somme de 2 500 € (n° facture F16401 à échéance du 30/01/N), pourriez-vous nous faire parvenir votre règlement ?</w:t>
            </w:r>
          </w:p>
          <w:p w:rsidR="00AC52E7" w:rsidRDefault="00AC52E7" w:rsidP="00AC52E7">
            <w:pPr>
              <w:pStyle w:val="TTextecourant"/>
            </w:pPr>
            <w:r w:rsidRPr="008724F0">
              <w:t>Cordialement.</w:t>
            </w:r>
          </w:p>
        </w:tc>
      </w:tr>
    </w:tbl>
    <w:p w:rsidR="00E02A8F" w:rsidRPr="00AC52E7" w:rsidRDefault="00E02A8F" w:rsidP="00AC52E7">
      <w:pPr>
        <w:pStyle w:val="TTextecourant"/>
        <w:rPr>
          <w:i/>
          <w:iCs/>
        </w:rPr>
      </w:pPr>
      <w:r w:rsidRPr="00AC52E7">
        <w:rPr>
          <w:i/>
          <w:iCs/>
        </w:rPr>
        <w:t>La date du 07/04/N annoncée pour la livraison est une date au plus tard. Les capacités de production no</w:t>
      </w:r>
      <w:r w:rsidRPr="00AC52E7">
        <w:rPr>
          <w:i/>
          <w:iCs/>
        </w:rPr>
        <w:t>r</w:t>
      </w:r>
      <w:r w:rsidRPr="00AC52E7">
        <w:rPr>
          <w:i/>
          <w:iCs/>
        </w:rPr>
        <w:t>males étant de 160 heures/quinzaine par machine (soit 80 heures hebdomadaires) et la fabrication de la commande du client Safran nécessitant 70 heures, il faudra moins d’une semaine (à compter de fin mars) pour réaliser cet ordre de fabrication.</w:t>
      </w:r>
    </w:p>
    <w:p w:rsidR="00E02A8F" w:rsidRPr="008724F0" w:rsidRDefault="00E02A8F" w:rsidP="00C53BD4">
      <w:pPr>
        <w:pStyle w:val="05MissionTitre"/>
      </w:pPr>
      <w:r w:rsidRPr="008724F0">
        <w:t>Mission 3</w:t>
      </w:r>
      <w:r w:rsidRPr="008724F0">
        <w:tab/>
        <w:t>Contribuer au choix d’un outil de traçabilité</w:t>
      </w:r>
    </w:p>
    <w:p w:rsidR="00E02A8F" w:rsidRPr="008724F0" w:rsidRDefault="00E02A8F" w:rsidP="00C53BD4">
      <w:pPr>
        <w:pStyle w:val="06Questionenonce"/>
      </w:pPr>
      <w:r w:rsidRPr="008724F0">
        <w:t>7</w:t>
      </w:r>
      <w:r w:rsidRPr="008724F0">
        <w:tab/>
        <w:t xml:space="preserve">Indiquez quels seraient, pour </w:t>
      </w:r>
      <w:proofErr w:type="spellStart"/>
      <w:r w:rsidRPr="008724F0">
        <w:t>Notra</w:t>
      </w:r>
      <w:proofErr w:type="spellEnd"/>
      <w:r w:rsidRPr="008724F0">
        <w:t>-K, les atouts d’une telle solution.</w:t>
      </w:r>
    </w:p>
    <w:p w:rsidR="00E02A8F" w:rsidRPr="008724F0" w:rsidRDefault="00E02A8F" w:rsidP="00AC52E7">
      <w:pPr>
        <w:pStyle w:val="TTextecourant"/>
      </w:pPr>
      <w:r w:rsidRPr="008724F0">
        <w:t xml:space="preserve">L’acquisition, par les dirigeants de </w:t>
      </w:r>
      <w:proofErr w:type="spellStart"/>
      <w:r w:rsidRPr="008724F0">
        <w:t>Notra</w:t>
      </w:r>
      <w:proofErr w:type="spellEnd"/>
      <w:r w:rsidRPr="008724F0">
        <w:t>-K, d’un logiciel de traçabilité industrielle permettrait à la soci</w:t>
      </w:r>
      <w:r w:rsidRPr="008724F0">
        <w:t>é</w:t>
      </w:r>
      <w:r w:rsidRPr="008724F0">
        <w:t>té de profiter des multiples atouts d’un tel équipement. Il permet en effet :</w:t>
      </w:r>
    </w:p>
    <w:p w:rsidR="00E02A8F" w:rsidRPr="008724F0" w:rsidRDefault="00E02A8F" w:rsidP="00AC52E7">
      <w:pPr>
        <w:pStyle w:val="TEnumpuce"/>
      </w:pPr>
      <w:r w:rsidRPr="008724F0">
        <w:t>la localisation et l’identification du produit tout au long de son parcours de la chaîne logistique ;</w:t>
      </w:r>
    </w:p>
    <w:p w:rsidR="00E02A8F" w:rsidRPr="008724F0" w:rsidRDefault="00E02A8F" w:rsidP="00AC52E7">
      <w:pPr>
        <w:pStyle w:val="TEnumpuce"/>
      </w:pPr>
      <w:r w:rsidRPr="008724F0">
        <w:t>une gestion logistique (contrôle et suivi du stock, suivi de la marchandise jusqu’à sa réception par le client) plus eff</w:t>
      </w:r>
      <w:r w:rsidRPr="008724F0">
        <w:t>i</w:t>
      </w:r>
      <w:r w:rsidRPr="008724F0">
        <w:t>cace ;</w:t>
      </w:r>
    </w:p>
    <w:p w:rsidR="00E02A8F" w:rsidRPr="008724F0" w:rsidRDefault="00E02A8F" w:rsidP="00AC52E7">
      <w:pPr>
        <w:pStyle w:val="TEnumpuce"/>
      </w:pPr>
      <w:r w:rsidRPr="008724F0">
        <w:t>le respect de la réglementation européenne toujours plus stricte. Celle-ci impose aux entreprises d’assurer la sécurité du consommateur. L’utilisation d’un outil de traçabilité permet le retrait aisé du circuit d’un produit non conforme ;</w:t>
      </w:r>
    </w:p>
    <w:p w:rsidR="00E02A8F" w:rsidRPr="008724F0" w:rsidRDefault="00E02A8F" w:rsidP="00AC52E7">
      <w:pPr>
        <w:pStyle w:val="TEnumpuce"/>
      </w:pPr>
      <w:r w:rsidRPr="008724F0">
        <w:t>la réduction des délais et des coûts ;</w:t>
      </w:r>
    </w:p>
    <w:p w:rsidR="00E02A8F" w:rsidRPr="008724F0" w:rsidRDefault="00E02A8F" w:rsidP="00AC52E7">
      <w:pPr>
        <w:pStyle w:val="TEnumpuce"/>
      </w:pPr>
      <w:r w:rsidRPr="008724F0">
        <w:t>la satisfaction des clients.</w:t>
      </w:r>
    </w:p>
    <w:p w:rsidR="00E02A8F" w:rsidRPr="008724F0" w:rsidRDefault="00E02A8F" w:rsidP="00AC52E7">
      <w:pPr>
        <w:pStyle w:val="TTextecourant"/>
      </w:pPr>
      <w:r w:rsidRPr="008724F0">
        <w:t>La traçabilité est désormais un enjeu industriel et un moyen efficace pour rassurer.</w:t>
      </w:r>
    </w:p>
    <w:p w:rsidR="00E02A8F" w:rsidRPr="008724F0" w:rsidRDefault="00E02A8F" w:rsidP="00AC52E7">
      <w:pPr>
        <w:pStyle w:val="TTextecourant"/>
      </w:pPr>
      <w:r w:rsidRPr="008724F0">
        <w:t>L’entreprise peut choisir parmi les systèmes et techniques existants permettant d’identifier chaque produit. L’identification par radiofréquence (RFID) est très efficace, mais reste très coûteuse.</w:t>
      </w:r>
    </w:p>
    <w:p w:rsidR="00E02A8F" w:rsidRPr="008724F0" w:rsidRDefault="00E02A8F" w:rsidP="00C53BD4">
      <w:pPr>
        <w:pStyle w:val="06Questionenonce"/>
      </w:pPr>
      <w:r w:rsidRPr="008724F0">
        <w:t>8</w:t>
      </w:r>
      <w:r w:rsidRPr="008724F0">
        <w:tab/>
        <w:t>Effectuez des recherches sur Internet et sélectionnez au moins deux logiciels qui pourraient convenir à l’entreprise. Proposez un tableau de comparaison de ces deux logiciels à transmettre aux dirigeants afin de les éclairer dans leur prise de décision.</w:t>
      </w:r>
    </w:p>
    <w:p w:rsidR="00E02A8F" w:rsidRPr="00AC52E7" w:rsidRDefault="00E02A8F" w:rsidP="00AC52E7">
      <w:pPr>
        <w:pStyle w:val="TTextecourant"/>
        <w:rPr>
          <w:i/>
          <w:iCs/>
        </w:rPr>
      </w:pPr>
      <w:r w:rsidRPr="00AC52E7">
        <w:rPr>
          <w:i/>
          <w:iCs/>
        </w:rPr>
        <w:t>Selon les recherches menées (temps consacré, époque de la recherche) divers outils pourront être séle</w:t>
      </w:r>
      <w:r w:rsidRPr="00AC52E7">
        <w:rPr>
          <w:i/>
          <w:iCs/>
        </w:rPr>
        <w:t>c</w:t>
      </w:r>
      <w:r w:rsidRPr="00AC52E7">
        <w:rPr>
          <w:i/>
          <w:iCs/>
        </w:rPr>
        <w:t>tionnés. Deux exemples sont proposés ci-après.</w:t>
      </w:r>
    </w:p>
    <w:p w:rsidR="00E02A8F" w:rsidRPr="00AC52E7" w:rsidRDefault="00E02A8F" w:rsidP="00AC52E7">
      <w:pPr>
        <w:pStyle w:val="TTextecourant"/>
        <w:rPr>
          <w:i/>
          <w:iCs/>
        </w:rPr>
      </w:pPr>
      <w:r w:rsidRPr="00AC52E7">
        <w:rPr>
          <w:i/>
          <w:iCs/>
        </w:rPr>
        <w:t xml:space="preserve">Le tableau à transmettre aux dirigeants de </w:t>
      </w:r>
      <w:proofErr w:type="spellStart"/>
      <w:r w:rsidRPr="00AC52E7">
        <w:rPr>
          <w:i/>
          <w:iCs/>
        </w:rPr>
        <w:t>Notra</w:t>
      </w:r>
      <w:proofErr w:type="spellEnd"/>
      <w:r w:rsidRPr="00AC52E7">
        <w:rPr>
          <w:i/>
          <w:iCs/>
        </w:rPr>
        <w:t>-K, pour faciliter leur prise de décision en matière de choix d’un logiciel de traçabilité industrielle, devra prévoir, pour chaque outil :</w:t>
      </w:r>
    </w:p>
    <w:p w:rsidR="00E02A8F" w:rsidRPr="00AC52E7" w:rsidRDefault="00E02A8F" w:rsidP="00AC52E7">
      <w:pPr>
        <w:pStyle w:val="TEnumpuce"/>
        <w:rPr>
          <w:i/>
        </w:rPr>
      </w:pPr>
      <w:r w:rsidRPr="00AC52E7">
        <w:rPr>
          <w:i/>
        </w:rPr>
        <w:t>son nom et celui de la société qui le commercialise ;</w:t>
      </w:r>
    </w:p>
    <w:p w:rsidR="00E02A8F" w:rsidRPr="00AC52E7" w:rsidRDefault="00E02A8F" w:rsidP="00AC52E7">
      <w:pPr>
        <w:pStyle w:val="TEnumpuce"/>
        <w:rPr>
          <w:i/>
        </w:rPr>
      </w:pPr>
      <w:r w:rsidRPr="00AC52E7">
        <w:rPr>
          <w:i/>
        </w:rPr>
        <w:t>le(s) contact (s) : site, mail, téléphone, adresse ;</w:t>
      </w:r>
    </w:p>
    <w:p w:rsidR="00E02A8F" w:rsidRPr="00AC52E7" w:rsidRDefault="00E02A8F" w:rsidP="00AC52E7">
      <w:pPr>
        <w:pStyle w:val="TEnumpuce"/>
        <w:rPr>
          <w:i/>
        </w:rPr>
      </w:pPr>
      <w:r w:rsidRPr="00AC52E7">
        <w:rPr>
          <w:i/>
        </w:rPr>
        <w:t>les principales fonctionnalités du logiciel (aspects techniques) ;</w:t>
      </w:r>
    </w:p>
    <w:p w:rsidR="00E02A8F" w:rsidRPr="00AC52E7" w:rsidRDefault="00E02A8F" w:rsidP="00AC52E7">
      <w:pPr>
        <w:pStyle w:val="TEnumpuce"/>
        <w:rPr>
          <w:i/>
        </w:rPr>
      </w:pPr>
      <w:r w:rsidRPr="00AC52E7">
        <w:rPr>
          <w:i/>
        </w:rPr>
        <w:t>ses avantages ;</w:t>
      </w:r>
    </w:p>
    <w:p w:rsidR="00E02A8F" w:rsidRPr="00AC52E7" w:rsidRDefault="00E02A8F" w:rsidP="00AC52E7">
      <w:pPr>
        <w:pStyle w:val="TEnumpuce"/>
        <w:rPr>
          <w:i/>
        </w:rPr>
      </w:pPr>
      <w:r w:rsidRPr="00AC52E7">
        <w:rPr>
          <w:i/>
        </w:rPr>
        <w:t xml:space="preserve">ses inconvénients ou difficultés de mise en œuvre au sein de </w:t>
      </w:r>
      <w:proofErr w:type="spellStart"/>
      <w:r w:rsidRPr="00AC52E7">
        <w:rPr>
          <w:i/>
        </w:rPr>
        <w:t>Notra</w:t>
      </w:r>
      <w:proofErr w:type="spellEnd"/>
      <w:r w:rsidRPr="00AC52E7">
        <w:rPr>
          <w:i/>
        </w:rPr>
        <w:t>-K (processus industriel) ;</w:t>
      </w:r>
    </w:p>
    <w:p w:rsidR="00E02A8F" w:rsidRPr="00AC52E7" w:rsidRDefault="00E02A8F" w:rsidP="00AC52E7">
      <w:pPr>
        <w:pStyle w:val="TEnumpuce"/>
        <w:rPr>
          <w:i/>
        </w:rPr>
      </w:pPr>
      <w:r w:rsidRPr="00AC52E7">
        <w:rPr>
          <w:i/>
        </w:rPr>
        <w:t>des exemples d’utilisations (entreprises déjà utilisatrices du logiciel) ;</w:t>
      </w:r>
    </w:p>
    <w:p w:rsidR="00E02A8F" w:rsidRPr="008724F0" w:rsidRDefault="00E02A8F" w:rsidP="00AC52E7">
      <w:pPr>
        <w:pStyle w:val="TEnumpuce"/>
      </w:pPr>
      <w:r w:rsidRPr="00AC52E7">
        <w:rPr>
          <w:i/>
        </w:rPr>
        <w:t>une estimation du coût (on ne pourra attendre ici un coût précis, celui-ci ne pourra être connu par la socié</w:t>
      </w:r>
      <w:r w:rsidRPr="008724F0">
        <w:t xml:space="preserve">té qu’après étude précise par le prestataire du processus de production et des besoins de </w:t>
      </w:r>
      <w:proofErr w:type="spellStart"/>
      <w:r w:rsidRPr="008724F0">
        <w:t>Notra</w:t>
      </w:r>
      <w:proofErr w:type="spellEnd"/>
      <w:r w:rsidRPr="008724F0">
        <w:t>-K).</w:t>
      </w:r>
    </w:p>
    <w:p w:rsidR="00E02A8F" w:rsidRPr="0070630E" w:rsidRDefault="00E02A8F" w:rsidP="0070630E">
      <w:pPr>
        <w:pStyle w:val="TTextecourant"/>
        <w:rPr>
          <w:i/>
          <w:iCs/>
        </w:rPr>
      </w:pPr>
      <w:r w:rsidRPr="0070630E">
        <w:rPr>
          <w:i/>
          <w:iCs/>
        </w:rPr>
        <w:t>L’objectif de ce travail de recherche est de faciliter la décision. Il s’agira donc, pour l’étudiant, de séle</w:t>
      </w:r>
      <w:r w:rsidRPr="0070630E">
        <w:rPr>
          <w:i/>
          <w:iCs/>
        </w:rPr>
        <w:t>c</w:t>
      </w:r>
      <w:r w:rsidRPr="0070630E">
        <w:rPr>
          <w:i/>
          <w:iCs/>
        </w:rPr>
        <w:t>tionner les informations utiles, précises (les coordonnées et le mode de contact sont ici indispensables), de synthétiser sans pr</w:t>
      </w:r>
      <w:r w:rsidRPr="0070630E">
        <w:rPr>
          <w:i/>
          <w:iCs/>
        </w:rPr>
        <w:t>o</w:t>
      </w:r>
      <w:r w:rsidRPr="0070630E">
        <w:rPr>
          <w:i/>
          <w:iCs/>
        </w:rPr>
        <w:t>céder à une simple recopie à partir des sites consultés, qui sont très riches et illustrent les utilisations possibles par de nombreux exemples d’implantation dans tous les secteurs d’activité.</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6"/>
        <w:gridCol w:w="4606"/>
      </w:tblGrid>
      <w:tr w:rsidR="00E02A8F" w:rsidRPr="008724F0" w:rsidTr="0070630E">
        <w:tc>
          <w:tcPr>
            <w:tcW w:w="4606" w:type="dxa"/>
          </w:tcPr>
          <w:p w:rsidR="00E02A8F" w:rsidRPr="008724F0" w:rsidRDefault="00E02A8F" w:rsidP="0070630E">
            <w:pPr>
              <w:pStyle w:val="Tableautetiere"/>
            </w:pPr>
            <w:r w:rsidRPr="008724F0">
              <w:t xml:space="preserve">Plateforme TMS collaborative </w:t>
            </w:r>
            <w:proofErr w:type="spellStart"/>
            <w:r w:rsidRPr="008724F0">
              <w:t>Transporeon</w:t>
            </w:r>
            <w:proofErr w:type="spellEnd"/>
          </w:p>
        </w:tc>
        <w:tc>
          <w:tcPr>
            <w:tcW w:w="4606" w:type="dxa"/>
          </w:tcPr>
          <w:p w:rsidR="00E02A8F" w:rsidRPr="008724F0" w:rsidRDefault="00E02A8F" w:rsidP="0070630E">
            <w:pPr>
              <w:pStyle w:val="Tableautetiere"/>
            </w:pPr>
            <w:r w:rsidRPr="0070630E">
              <w:t>QUASAR SPC</w:t>
            </w:r>
          </w:p>
        </w:tc>
      </w:tr>
      <w:tr w:rsidR="00E02A8F" w:rsidRPr="008724F0" w:rsidTr="0070630E">
        <w:tc>
          <w:tcPr>
            <w:tcW w:w="4606" w:type="dxa"/>
          </w:tcPr>
          <w:p w:rsidR="00E02A8F" w:rsidRPr="008724F0" w:rsidRDefault="00E02A8F" w:rsidP="0070630E">
            <w:pPr>
              <w:pStyle w:val="Tableaucourant"/>
            </w:pPr>
            <w:proofErr w:type="spellStart"/>
            <w:r w:rsidRPr="008724F0">
              <w:t>Transporeon</w:t>
            </w:r>
            <w:proofErr w:type="spellEnd"/>
            <w:r w:rsidRPr="008724F0">
              <w:t xml:space="preserve"> est un TMS (Transport Management System) collaboratif, conne</w:t>
            </w:r>
            <w:r w:rsidRPr="008724F0">
              <w:t>c</w:t>
            </w:r>
            <w:r w:rsidRPr="008724F0">
              <w:t>tant les industriels et distributeurs avec leurs transporteurs, partenaires logi</w:t>
            </w:r>
            <w:r w:rsidRPr="008724F0">
              <w:t>s</w:t>
            </w:r>
            <w:r w:rsidRPr="008724F0">
              <w:t>tiques, clients et fournisseurs. Il permet l'exécution en ligne de manière transp</w:t>
            </w:r>
            <w:r w:rsidRPr="008724F0">
              <w:t>a</w:t>
            </w:r>
            <w:r w:rsidRPr="008724F0">
              <w:t xml:space="preserve">rente et économique de tous les processus transport et logistiques. Ainsi, plus </w:t>
            </w:r>
            <w:r w:rsidRPr="008724F0">
              <w:lastRenderedPageBreak/>
              <w:t xml:space="preserve">de 1 000 chargeurs de l'industrie et de la distribution bénéficient des solutions de la plateforme logistique </w:t>
            </w:r>
            <w:proofErr w:type="spellStart"/>
            <w:r w:rsidRPr="008724F0">
              <w:t>Transporeon</w:t>
            </w:r>
            <w:proofErr w:type="spellEnd"/>
            <w:r w:rsidRPr="008724F0">
              <w:t>. Notre TMS est utilisable et bénéfique pour tous les secteurs d'activité. Et surtout pour les se</w:t>
            </w:r>
            <w:r w:rsidRPr="008724F0">
              <w:t>c</w:t>
            </w:r>
            <w:r w:rsidRPr="008724F0">
              <w:t>teurs dont les coûts logistiques sont importants, en comparaison avec la valeur des produits tran</w:t>
            </w:r>
            <w:r w:rsidRPr="008724F0">
              <w:t>s</w:t>
            </w:r>
            <w:r w:rsidRPr="008724F0">
              <w:t>portés : le potentiel d'économies est ainsi significatif.</w:t>
            </w:r>
          </w:p>
        </w:tc>
        <w:tc>
          <w:tcPr>
            <w:tcW w:w="4606" w:type="dxa"/>
          </w:tcPr>
          <w:p w:rsidR="00E02A8F" w:rsidRPr="008724F0" w:rsidRDefault="00E02A8F" w:rsidP="0070630E">
            <w:pPr>
              <w:pStyle w:val="Tableaucourant"/>
            </w:pPr>
            <w:r w:rsidRPr="008724F0">
              <w:lastRenderedPageBreak/>
              <w:t>Pour remplir sa fonction première, le module collecte les données de fabrication en masse pour devenir en quelque sorte la « </w:t>
            </w:r>
            <w:proofErr w:type="spellStart"/>
            <w:r w:rsidRPr="008724F0">
              <w:t>big</w:t>
            </w:r>
            <w:proofErr w:type="spellEnd"/>
            <w:r w:rsidRPr="008724F0">
              <w:t xml:space="preserve"> data » de la qualité de l’entreprise. C’est un logiciel d’enregistrement des mesures, en relation avec les éléments de traçabilité : numéro OF, lot matières, température d’atelier… </w:t>
            </w:r>
            <w:r w:rsidRPr="008724F0">
              <w:lastRenderedPageBreak/>
              <w:t>Toutes ces données sont en corrélation les unes avec les autres pour permettre aux utilisateurs de faire des exploitations très précises en cro</w:t>
            </w:r>
            <w:r w:rsidRPr="008724F0">
              <w:t>i</w:t>
            </w:r>
            <w:r w:rsidRPr="008724F0">
              <w:t>sant les différents critères.</w:t>
            </w:r>
          </w:p>
          <w:p w:rsidR="00E02A8F" w:rsidRPr="008724F0" w:rsidRDefault="00E02A8F" w:rsidP="0070630E">
            <w:pPr>
              <w:pStyle w:val="Tableaucourant"/>
            </w:pPr>
            <w:r w:rsidRPr="008724F0">
              <w:t>Le SPC rentre dans la logique du zéro papier. Tout est centralisé et enregistré informat</w:t>
            </w:r>
            <w:r w:rsidRPr="008724F0">
              <w:t>i</w:t>
            </w:r>
            <w:r w:rsidRPr="008724F0">
              <w:t>quement pour faire des analyses et éditer des rapports. En cas de besoin par rapport à un fournisseur, à un client ou à une demande interne, la base de données et les multiples critères de recherche associés permettent de retrouver au plus vite des informations pa</w:t>
            </w:r>
            <w:r w:rsidRPr="008724F0">
              <w:t>r</w:t>
            </w:r>
            <w:r w:rsidRPr="008724F0">
              <w:t>fois anciennes. Le SPC participe ainsi act</w:t>
            </w:r>
            <w:r w:rsidRPr="008724F0">
              <w:t>i</w:t>
            </w:r>
            <w:r w:rsidRPr="008724F0">
              <w:t>vement à la traçabilité dans l’entreprise.</w:t>
            </w:r>
          </w:p>
        </w:tc>
      </w:tr>
      <w:tr w:rsidR="00E02A8F" w:rsidRPr="008724F0" w:rsidTr="0070630E">
        <w:tc>
          <w:tcPr>
            <w:tcW w:w="4606" w:type="dxa"/>
          </w:tcPr>
          <w:p w:rsidR="00E02A8F" w:rsidRPr="008724F0" w:rsidRDefault="00E02A8F" w:rsidP="0070630E">
            <w:pPr>
              <w:pStyle w:val="Tableaucourant"/>
            </w:pPr>
            <w:hyperlink r:id="rId11" w:history="1">
              <w:r w:rsidRPr="008724F0">
                <w:rPr>
                  <w:rStyle w:val="Lienhypertexte"/>
                </w:rPr>
                <w:t>https://www.transporeon.com/fr/</w:t>
              </w:r>
            </w:hyperlink>
          </w:p>
        </w:tc>
        <w:tc>
          <w:tcPr>
            <w:tcW w:w="4606" w:type="dxa"/>
          </w:tcPr>
          <w:p w:rsidR="00E02A8F" w:rsidRPr="008724F0" w:rsidRDefault="00E02A8F" w:rsidP="0070630E">
            <w:pPr>
              <w:pStyle w:val="Tableaucourant"/>
            </w:pPr>
            <w:hyperlink r:id="rId12" w:history="1">
              <w:r w:rsidRPr="008724F0">
                <w:rPr>
                  <w:rStyle w:val="Lienhypertexte"/>
                </w:rPr>
                <w:t>http://www.quasar-solutions.fr/spc-tracabilite</w:t>
              </w:r>
            </w:hyperlink>
          </w:p>
        </w:tc>
      </w:tr>
    </w:tbl>
    <w:p w:rsidR="00E02A8F" w:rsidRPr="008724F0" w:rsidRDefault="00E02A8F" w:rsidP="00C53BD4">
      <w:pPr>
        <w:pStyle w:val="04Exercicestitre"/>
      </w:pPr>
      <w:bookmarkStart w:id="1" w:name="_gjdgxs" w:colFirst="0" w:colLast="0"/>
      <w:bookmarkEnd w:id="1"/>
      <w:r w:rsidRPr="008724F0">
        <w:t>Entraînement</w:t>
      </w:r>
    </w:p>
    <w:p w:rsidR="00E02A8F" w:rsidRPr="008724F0" w:rsidRDefault="00E02A8F" w:rsidP="00C53BD4">
      <w:pPr>
        <w:pStyle w:val="05ExerciceTitre"/>
      </w:pPr>
      <w:r w:rsidRPr="008724F0">
        <w:t>Exercice 1</w:t>
      </w:r>
    </w:p>
    <w:p w:rsidR="00E02A8F" w:rsidRPr="008724F0" w:rsidRDefault="00E02A8F" w:rsidP="00C53BD4">
      <w:pPr>
        <w:pStyle w:val="06Questionenonce"/>
      </w:pPr>
      <w:bookmarkStart w:id="2" w:name="_1fob9te" w:colFirst="0" w:colLast="0"/>
      <w:bookmarkEnd w:id="2"/>
      <w:r w:rsidRPr="008724F0">
        <w:t>1</w:t>
      </w:r>
      <w:r w:rsidRPr="008724F0">
        <w:tab/>
        <w:t>Concevez un document de suivi des interventions de formation. Ce document devra être visuel et comporter toutes les informations nécessaires à la planification des interventions.</w:t>
      </w:r>
    </w:p>
    <w:p w:rsidR="00E02A8F" w:rsidRPr="008724F0" w:rsidRDefault="00E02A8F" w:rsidP="0070630E">
      <w:pPr>
        <w:pStyle w:val="TTextecourant"/>
      </w:pPr>
      <w:r w:rsidRPr="008724F0">
        <w:t xml:space="preserve">Les informations essentielles à faire figurer dans le document de suivi des formations organisées par </w:t>
      </w:r>
      <w:proofErr w:type="spellStart"/>
      <w:r w:rsidRPr="008724F0">
        <w:t>Notra</w:t>
      </w:r>
      <w:proofErr w:type="spellEnd"/>
      <w:r w:rsidRPr="008724F0">
        <w:t>-K sont :</w:t>
      </w:r>
    </w:p>
    <w:p w:rsidR="00E02A8F" w:rsidRPr="008724F0" w:rsidRDefault="00E02A8F" w:rsidP="0070630E">
      <w:pPr>
        <w:pStyle w:val="TEnumpuce"/>
      </w:pPr>
      <w:r w:rsidRPr="008724F0">
        <w:t>l’identité des formateurs (interventions par binômes, 4 binômes possibles) ;</w:t>
      </w:r>
    </w:p>
    <w:p w:rsidR="00E02A8F" w:rsidRPr="008724F0" w:rsidRDefault="00E02A8F" w:rsidP="0070630E">
      <w:pPr>
        <w:pStyle w:val="TEnumpuce"/>
      </w:pPr>
      <w:r w:rsidRPr="008724F0">
        <w:t>la période d’intervention ;</w:t>
      </w:r>
    </w:p>
    <w:p w:rsidR="00E02A8F" w:rsidRPr="008724F0" w:rsidRDefault="00E02A8F" w:rsidP="0070630E">
      <w:pPr>
        <w:pStyle w:val="TEnumpuce"/>
      </w:pPr>
      <w:r w:rsidRPr="008724F0">
        <w:t>l’identité du client ;</w:t>
      </w:r>
    </w:p>
    <w:p w:rsidR="00E02A8F" w:rsidRPr="008724F0" w:rsidRDefault="00E02A8F" w:rsidP="0070630E">
      <w:pPr>
        <w:pStyle w:val="TEnumpuce"/>
      </w:pPr>
      <w:r w:rsidRPr="008724F0">
        <w:t>le lieu où se déroulera la formation ;</w:t>
      </w:r>
    </w:p>
    <w:p w:rsidR="00E02A8F" w:rsidRPr="008724F0" w:rsidRDefault="00E02A8F" w:rsidP="0070630E">
      <w:pPr>
        <w:pStyle w:val="TEnumpuce"/>
      </w:pPr>
      <w:r w:rsidRPr="008724F0">
        <w:t>la durée de la formation ;</w:t>
      </w:r>
    </w:p>
    <w:p w:rsidR="00E02A8F" w:rsidRPr="008724F0" w:rsidRDefault="00E02A8F" w:rsidP="0070630E">
      <w:pPr>
        <w:pStyle w:val="TEnumpuce"/>
      </w:pPr>
      <w:r w:rsidRPr="008724F0">
        <w:t>le type d’équipement sur lequel porte la formation.</w:t>
      </w:r>
    </w:p>
    <w:p w:rsidR="00E02A8F" w:rsidRPr="008724F0" w:rsidRDefault="00E02A8F" w:rsidP="0070630E">
      <w:pPr>
        <w:pStyle w:val="TTextecourant"/>
      </w:pPr>
      <w:r w:rsidRPr="008724F0">
        <w:t>Il sera également utile d’y mentionner les jours prévus pour les déplacements.</w:t>
      </w:r>
    </w:p>
    <w:p w:rsidR="00E02A8F" w:rsidRPr="008724F0" w:rsidRDefault="00E02A8F" w:rsidP="0070630E">
      <w:pPr>
        <w:pStyle w:val="TTextecourant"/>
      </w:pPr>
      <w:r w:rsidRPr="008724F0">
        <w:t>Divers outils peuvent être utilisés : logiciel de planification, agenda partagé ou tableur.</w:t>
      </w:r>
    </w:p>
    <w:p w:rsidR="00E02A8F" w:rsidRPr="008724F0" w:rsidRDefault="00E02A8F" w:rsidP="00C53BD4">
      <w:pPr>
        <w:pStyle w:val="06Questionenonce"/>
      </w:pPr>
      <w:r w:rsidRPr="008724F0">
        <w:t>2</w:t>
      </w:r>
      <w:r w:rsidRPr="008724F0">
        <w:tab/>
        <w:t>Mettez à jour cet outil, pour la deuxième quinzaine du mois de juin N, suite aux dernières offres acceptées par les clients. La quinzaine ne comporte pas de jour férié et le 15 juin est un lundi.</w:t>
      </w:r>
    </w:p>
    <w:tbl>
      <w:tblPr>
        <w:tblW w:w="9240" w:type="dxa"/>
        <w:tblInd w:w="57" w:type="dxa"/>
        <w:tblCellMar>
          <w:left w:w="70" w:type="dxa"/>
          <w:right w:w="70" w:type="dxa"/>
        </w:tblCellMar>
        <w:tblLook w:val="04A0" w:firstRow="1" w:lastRow="0" w:firstColumn="1" w:lastColumn="0" w:noHBand="0" w:noVBand="1"/>
      </w:tblPr>
      <w:tblGrid>
        <w:gridCol w:w="2260"/>
        <w:gridCol w:w="2217"/>
        <w:gridCol w:w="2327"/>
        <w:gridCol w:w="1218"/>
        <w:gridCol w:w="1218"/>
      </w:tblGrid>
      <w:tr w:rsidR="00E02A8F" w:rsidRPr="008724F0" w:rsidTr="00B67D51">
        <w:trPr>
          <w:trHeight w:val="315"/>
        </w:trPr>
        <w:tc>
          <w:tcPr>
            <w:tcW w:w="9240"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02A8F" w:rsidRPr="008724F0" w:rsidRDefault="00E02A8F" w:rsidP="0070630E">
            <w:pPr>
              <w:pStyle w:val="Tableautitre"/>
            </w:pPr>
            <w:r w:rsidRPr="008724F0">
              <w:t xml:space="preserve">Planning des interventions – pôle formation </w:t>
            </w:r>
            <w:proofErr w:type="spellStart"/>
            <w:r w:rsidRPr="008724F0">
              <w:t>Notra</w:t>
            </w:r>
            <w:proofErr w:type="spellEnd"/>
            <w:r w:rsidRPr="008724F0">
              <w:t>-K</w:t>
            </w:r>
          </w:p>
        </w:tc>
      </w:tr>
      <w:tr w:rsidR="00E02A8F" w:rsidRPr="008724F0" w:rsidTr="00B67D51">
        <w:trPr>
          <w:trHeight w:val="300"/>
        </w:trPr>
        <w:tc>
          <w:tcPr>
            <w:tcW w:w="2260" w:type="dxa"/>
            <w:tcBorders>
              <w:top w:val="single" w:sz="4" w:space="0" w:color="auto"/>
              <w:left w:val="single" w:sz="8" w:space="0" w:color="auto"/>
              <w:bottom w:val="single" w:sz="4" w:space="0" w:color="auto"/>
              <w:right w:val="single" w:sz="4" w:space="0" w:color="auto"/>
            </w:tcBorders>
            <w:shd w:val="clear" w:color="auto" w:fill="auto"/>
            <w:noWrap/>
            <w:vAlign w:val="bottom"/>
            <w:hideMark/>
          </w:tcPr>
          <w:p w:rsidR="00E02A8F" w:rsidRPr="008724F0" w:rsidRDefault="00E02A8F" w:rsidP="0070630E">
            <w:pPr>
              <w:pStyle w:val="Tableautetiere"/>
            </w:pPr>
          </w:p>
        </w:tc>
        <w:tc>
          <w:tcPr>
            <w:tcW w:w="2217" w:type="dxa"/>
            <w:tcBorders>
              <w:top w:val="single" w:sz="4" w:space="0" w:color="auto"/>
              <w:left w:val="nil"/>
              <w:bottom w:val="single" w:sz="4" w:space="0" w:color="auto"/>
              <w:right w:val="single" w:sz="4" w:space="0" w:color="auto"/>
            </w:tcBorders>
            <w:shd w:val="clear" w:color="auto" w:fill="auto"/>
            <w:noWrap/>
            <w:vAlign w:val="bottom"/>
            <w:hideMark/>
          </w:tcPr>
          <w:p w:rsidR="00E02A8F" w:rsidRPr="008724F0" w:rsidRDefault="00E02A8F" w:rsidP="0070630E">
            <w:pPr>
              <w:pStyle w:val="Tableautetiere"/>
            </w:pPr>
            <w:r w:rsidRPr="008724F0">
              <w:t>Binôme 1</w:t>
            </w:r>
          </w:p>
        </w:tc>
        <w:tc>
          <w:tcPr>
            <w:tcW w:w="2327" w:type="dxa"/>
            <w:tcBorders>
              <w:top w:val="single" w:sz="4" w:space="0" w:color="auto"/>
              <w:left w:val="nil"/>
              <w:bottom w:val="single" w:sz="4" w:space="0" w:color="auto"/>
              <w:right w:val="single" w:sz="4" w:space="0" w:color="auto"/>
            </w:tcBorders>
            <w:shd w:val="clear" w:color="auto" w:fill="auto"/>
            <w:noWrap/>
            <w:vAlign w:val="bottom"/>
            <w:hideMark/>
          </w:tcPr>
          <w:p w:rsidR="00E02A8F" w:rsidRPr="008724F0" w:rsidRDefault="00E02A8F" w:rsidP="0070630E">
            <w:pPr>
              <w:pStyle w:val="Tableautetiere"/>
            </w:pPr>
            <w:r w:rsidRPr="008724F0">
              <w:t>Binôme 2</w:t>
            </w:r>
          </w:p>
        </w:tc>
        <w:tc>
          <w:tcPr>
            <w:tcW w:w="1218" w:type="dxa"/>
            <w:tcBorders>
              <w:top w:val="single" w:sz="4" w:space="0" w:color="auto"/>
              <w:left w:val="nil"/>
              <w:bottom w:val="single" w:sz="4" w:space="0" w:color="auto"/>
              <w:right w:val="single" w:sz="4" w:space="0" w:color="auto"/>
            </w:tcBorders>
            <w:shd w:val="clear" w:color="auto" w:fill="auto"/>
            <w:noWrap/>
            <w:vAlign w:val="bottom"/>
            <w:hideMark/>
          </w:tcPr>
          <w:p w:rsidR="00E02A8F" w:rsidRPr="008724F0" w:rsidRDefault="00E02A8F" w:rsidP="0070630E">
            <w:pPr>
              <w:pStyle w:val="Tableautetiere"/>
            </w:pPr>
            <w:r w:rsidRPr="008724F0">
              <w:t>Binôme 3</w:t>
            </w:r>
          </w:p>
        </w:tc>
        <w:tc>
          <w:tcPr>
            <w:tcW w:w="1218" w:type="dxa"/>
            <w:tcBorders>
              <w:top w:val="single" w:sz="4" w:space="0" w:color="auto"/>
              <w:left w:val="nil"/>
              <w:bottom w:val="single" w:sz="4" w:space="0" w:color="auto"/>
              <w:right w:val="single" w:sz="8" w:space="0" w:color="auto"/>
            </w:tcBorders>
            <w:shd w:val="clear" w:color="auto" w:fill="auto"/>
            <w:noWrap/>
            <w:vAlign w:val="bottom"/>
            <w:hideMark/>
          </w:tcPr>
          <w:p w:rsidR="00E02A8F" w:rsidRPr="008724F0" w:rsidRDefault="00E02A8F" w:rsidP="0070630E">
            <w:pPr>
              <w:pStyle w:val="Tableautetiere"/>
            </w:pPr>
            <w:r w:rsidRPr="008724F0">
              <w:t>Binôme 4</w:t>
            </w:r>
          </w:p>
        </w:tc>
      </w:tr>
      <w:tr w:rsidR="00E02A8F" w:rsidRPr="008724F0" w:rsidTr="00B67D51">
        <w:trPr>
          <w:trHeight w:val="300"/>
        </w:trPr>
        <w:tc>
          <w:tcPr>
            <w:tcW w:w="2260" w:type="dxa"/>
            <w:tcBorders>
              <w:top w:val="nil"/>
              <w:left w:val="single" w:sz="8" w:space="0" w:color="auto"/>
              <w:bottom w:val="single" w:sz="4" w:space="0" w:color="auto"/>
              <w:right w:val="single" w:sz="4" w:space="0" w:color="auto"/>
            </w:tcBorders>
            <w:shd w:val="clear" w:color="auto" w:fill="auto"/>
            <w:noWrap/>
            <w:vAlign w:val="bottom"/>
            <w:hideMark/>
          </w:tcPr>
          <w:p w:rsidR="00E02A8F" w:rsidRPr="008724F0" w:rsidRDefault="00E02A8F" w:rsidP="0070630E">
            <w:pPr>
              <w:pStyle w:val="Tableaucourant"/>
            </w:pPr>
            <w:r w:rsidRPr="008724F0">
              <w:t>Intervenant 1</w:t>
            </w:r>
          </w:p>
        </w:tc>
        <w:tc>
          <w:tcPr>
            <w:tcW w:w="2217" w:type="dxa"/>
            <w:tcBorders>
              <w:top w:val="nil"/>
              <w:left w:val="nil"/>
              <w:bottom w:val="single" w:sz="4" w:space="0" w:color="auto"/>
              <w:right w:val="single" w:sz="4" w:space="0" w:color="auto"/>
            </w:tcBorders>
            <w:shd w:val="clear" w:color="auto" w:fill="auto"/>
            <w:noWrap/>
            <w:vAlign w:val="bottom"/>
            <w:hideMark/>
          </w:tcPr>
          <w:p w:rsidR="00E02A8F" w:rsidRPr="008724F0" w:rsidRDefault="00E02A8F" w:rsidP="0070630E">
            <w:pPr>
              <w:pStyle w:val="Tableaucourant"/>
            </w:pPr>
            <w:r w:rsidRPr="008724F0">
              <w:t>Michel H</w:t>
            </w:r>
          </w:p>
        </w:tc>
        <w:tc>
          <w:tcPr>
            <w:tcW w:w="2327" w:type="dxa"/>
            <w:tcBorders>
              <w:top w:val="nil"/>
              <w:left w:val="nil"/>
              <w:bottom w:val="single" w:sz="4" w:space="0" w:color="auto"/>
              <w:right w:val="single" w:sz="4" w:space="0" w:color="auto"/>
            </w:tcBorders>
            <w:shd w:val="clear" w:color="auto" w:fill="auto"/>
            <w:noWrap/>
            <w:vAlign w:val="bottom"/>
            <w:hideMark/>
          </w:tcPr>
          <w:p w:rsidR="00E02A8F" w:rsidRPr="008724F0" w:rsidRDefault="00E02A8F" w:rsidP="0070630E">
            <w:pPr>
              <w:pStyle w:val="Tableaucourant"/>
            </w:pPr>
            <w:r w:rsidRPr="008724F0">
              <w:t>Bruno B</w:t>
            </w:r>
          </w:p>
        </w:tc>
        <w:tc>
          <w:tcPr>
            <w:tcW w:w="1218" w:type="dxa"/>
            <w:tcBorders>
              <w:top w:val="nil"/>
              <w:left w:val="nil"/>
              <w:bottom w:val="single" w:sz="4" w:space="0" w:color="auto"/>
              <w:right w:val="single" w:sz="4" w:space="0" w:color="auto"/>
            </w:tcBorders>
            <w:shd w:val="clear" w:color="auto" w:fill="auto"/>
            <w:noWrap/>
            <w:vAlign w:val="bottom"/>
            <w:hideMark/>
          </w:tcPr>
          <w:p w:rsidR="00E02A8F" w:rsidRPr="008724F0" w:rsidRDefault="00E02A8F" w:rsidP="0070630E">
            <w:pPr>
              <w:pStyle w:val="Tableaucourant"/>
            </w:pPr>
          </w:p>
        </w:tc>
        <w:tc>
          <w:tcPr>
            <w:tcW w:w="1218" w:type="dxa"/>
            <w:tcBorders>
              <w:top w:val="nil"/>
              <w:left w:val="nil"/>
              <w:bottom w:val="single" w:sz="4" w:space="0" w:color="auto"/>
              <w:right w:val="single" w:sz="8" w:space="0" w:color="auto"/>
            </w:tcBorders>
            <w:shd w:val="clear" w:color="auto" w:fill="auto"/>
            <w:noWrap/>
            <w:vAlign w:val="bottom"/>
            <w:hideMark/>
          </w:tcPr>
          <w:p w:rsidR="00E02A8F" w:rsidRPr="008724F0" w:rsidRDefault="00E02A8F" w:rsidP="0070630E">
            <w:pPr>
              <w:pStyle w:val="Tableaucourant"/>
            </w:pPr>
          </w:p>
        </w:tc>
      </w:tr>
      <w:tr w:rsidR="00E02A8F" w:rsidRPr="008724F0" w:rsidTr="00B67D51">
        <w:trPr>
          <w:trHeight w:val="315"/>
        </w:trPr>
        <w:tc>
          <w:tcPr>
            <w:tcW w:w="2260" w:type="dxa"/>
            <w:tcBorders>
              <w:top w:val="nil"/>
              <w:left w:val="single" w:sz="8" w:space="0" w:color="auto"/>
              <w:bottom w:val="single" w:sz="8" w:space="0" w:color="auto"/>
              <w:right w:val="single" w:sz="4" w:space="0" w:color="auto"/>
            </w:tcBorders>
            <w:shd w:val="clear" w:color="auto" w:fill="auto"/>
            <w:noWrap/>
            <w:vAlign w:val="bottom"/>
            <w:hideMark/>
          </w:tcPr>
          <w:p w:rsidR="00E02A8F" w:rsidRPr="008724F0" w:rsidRDefault="00E02A8F" w:rsidP="0070630E">
            <w:pPr>
              <w:pStyle w:val="Tableaucourant"/>
            </w:pPr>
            <w:r w:rsidRPr="008724F0">
              <w:t>Intervenant 2</w:t>
            </w:r>
          </w:p>
        </w:tc>
        <w:tc>
          <w:tcPr>
            <w:tcW w:w="2217" w:type="dxa"/>
            <w:tcBorders>
              <w:top w:val="nil"/>
              <w:left w:val="nil"/>
              <w:bottom w:val="single" w:sz="8" w:space="0" w:color="auto"/>
              <w:right w:val="single" w:sz="4" w:space="0" w:color="auto"/>
            </w:tcBorders>
            <w:shd w:val="clear" w:color="auto" w:fill="auto"/>
            <w:noWrap/>
            <w:vAlign w:val="bottom"/>
            <w:hideMark/>
          </w:tcPr>
          <w:p w:rsidR="00E02A8F" w:rsidRPr="008724F0" w:rsidRDefault="00E02A8F" w:rsidP="0070630E">
            <w:pPr>
              <w:pStyle w:val="Tableaucourant"/>
            </w:pPr>
            <w:r w:rsidRPr="008724F0">
              <w:t>Max L</w:t>
            </w:r>
          </w:p>
        </w:tc>
        <w:tc>
          <w:tcPr>
            <w:tcW w:w="2327" w:type="dxa"/>
            <w:tcBorders>
              <w:top w:val="nil"/>
              <w:left w:val="nil"/>
              <w:bottom w:val="single" w:sz="8" w:space="0" w:color="auto"/>
              <w:right w:val="single" w:sz="4" w:space="0" w:color="auto"/>
            </w:tcBorders>
            <w:shd w:val="clear" w:color="auto" w:fill="auto"/>
            <w:noWrap/>
            <w:vAlign w:val="bottom"/>
            <w:hideMark/>
          </w:tcPr>
          <w:p w:rsidR="00E02A8F" w:rsidRPr="008724F0" w:rsidRDefault="00E02A8F" w:rsidP="0070630E">
            <w:pPr>
              <w:pStyle w:val="Tableaucourant"/>
            </w:pPr>
            <w:r w:rsidRPr="008724F0">
              <w:t>Théo L</w:t>
            </w:r>
          </w:p>
        </w:tc>
        <w:tc>
          <w:tcPr>
            <w:tcW w:w="1218" w:type="dxa"/>
            <w:tcBorders>
              <w:top w:val="nil"/>
              <w:left w:val="nil"/>
              <w:bottom w:val="single" w:sz="8" w:space="0" w:color="auto"/>
              <w:right w:val="single" w:sz="4" w:space="0" w:color="auto"/>
            </w:tcBorders>
            <w:shd w:val="clear" w:color="auto" w:fill="auto"/>
            <w:noWrap/>
            <w:vAlign w:val="bottom"/>
            <w:hideMark/>
          </w:tcPr>
          <w:p w:rsidR="00E02A8F" w:rsidRPr="008724F0" w:rsidRDefault="00E02A8F" w:rsidP="0070630E">
            <w:pPr>
              <w:pStyle w:val="Tableaucourant"/>
            </w:pPr>
          </w:p>
        </w:tc>
        <w:tc>
          <w:tcPr>
            <w:tcW w:w="1218" w:type="dxa"/>
            <w:tcBorders>
              <w:top w:val="nil"/>
              <w:left w:val="nil"/>
              <w:bottom w:val="single" w:sz="8" w:space="0" w:color="auto"/>
              <w:right w:val="single" w:sz="8" w:space="0" w:color="auto"/>
            </w:tcBorders>
            <w:shd w:val="clear" w:color="auto" w:fill="auto"/>
            <w:noWrap/>
            <w:vAlign w:val="bottom"/>
            <w:hideMark/>
          </w:tcPr>
          <w:p w:rsidR="00E02A8F" w:rsidRPr="008724F0" w:rsidRDefault="00E02A8F" w:rsidP="0070630E">
            <w:pPr>
              <w:pStyle w:val="Tableaucourant"/>
            </w:pPr>
          </w:p>
        </w:tc>
      </w:tr>
      <w:tr w:rsidR="00E02A8F" w:rsidRPr="008724F0" w:rsidTr="00B67D51">
        <w:trPr>
          <w:trHeight w:val="225"/>
        </w:trPr>
        <w:tc>
          <w:tcPr>
            <w:tcW w:w="2260" w:type="dxa"/>
            <w:tcBorders>
              <w:top w:val="nil"/>
              <w:left w:val="nil"/>
              <w:bottom w:val="nil"/>
              <w:right w:val="nil"/>
            </w:tcBorders>
            <w:shd w:val="clear" w:color="auto" w:fill="auto"/>
            <w:noWrap/>
            <w:vAlign w:val="center"/>
            <w:hideMark/>
          </w:tcPr>
          <w:p w:rsidR="00E02A8F" w:rsidRPr="008724F0" w:rsidRDefault="00E02A8F" w:rsidP="0070630E">
            <w:pPr>
              <w:pStyle w:val="Tableautetiere"/>
            </w:pPr>
            <w:r w:rsidRPr="008724F0">
              <w:t>Période</w:t>
            </w:r>
          </w:p>
        </w:tc>
        <w:tc>
          <w:tcPr>
            <w:tcW w:w="2217" w:type="dxa"/>
            <w:tcBorders>
              <w:top w:val="nil"/>
              <w:left w:val="nil"/>
              <w:bottom w:val="nil"/>
              <w:right w:val="nil"/>
            </w:tcBorders>
            <w:shd w:val="clear" w:color="auto" w:fill="auto"/>
            <w:noWrap/>
            <w:vAlign w:val="bottom"/>
            <w:hideMark/>
          </w:tcPr>
          <w:p w:rsidR="00E02A8F" w:rsidRPr="008724F0" w:rsidRDefault="00E02A8F" w:rsidP="00B67D51"/>
        </w:tc>
        <w:tc>
          <w:tcPr>
            <w:tcW w:w="2327" w:type="dxa"/>
            <w:tcBorders>
              <w:top w:val="nil"/>
              <w:left w:val="nil"/>
              <w:bottom w:val="nil"/>
              <w:right w:val="nil"/>
            </w:tcBorders>
            <w:shd w:val="clear" w:color="auto" w:fill="auto"/>
            <w:noWrap/>
            <w:vAlign w:val="bottom"/>
            <w:hideMark/>
          </w:tcPr>
          <w:p w:rsidR="00E02A8F" w:rsidRPr="008724F0" w:rsidRDefault="00E02A8F" w:rsidP="00B67D51"/>
        </w:tc>
        <w:tc>
          <w:tcPr>
            <w:tcW w:w="1218" w:type="dxa"/>
            <w:tcBorders>
              <w:top w:val="nil"/>
              <w:left w:val="nil"/>
              <w:bottom w:val="nil"/>
              <w:right w:val="nil"/>
            </w:tcBorders>
            <w:shd w:val="clear" w:color="auto" w:fill="auto"/>
            <w:noWrap/>
            <w:vAlign w:val="bottom"/>
            <w:hideMark/>
          </w:tcPr>
          <w:p w:rsidR="00E02A8F" w:rsidRPr="008724F0" w:rsidRDefault="00E02A8F" w:rsidP="00B67D51"/>
        </w:tc>
        <w:tc>
          <w:tcPr>
            <w:tcW w:w="1218" w:type="dxa"/>
            <w:tcBorders>
              <w:top w:val="nil"/>
              <w:left w:val="nil"/>
              <w:bottom w:val="nil"/>
              <w:right w:val="nil"/>
            </w:tcBorders>
            <w:shd w:val="clear" w:color="auto" w:fill="auto"/>
            <w:noWrap/>
            <w:vAlign w:val="bottom"/>
            <w:hideMark/>
          </w:tcPr>
          <w:p w:rsidR="00E02A8F" w:rsidRPr="008724F0" w:rsidRDefault="00E02A8F" w:rsidP="00B67D51"/>
        </w:tc>
      </w:tr>
      <w:tr w:rsidR="00E02A8F" w:rsidRPr="008724F0" w:rsidTr="00B67D51">
        <w:trPr>
          <w:trHeight w:val="405"/>
        </w:trPr>
        <w:tc>
          <w:tcPr>
            <w:tcW w:w="2260"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rsidR="00E02A8F" w:rsidRPr="008724F0" w:rsidRDefault="00E02A8F" w:rsidP="0070630E">
            <w:pPr>
              <w:pStyle w:val="Tableaucourant"/>
            </w:pPr>
            <w:r w:rsidRPr="008724F0">
              <w:t>Lundi 15/06/N</w:t>
            </w:r>
          </w:p>
        </w:tc>
        <w:tc>
          <w:tcPr>
            <w:tcW w:w="2217" w:type="dxa"/>
            <w:tcBorders>
              <w:top w:val="single" w:sz="8" w:space="0" w:color="auto"/>
              <w:left w:val="nil"/>
              <w:bottom w:val="single" w:sz="4" w:space="0" w:color="auto"/>
              <w:right w:val="single" w:sz="4" w:space="0" w:color="auto"/>
            </w:tcBorders>
            <w:shd w:val="clear" w:color="auto" w:fill="auto"/>
            <w:noWrap/>
            <w:vAlign w:val="bottom"/>
            <w:hideMark/>
          </w:tcPr>
          <w:p w:rsidR="00E02A8F" w:rsidRPr="008724F0" w:rsidRDefault="00E02A8F" w:rsidP="0070630E">
            <w:pPr>
              <w:pStyle w:val="Tableaucourant"/>
            </w:pPr>
            <w:r w:rsidRPr="008724F0">
              <w:t>Départ Canada</w:t>
            </w:r>
          </w:p>
        </w:tc>
        <w:tc>
          <w:tcPr>
            <w:tcW w:w="2327" w:type="dxa"/>
            <w:tcBorders>
              <w:top w:val="single" w:sz="8" w:space="0" w:color="auto"/>
              <w:left w:val="nil"/>
              <w:bottom w:val="single" w:sz="4" w:space="0" w:color="auto"/>
              <w:right w:val="single" w:sz="4" w:space="0" w:color="auto"/>
            </w:tcBorders>
            <w:shd w:val="clear" w:color="auto" w:fill="auto"/>
            <w:noWrap/>
            <w:vAlign w:val="bottom"/>
            <w:hideMark/>
          </w:tcPr>
          <w:p w:rsidR="00E02A8F" w:rsidRPr="008724F0" w:rsidRDefault="00E02A8F" w:rsidP="0070630E">
            <w:pPr>
              <w:pStyle w:val="Tableaucourant"/>
            </w:pPr>
          </w:p>
        </w:tc>
        <w:tc>
          <w:tcPr>
            <w:tcW w:w="1218" w:type="dxa"/>
            <w:tcBorders>
              <w:top w:val="single" w:sz="8" w:space="0" w:color="auto"/>
              <w:left w:val="nil"/>
              <w:bottom w:val="single" w:sz="4" w:space="0" w:color="auto"/>
              <w:right w:val="single" w:sz="4" w:space="0" w:color="auto"/>
            </w:tcBorders>
            <w:shd w:val="clear" w:color="auto" w:fill="auto"/>
            <w:noWrap/>
            <w:vAlign w:val="bottom"/>
            <w:hideMark/>
          </w:tcPr>
          <w:p w:rsidR="00E02A8F" w:rsidRPr="008724F0" w:rsidRDefault="00E02A8F" w:rsidP="0070630E">
            <w:pPr>
              <w:pStyle w:val="Tableaucourant"/>
            </w:pPr>
          </w:p>
        </w:tc>
        <w:tc>
          <w:tcPr>
            <w:tcW w:w="1218" w:type="dxa"/>
            <w:tcBorders>
              <w:top w:val="single" w:sz="8" w:space="0" w:color="auto"/>
              <w:left w:val="nil"/>
              <w:bottom w:val="single" w:sz="4" w:space="0" w:color="auto"/>
              <w:right w:val="single" w:sz="8" w:space="0" w:color="auto"/>
            </w:tcBorders>
            <w:shd w:val="clear" w:color="auto" w:fill="auto"/>
            <w:noWrap/>
            <w:vAlign w:val="bottom"/>
            <w:hideMark/>
          </w:tcPr>
          <w:p w:rsidR="00E02A8F" w:rsidRPr="008724F0" w:rsidRDefault="00E02A8F" w:rsidP="0070630E">
            <w:pPr>
              <w:pStyle w:val="Tableaucourant"/>
            </w:pPr>
          </w:p>
        </w:tc>
      </w:tr>
      <w:tr w:rsidR="00E02A8F" w:rsidRPr="008724F0" w:rsidTr="00B67D51">
        <w:trPr>
          <w:trHeight w:val="405"/>
        </w:trPr>
        <w:tc>
          <w:tcPr>
            <w:tcW w:w="2260" w:type="dxa"/>
            <w:tcBorders>
              <w:top w:val="nil"/>
              <w:left w:val="single" w:sz="8" w:space="0" w:color="auto"/>
              <w:bottom w:val="single" w:sz="4" w:space="0" w:color="auto"/>
              <w:right w:val="single" w:sz="4" w:space="0" w:color="auto"/>
            </w:tcBorders>
            <w:shd w:val="clear" w:color="auto" w:fill="auto"/>
            <w:noWrap/>
            <w:vAlign w:val="bottom"/>
            <w:hideMark/>
          </w:tcPr>
          <w:p w:rsidR="00E02A8F" w:rsidRPr="008724F0" w:rsidRDefault="00E02A8F" w:rsidP="0070630E">
            <w:pPr>
              <w:pStyle w:val="Tableaucourant"/>
            </w:pPr>
            <w:r w:rsidRPr="008724F0">
              <w:t>Mardi 16/06/N</w:t>
            </w:r>
          </w:p>
        </w:tc>
        <w:tc>
          <w:tcPr>
            <w:tcW w:w="2217" w:type="dxa"/>
            <w:vMerge w:val="restart"/>
            <w:tcBorders>
              <w:top w:val="nil"/>
              <w:left w:val="single" w:sz="4" w:space="0" w:color="auto"/>
              <w:bottom w:val="single" w:sz="8" w:space="0" w:color="000000"/>
              <w:right w:val="single" w:sz="4" w:space="0" w:color="auto"/>
            </w:tcBorders>
            <w:shd w:val="clear" w:color="auto" w:fill="auto"/>
            <w:vAlign w:val="center"/>
            <w:hideMark/>
          </w:tcPr>
          <w:p w:rsidR="00E02A8F" w:rsidRPr="008724F0" w:rsidRDefault="00E02A8F" w:rsidP="0070630E">
            <w:pPr>
              <w:pStyle w:val="Tableaucourant"/>
            </w:pPr>
            <w:r w:rsidRPr="008724F0">
              <w:t xml:space="preserve">Client : </w:t>
            </w:r>
            <w:proofErr w:type="spellStart"/>
            <w:r w:rsidRPr="008724F0">
              <w:t>Metalium</w:t>
            </w:r>
            <w:proofErr w:type="spellEnd"/>
          </w:p>
          <w:p w:rsidR="00E02A8F" w:rsidRPr="008724F0" w:rsidRDefault="00E02A8F" w:rsidP="0070630E">
            <w:pPr>
              <w:pStyle w:val="Tableaucourant"/>
            </w:pPr>
            <w:r w:rsidRPr="008724F0">
              <w:t>Lieu : Montréal, C</w:t>
            </w:r>
            <w:r w:rsidRPr="008724F0">
              <w:t>a</w:t>
            </w:r>
            <w:r w:rsidRPr="008724F0">
              <w:t>nada</w:t>
            </w:r>
          </w:p>
          <w:p w:rsidR="00E02A8F" w:rsidRPr="008724F0" w:rsidRDefault="00E02A8F" w:rsidP="0070630E">
            <w:pPr>
              <w:pStyle w:val="Tableaucourant"/>
            </w:pPr>
            <w:r w:rsidRPr="008724F0">
              <w:t>Durée : 4 jours</w:t>
            </w:r>
          </w:p>
          <w:p w:rsidR="00E02A8F" w:rsidRPr="008724F0" w:rsidRDefault="00E02A8F" w:rsidP="0070630E">
            <w:pPr>
              <w:pStyle w:val="Tableaucourant"/>
            </w:pPr>
            <w:r w:rsidRPr="008724F0">
              <w:t>Machine : NA21547</w:t>
            </w:r>
          </w:p>
        </w:tc>
        <w:tc>
          <w:tcPr>
            <w:tcW w:w="2327" w:type="dxa"/>
            <w:tcBorders>
              <w:top w:val="nil"/>
              <w:left w:val="nil"/>
              <w:bottom w:val="single" w:sz="4" w:space="0" w:color="auto"/>
              <w:right w:val="single" w:sz="4" w:space="0" w:color="auto"/>
            </w:tcBorders>
            <w:shd w:val="clear" w:color="auto" w:fill="auto"/>
            <w:noWrap/>
            <w:vAlign w:val="bottom"/>
            <w:hideMark/>
          </w:tcPr>
          <w:p w:rsidR="00E02A8F" w:rsidRPr="008724F0" w:rsidRDefault="00E02A8F" w:rsidP="0070630E">
            <w:pPr>
              <w:pStyle w:val="Tableaucourant"/>
            </w:pPr>
          </w:p>
        </w:tc>
        <w:tc>
          <w:tcPr>
            <w:tcW w:w="1218" w:type="dxa"/>
            <w:tcBorders>
              <w:top w:val="nil"/>
              <w:left w:val="nil"/>
              <w:bottom w:val="single" w:sz="4" w:space="0" w:color="auto"/>
              <w:right w:val="single" w:sz="4" w:space="0" w:color="auto"/>
            </w:tcBorders>
            <w:shd w:val="clear" w:color="auto" w:fill="auto"/>
            <w:noWrap/>
            <w:vAlign w:val="bottom"/>
            <w:hideMark/>
          </w:tcPr>
          <w:p w:rsidR="00E02A8F" w:rsidRPr="008724F0" w:rsidRDefault="00E02A8F" w:rsidP="0070630E">
            <w:pPr>
              <w:pStyle w:val="Tableaucourant"/>
            </w:pPr>
          </w:p>
        </w:tc>
        <w:tc>
          <w:tcPr>
            <w:tcW w:w="1218" w:type="dxa"/>
            <w:tcBorders>
              <w:top w:val="nil"/>
              <w:left w:val="nil"/>
              <w:bottom w:val="single" w:sz="4" w:space="0" w:color="auto"/>
              <w:right w:val="single" w:sz="8" w:space="0" w:color="auto"/>
            </w:tcBorders>
            <w:shd w:val="clear" w:color="auto" w:fill="auto"/>
            <w:noWrap/>
            <w:vAlign w:val="bottom"/>
            <w:hideMark/>
          </w:tcPr>
          <w:p w:rsidR="00E02A8F" w:rsidRPr="008724F0" w:rsidRDefault="00E02A8F" w:rsidP="0070630E">
            <w:pPr>
              <w:pStyle w:val="Tableaucourant"/>
            </w:pPr>
          </w:p>
        </w:tc>
      </w:tr>
      <w:tr w:rsidR="00E02A8F" w:rsidRPr="008724F0" w:rsidTr="0070630E">
        <w:trPr>
          <w:trHeight w:val="372"/>
        </w:trPr>
        <w:tc>
          <w:tcPr>
            <w:tcW w:w="2260" w:type="dxa"/>
            <w:tcBorders>
              <w:top w:val="nil"/>
              <w:left w:val="single" w:sz="8" w:space="0" w:color="auto"/>
              <w:bottom w:val="single" w:sz="4" w:space="0" w:color="auto"/>
              <w:right w:val="single" w:sz="4" w:space="0" w:color="auto"/>
            </w:tcBorders>
            <w:shd w:val="clear" w:color="auto" w:fill="auto"/>
            <w:noWrap/>
            <w:vAlign w:val="bottom"/>
            <w:hideMark/>
          </w:tcPr>
          <w:p w:rsidR="00E02A8F" w:rsidRPr="008724F0" w:rsidRDefault="00E02A8F" w:rsidP="0070630E">
            <w:pPr>
              <w:pStyle w:val="Tableaucourant"/>
            </w:pPr>
            <w:r w:rsidRPr="008724F0">
              <w:t>Mercredi 17/06/N</w:t>
            </w:r>
          </w:p>
        </w:tc>
        <w:tc>
          <w:tcPr>
            <w:tcW w:w="2217" w:type="dxa"/>
            <w:vMerge/>
            <w:tcBorders>
              <w:top w:val="nil"/>
              <w:left w:val="single" w:sz="4" w:space="0" w:color="auto"/>
              <w:bottom w:val="single" w:sz="8" w:space="0" w:color="000000"/>
              <w:right w:val="single" w:sz="4" w:space="0" w:color="auto"/>
            </w:tcBorders>
            <w:shd w:val="clear" w:color="auto" w:fill="auto"/>
            <w:vAlign w:val="center"/>
            <w:hideMark/>
          </w:tcPr>
          <w:p w:rsidR="00E02A8F" w:rsidRPr="008724F0" w:rsidRDefault="00E02A8F" w:rsidP="0070630E">
            <w:pPr>
              <w:pStyle w:val="Tableaucourant"/>
            </w:pPr>
          </w:p>
        </w:tc>
        <w:tc>
          <w:tcPr>
            <w:tcW w:w="2327" w:type="dxa"/>
            <w:vMerge w:val="restart"/>
            <w:tcBorders>
              <w:top w:val="nil"/>
              <w:left w:val="single" w:sz="4" w:space="0" w:color="auto"/>
              <w:bottom w:val="single" w:sz="4" w:space="0" w:color="000000"/>
              <w:right w:val="single" w:sz="4" w:space="0" w:color="auto"/>
            </w:tcBorders>
            <w:shd w:val="clear" w:color="auto" w:fill="auto"/>
            <w:vAlign w:val="bottom"/>
            <w:hideMark/>
          </w:tcPr>
          <w:p w:rsidR="00E02A8F" w:rsidRPr="008724F0" w:rsidRDefault="00E02A8F" w:rsidP="0070630E">
            <w:pPr>
              <w:pStyle w:val="Tableaucourant"/>
            </w:pPr>
            <w:r w:rsidRPr="008724F0">
              <w:t>Client : Métallerie du Rhin</w:t>
            </w:r>
          </w:p>
          <w:p w:rsidR="00E02A8F" w:rsidRPr="008724F0" w:rsidRDefault="00E02A8F" w:rsidP="0070630E">
            <w:pPr>
              <w:pStyle w:val="Tableaucourant"/>
            </w:pPr>
            <w:r w:rsidRPr="008724F0">
              <w:t>Lieu : Strasbourg</w:t>
            </w:r>
          </w:p>
          <w:p w:rsidR="00E02A8F" w:rsidRPr="008724F0" w:rsidRDefault="00E02A8F" w:rsidP="0070630E">
            <w:pPr>
              <w:pStyle w:val="Tableaucourant"/>
            </w:pPr>
            <w:r w:rsidRPr="008724F0">
              <w:t>Durée : 2 jours</w:t>
            </w:r>
          </w:p>
          <w:p w:rsidR="00E02A8F" w:rsidRPr="008724F0" w:rsidRDefault="00E02A8F" w:rsidP="0070630E">
            <w:pPr>
              <w:pStyle w:val="Tableaucourant"/>
            </w:pPr>
            <w:r w:rsidRPr="008724F0">
              <w:t>Machine : SF430</w:t>
            </w:r>
          </w:p>
        </w:tc>
        <w:tc>
          <w:tcPr>
            <w:tcW w:w="1218" w:type="dxa"/>
            <w:tcBorders>
              <w:top w:val="nil"/>
              <w:left w:val="nil"/>
              <w:bottom w:val="single" w:sz="4" w:space="0" w:color="auto"/>
              <w:right w:val="single" w:sz="4" w:space="0" w:color="auto"/>
            </w:tcBorders>
            <w:shd w:val="clear" w:color="auto" w:fill="auto"/>
            <w:noWrap/>
            <w:vAlign w:val="bottom"/>
            <w:hideMark/>
          </w:tcPr>
          <w:p w:rsidR="00E02A8F" w:rsidRPr="008724F0" w:rsidRDefault="00E02A8F" w:rsidP="0070630E">
            <w:pPr>
              <w:pStyle w:val="Tableaucourant"/>
            </w:pPr>
          </w:p>
        </w:tc>
        <w:tc>
          <w:tcPr>
            <w:tcW w:w="1218" w:type="dxa"/>
            <w:tcBorders>
              <w:top w:val="nil"/>
              <w:left w:val="nil"/>
              <w:bottom w:val="single" w:sz="4" w:space="0" w:color="auto"/>
              <w:right w:val="single" w:sz="8" w:space="0" w:color="auto"/>
            </w:tcBorders>
            <w:shd w:val="clear" w:color="auto" w:fill="auto"/>
            <w:noWrap/>
            <w:vAlign w:val="bottom"/>
            <w:hideMark/>
          </w:tcPr>
          <w:p w:rsidR="00E02A8F" w:rsidRPr="008724F0" w:rsidRDefault="00E02A8F" w:rsidP="0070630E">
            <w:pPr>
              <w:pStyle w:val="Tableaucourant"/>
            </w:pPr>
          </w:p>
        </w:tc>
      </w:tr>
      <w:tr w:rsidR="00E02A8F" w:rsidRPr="008724F0" w:rsidTr="0070630E">
        <w:trPr>
          <w:trHeight w:val="392"/>
        </w:trPr>
        <w:tc>
          <w:tcPr>
            <w:tcW w:w="2260" w:type="dxa"/>
            <w:tcBorders>
              <w:top w:val="nil"/>
              <w:left w:val="single" w:sz="8" w:space="0" w:color="auto"/>
              <w:bottom w:val="single" w:sz="4" w:space="0" w:color="auto"/>
              <w:right w:val="single" w:sz="4" w:space="0" w:color="auto"/>
            </w:tcBorders>
            <w:shd w:val="clear" w:color="auto" w:fill="auto"/>
            <w:noWrap/>
            <w:vAlign w:val="bottom"/>
            <w:hideMark/>
          </w:tcPr>
          <w:p w:rsidR="00E02A8F" w:rsidRPr="008724F0" w:rsidRDefault="00E02A8F" w:rsidP="0070630E">
            <w:pPr>
              <w:pStyle w:val="Tableaucourant"/>
            </w:pPr>
            <w:r w:rsidRPr="008724F0">
              <w:t>Jeudi 18/06/N</w:t>
            </w:r>
          </w:p>
        </w:tc>
        <w:tc>
          <w:tcPr>
            <w:tcW w:w="2217" w:type="dxa"/>
            <w:vMerge/>
            <w:tcBorders>
              <w:top w:val="nil"/>
              <w:left w:val="single" w:sz="4" w:space="0" w:color="auto"/>
              <w:bottom w:val="single" w:sz="8" w:space="0" w:color="000000"/>
              <w:right w:val="single" w:sz="4" w:space="0" w:color="auto"/>
            </w:tcBorders>
            <w:shd w:val="clear" w:color="auto" w:fill="auto"/>
            <w:vAlign w:val="center"/>
            <w:hideMark/>
          </w:tcPr>
          <w:p w:rsidR="00E02A8F" w:rsidRPr="008724F0" w:rsidRDefault="00E02A8F" w:rsidP="0070630E">
            <w:pPr>
              <w:pStyle w:val="Tableaucourant"/>
            </w:pPr>
          </w:p>
        </w:tc>
        <w:tc>
          <w:tcPr>
            <w:tcW w:w="2327" w:type="dxa"/>
            <w:vMerge/>
            <w:tcBorders>
              <w:top w:val="nil"/>
              <w:left w:val="single" w:sz="4" w:space="0" w:color="auto"/>
              <w:bottom w:val="single" w:sz="4" w:space="0" w:color="000000"/>
              <w:right w:val="single" w:sz="4" w:space="0" w:color="auto"/>
            </w:tcBorders>
            <w:shd w:val="clear" w:color="auto" w:fill="auto"/>
            <w:vAlign w:val="center"/>
            <w:hideMark/>
          </w:tcPr>
          <w:p w:rsidR="00E02A8F" w:rsidRPr="008724F0" w:rsidRDefault="00E02A8F" w:rsidP="0070630E">
            <w:pPr>
              <w:pStyle w:val="Tableaucourant"/>
            </w:pPr>
          </w:p>
        </w:tc>
        <w:tc>
          <w:tcPr>
            <w:tcW w:w="1218" w:type="dxa"/>
            <w:tcBorders>
              <w:top w:val="nil"/>
              <w:left w:val="nil"/>
              <w:bottom w:val="single" w:sz="4" w:space="0" w:color="auto"/>
              <w:right w:val="single" w:sz="4" w:space="0" w:color="auto"/>
            </w:tcBorders>
            <w:shd w:val="clear" w:color="auto" w:fill="auto"/>
            <w:noWrap/>
            <w:vAlign w:val="bottom"/>
            <w:hideMark/>
          </w:tcPr>
          <w:p w:rsidR="00E02A8F" w:rsidRPr="008724F0" w:rsidRDefault="00E02A8F" w:rsidP="0070630E">
            <w:pPr>
              <w:pStyle w:val="Tableaucourant"/>
            </w:pPr>
          </w:p>
        </w:tc>
        <w:tc>
          <w:tcPr>
            <w:tcW w:w="1218" w:type="dxa"/>
            <w:tcBorders>
              <w:top w:val="nil"/>
              <w:left w:val="nil"/>
              <w:bottom w:val="single" w:sz="4" w:space="0" w:color="auto"/>
              <w:right w:val="single" w:sz="8" w:space="0" w:color="auto"/>
            </w:tcBorders>
            <w:shd w:val="clear" w:color="auto" w:fill="auto"/>
            <w:noWrap/>
            <w:vAlign w:val="bottom"/>
            <w:hideMark/>
          </w:tcPr>
          <w:p w:rsidR="00E02A8F" w:rsidRPr="008724F0" w:rsidRDefault="00E02A8F" w:rsidP="0070630E">
            <w:pPr>
              <w:pStyle w:val="Tableaucourant"/>
            </w:pPr>
          </w:p>
        </w:tc>
      </w:tr>
      <w:tr w:rsidR="00E02A8F" w:rsidRPr="008724F0" w:rsidTr="0070630E">
        <w:trPr>
          <w:trHeight w:val="270"/>
        </w:trPr>
        <w:tc>
          <w:tcPr>
            <w:tcW w:w="2260" w:type="dxa"/>
            <w:tcBorders>
              <w:top w:val="nil"/>
              <w:left w:val="single" w:sz="8" w:space="0" w:color="auto"/>
              <w:bottom w:val="single" w:sz="8" w:space="0" w:color="auto"/>
              <w:right w:val="single" w:sz="4" w:space="0" w:color="auto"/>
            </w:tcBorders>
            <w:shd w:val="clear" w:color="auto" w:fill="auto"/>
            <w:noWrap/>
            <w:vAlign w:val="bottom"/>
            <w:hideMark/>
          </w:tcPr>
          <w:p w:rsidR="00E02A8F" w:rsidRPr="008724F0" w:rsidRDefault="00E02A8F" w:rsidP="0070630E">
            <w:pPr>
              <w:pStyle w:val="Tableaucourant"/>
            </w:pPr>
            <w:r w:rsidRPr="008724F0">
              <w:t>Vendredi 19/06/N</w:t>
            </w:r>
          </w:p>
        </w:tc>
        <w:tc>
          <w:tcPr>
            <w:tcW w:w="2217" w:type="dxa"/>
            <w:vMerge/>
            <w:tcBorders>
              <w:top w:val="nil"/>
              <w:left w:val="single" w:sz="4" w:space="0" w:color="auto"/>
              <w:bottom w:val="single" w:sz="8" w:space="0" w:color="000000"/>
              <w:right w:val="single" w:sz="4" w:space="0" w:color="auto"/>
            </w:tcBorders>
            <w:shd w:val="clear" w:color="auto" w:fill="auto"/>
            <w:vAlign w:val="center"/>
            <w:hideMark/>
          </w:tcPr>
          <w:p w:rsidR="00E02A8F" w:rsidRPr="008724F0" w:rsidRDefault="00E02A8F" w:rsidP="0070630E">
            <w:pPr>
              <w:pStyle w:val="Tableaucourant"/>
            </w:pPr>
          </w:p>
        </w:tc>
        <w:tc>
          <w:tcPr>
            <w:tcW w:w="2327" w:type="dxa"/>
            <w:tcBorders>
              <w:top w:val="nil"/>
              <w:left w:val="nil"/>
              <w:bottom w:val="single" w:sz="8" w:space="0" w:color="auto"/>
              <w:right w:val="single" w:sz="4" w:space="0" w:color="auto"/>
            </w:tcBorders>
            <w:shd w:val="clear" w:color="auto" w:fill="auto"/>
            <w:noWrap/>
            <w:vAlign w:val="bottom"/>
            <w:hideMark/>
          </w:tcPr>
          <w:p w:rsidR="00E02A8F" w:rsidRPr="008724F0" w:rsidRDefault="00E02A8F" w:rsidP="0070630E">
            <w:pPr>
              <w:pStyle w:val="Tableaucourant"/>
            </w:pPr>
          </w:p>
        </w:tc>
        <w:tc>
          <w:tcPr>
            <w:tcW w:w="1218" w:type="dxa"/>
            <w:tcBorders>
              <w:top w:val="nil"/>
              <w:left w:val="nil"/>
              <w:bottom w:val="single" w:sz="8" w:space="0" w:color="auto"/>
              <w:right w:val="single" w:sz="4" w:space="0" w:color="auto"/>
            </w:tcBorders>
            <w:shd w:val="clear" w:color="auto" w:fill="auto"/>
            <w:noWrap/>
            <w:vAlign w:val="bottom"/>
            <w:hideMark/>
          </w:tcPr>
          <w:p w:rsidR="00E02A8F" w:rsidRPr="008724F0" w:rsidRDefault="00E02A8F" w:rsidP="0070630E">
            <w:pPr>
              <w:pStyle w:val="Tableaucourant"/>
            </w:pPr>
          </w:p>
        </w:tc>
        <w:tc>
          <w:tcPr>
            <w:tcW w:w="1218" w:type="dxa"/>
            <w:tcBorders>
              <w:top w:val="nil"/>
              <w:left w:val="nil"/>
              <w:bottom w:val="single" w:sz="8" w:space="0" w:color="auto"/>
              <w:right w:val="single" w:sz="8" w:space="0" w:color="auto"/>
            </w:tcBorders>
            <w:shd w:val="clear" w:color="auto" w:fill="auto"/>
            <w:noWrap/>
            <w:vAlign w:val="bottom"/>
            <w:hideMark/>
          </w:tcPr>
          <w:p w:rsidR="00E02A8F" w:rsidRPr="008724F0" w:rsidRDefault="00E02A8F" w:rsidP="0070630E">
            <w:pPr>
              <w:pStyle w:val="Tableaucourant"/>
            </w:pPr>
          </w:p>
        </w:tc>
      </w:tr>
      <w:tr w:rsidR="00E02A8F" w:rsidRPr="008724F0" w:rsidTr="00B67D51">
        <w:trPr>
          <w:trHeight w:val="180"/>
        </w:trPr>
        <w:tc>
          <w:tcPr>
            <w:tcW w:w="2260" w:type="dxa"/>
            <w:tcBorders>
              <w:top w:val="nil"/>
              <w:left w:val="nil"/>
              <w:bottom w:val="nil"/>
              <w:right w:val="nil"/>
            </w:tcBorders>
            <w:shd w:val="clear" w:color="auto" w:fill="auto"/>
            <w:noWrap/>
            <w:vAlign w:val="bottom"/>
            <w:hideMark/>
          </w:tcPr>
          <w:p w:rsidR="00E02A8F" w:rsidRPr="008724F0" w:rsidRDefault="00E02A8F" w:rsidP="0070630E">
            <w:pPr>
              <w:pStyle w:val="Tableaucourant"/>
            </w:pPr>
          </w:p>
        </w:tc>
        <w:tc>
          <w:tcPr>
            <w:tcW w:w="2217" w:type="dxa"/>
            <w:tcBorders>
              <w:top w:val="nil"/>
              <w:left w:val="nil"/>
              <w:bottom w:val="nil"/>
              <w:right w:val="nil"/>
            </w:tcBorders>
            <w:shd w:val="clear" w:color="auto" w:fill="auto"/>
            <w:noWrap/>
            <w:vAlign w:val="bottom"/>
            <w:hideMark/>
          </w:tcPr>
          <w:p w:rsidR="00E02A8F" w:rsidRPr="008724F0" w:rsidRDefault="00E02A8F" w:rsidP="0070630E">
            <w:pPr>
              <w:pStyle w:val="Tableaucourant"/>
            </w:pPr>
          </w:p>
        </w:tc>
        <w:tc>
          <w:tcPr>
            <w:tcW w:w="2327" w:type="dxa"/>
            <w:tcBorders>
              <w:top w:val="nil"/>
              <w:left w:val="nil"/>
              <w:bottom w:val="nil"/>
              <w:right w:val="nil"/>
            </w:tcBorders>
            <w:shd w:val="clear" w:color="auto" w:fill="auto"/>
            <w:noWrap/>
            <w:vAlign w:val="bottom"/>
            <w:hideMark/>
          </w:tcPr>
          <w:p w:rsidR="00E02A8F" w:rsidRPr="008724F0" w:rsidRDefault="00E02A8F" w:rsidP="0070630E">
            <w:pPr>
              <w:pStyle w:val="Tableaucourant"/>
            </w:pPr>
          </w:p>
        </w:tc>
        <w:tc>
          <w:tcPr>
            <w:tcW w:w="1218" w:type="dxa"/>
            <w:tcBorders>
              <w:top w:val="nil"/>
              <w:left w:val="nil"/>
              <w:bottom w:val="nil"/>
              <w:right w:val="nil"/>
            </w:tcBorders>
            <w:shd w:val="clear" w:color="auto" w:fill="auto"/>
            <w:noWrap/>
            <w:vAlign w:val="bottom"/>
            <w:hideMark/>
          </w:tcPr>
          <w:p w:rsidR="00E02A8F" w:rsidRPr="008724F0" w:rsidRDefault="00E02A8F" w:rsidP="0070630E">
            <w:pPr>
              <w:pStyle w:val="Tableaucourant"/>
            </w:pPr>
          </w:p>
        </w:tc>
        <w:tc>
          <w:tcPr>
            <w:tcW w:w="1218" w:type="dxa"/>
            <w:tcBorders>
              <w:top w:val="nil"/>
              <w:left w:val="nil"/>
              <w:bottom w:val="nil"/>
              <w:right w:val="nil"/>
            </w:tcBorders>
            <w:shd w:val="clear" w:color="auto" w:fill="auto"/>
            <w:noWrap/>
            <w:vAlign w:val="bottom"/>
            <w:hideMark/>
          </w:tcPr>
          <w:p w:rsidR="00E02A8F" w:rsidRPr="008724F0" w:rsidRDefault="00E02A8F" w:rsidP="0070630E">
            <w:pPr>
              <w:pStyle w:val="Tableaucourant"/>
            </w:pPr>
          </w:p>
        </w:tc>
      </w:tr>
      <w:tr w:rsidR="00E02A8F" w:rsidRPr="008724F0" w:rsidTr="00B67D51">
        <w:trPr>
          <w:trHeight w:val="420"/>
        </w:trPr>
        <w:tc>
          <w:tcPr>
            <w:tcW w:w="2260"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rsidR="00E02A8F" w:rsidRPr="008724F0" w:rsidRDefault="00E02A8F" w:rsidP="0070630E">
            <w:pPr>
              <w:pStyle w:val="Tableaucourant"/>
            </w:pPr>
            <w:r w:rsidRPr="008724F0">
              <w:t>Lundi 22/06/N</w:t>
            </w:r>
          </w:p>
        </w:tc>
        <w:tc>
          <w:tcPr>
            <w:tcW w:w="2217" w:type="dxa"/>
            <w:tcBorders>
              <w:top w:val="single" w:sz="8" w:space="0" w:color="auto"/>
              <w:left w:val="nil"/>
              <w:bottom w:val="single" w:sz="4" w:space="0" w:color="auto"/>
              <w:right w:val="single" w:sz="4" w:space="0" w:color="auto"/>
            </w:tcBorders>
            <w:shd w:val="clear" w:color="auto" w:fill="auto"/>
            <w:noWrap/>
            <w:vAlign w:val="bottom"/>
            <w:hideMark/>
          </w:tcPr>
          <w:p w:rsidR="00E02A8F" w:rsidRPr="008724F0" w:rsidRDefault="00E02A8F" w:rsidP="0070630E">
            <w:pPr>
              <w:pStyle w:val="Tableaucourant"/>
            </w:pPr>
          </w:p>
        </w:tc>
        <w:tc>
          <w:tcPr>
            <w:tcW w:w="2327" w:type="dxa"/>
            <w:tcBorders>
              <w:top w:val="single" w:sz="8" w:space="0" w:color="auto"/>
              <w:left w:val="nil"/>
              <w:bottom w:val="single" w:sz="4" w:space="0" w:color="auto"/>
              <w:right w:val="single" w:sz="4" w:space="0" w:color="auto"/>
            </w:tcBorders>
            <w:shd w:val="clear" w:color="auto" w:fill="auto"/>
            <w:noWrap/>
            <w:vAlign w:val="bottom"/>
            <w:hideMark/>
          </w:tcPr>
          <w:p w:rsidR="00E02A8F" w:rsidRPr="008724F0" w:rsidRDefault="00E02A8F" w:rsidP="0070630E">
            <w:pPr>
              <w:pStyle w:val="Tableaucourant"/>
            </w:pPr>
            <w:r w:rsidRPr="008724F0">
              <w:t>Départ Bruxelles</w:t>
            </w:r>
          </w:p>
        </w:tc>
        <w:tc>
          <w:tcPr>
            <w:tcW w:w="1218" w:type="dxa"/>
            <w:tcBorders>
              <w:top w:val="single" w:sz="8" w:space="0" w:color="auto"/>
              <w:left w:val="nil"/>
              <w:bottom w:val="single" w:sz="4" w:space="0" w:color="auto"/>
              <w:right w:val="single" w:sz="4" w:space="0" w:color="auto"/>
            </w:tcBorders>
            <w:shd w:val="clear" w:color="auto" w:fill="auto"/>
            <w:noWrap/>
            <w:vAlign w:val="bottom"/>
            <w:hideMark/>
          </w:tcPr>
          <w:p w:rsidR="00E02A8F" w:rsidRPr="008724F0" w:rsidRDefault="00E02A8F" w:rsidP="0070630E">
            <w:pPr>
              <w:pStyle w:val="Tableaucourant"/>
            </w:pPr>
          </w:p>
        </w:tc>
        <w:tc>
          <w:tcPr>
            <w:tcW w:w="1218" w:type="dxa"/>
            <w:tcBorders>
              <w:top w:val="single" w:sz="8" w:space="0" w:color="auto"/>
              <w:left w:val="nil"/>
              <w:bottom w:val="single" w:sz="4" w:space="0" w:color="auto"/>
              <w:right w:val="single" w:sz="8" w:space="0" w:color="auto"/>
            </w:tcBorders>
            <w:shd w:val="clear" w:color="auto" w:fill="auto"/>
            <w:noWrap/>
            <w:vAlign w:val="bottom"/>
            <w:hideMark/>
          </w:tcPr>
          <w:p w:rsidR="00E02A8F" w:rsidRPr="008724F0" w:rsidRDefault="00E02A8F" w:rsidP="0070630E">
            <w:pPr>
              <w:pStyle w:val="Tableaucourant"/>
            </w:pPr>
          </w:p>
        </w:tc>
      </w:tr>
      <w:tr w:rsidR="00E02A8F" w:rsidRPr="008724F0" w:rsidTr="0070630E">
        <w:trPr>
          <w:trHeight w:val="501"/>
        </w:trPr>
        <w:tc>
          <w:tcPr>
            <w:tcW w:w="2260" w:type="dxa"/>
            <w:tcBorders>
              <w:top w:val="nil"/>
              <w:left w:val="single" w:sz="8" w:space="0" w:color="auto"/>
              <w:bottom w:val="single" w:sz="4" w:space="0" w:color="auto"/>
              <w:right w:val="single" w:sz="4" w:space="0" w:color="auto"/>
            </w:tcBorders>
            <w:shd w:val="clear" w:color="auto" w:fill="auto"/>
            <w:noWrap/>
            <w:vAlign w:val="bottom"/>
            <w:hideMark/>
          </w:tcPr>
          <w:p w:rsidR="00E02A8F" w:rsidRPr="008724F0" w:rsidRDefault="00E02A8F" w:rsidP="0070630E">
            <w:pPr>
              <w:pStyle w:val="Tableaucourant"/>
            </w:pPr>
            <w:r w:rsidRPr="008724F0">
              <w:t>Mardi 23/06/N</w:t>
            </w:r>
          </w:p>
        </w:tc>
        <w:tc>
          <w:tcPr>
            <w:tcW w:w="2217" w:type="dxa"/>
            <w:vMerge w:val="restart"/>
            <w:tcBorders>
              <w:top w:val="nil"/>
              <w:left w:val="single" w:sz="4" w:space="0" w:color="auto"/>
              <w:bottom w:val="single" w:sz="4" w:space="0" w:color="000000"/>
              <w:right w:val="single" w:sz="4" w:space="0" w:color="auto"/>
            </w:tcBorders>
            <w:shd w:val="clear" w:color="auto" w:fill="auto"/>
            <w:vAlign w:val="bottom"/>
            <w:hideMark/>
          </w:tcPr>
          <w:p w:rsidR="00E02A8F" w:rsidRPr="008724F0" w:rsidRDefault="00E02A8F" w:rsidP="0070630E">
            <w:pPr>
              <w:pStyle w:val="Tableaucourant"/>
            </w:pPr>
            <w:r w:rsidRPr="008724F0">
              <w:t>Client : Métallerie du Port</w:t>
            </w:r>
          </w:p>
          <w:p w:rsidR="00E02A8F" w:rsidRPr="008724F0" w:rsidRDefault="00E02A8F" w:rsidP="0070630E">
            <w:pPr>
              <w:pStyle w:val="Tableaucourant"/>
            </w:pPr>
            <w:r w:rsidRPr="008724F0">
              <w:t>Lieu : Marseille</w:t>
            </w:r>
          </w:p>
          <w:p w:rsidR="00E02A8F" w:rsidRPr="008724F0" w:rsidRDefault="00E02A8F" w:rsidP="0070630E">
            <w:pPr>
              <w:pStyle w:val="Tableaucourant"/>
            </w:pPr>
            <w:r w:rsidRPr="008724F0">
              <w:t>Durée : 2 jours</w:t>
            </w:r>
          </w:p>
          <w:p w:rsidR="00E02A8F" w:rsidRPr="008724F0" w:rsidRDefault="00E02A8F" w:rsidP="0070630E">
            <w:pPr>
              <w:pStyle w:val="Tableaucourant"/>
            </w:pPr>
            <w:r w:rsidRPr="008724F0">
              <w:t>Machine : XP4251</w:t>
            </w:r>
          </w:p>
        </w:tc>
        <w:tc>
          <w:tcPr>
            <w:tcW w:w="2327" w:type="dxa"/>
            <w:vMerge w:val="restart"/>
            <w:tcBorders>
              <w:top w:val="nil"/>
              <w:left w:val="single" w:sz="4" w:space="0" w:color="auto"/>
              <w:bottom w:val="single" w:sz="4" w:space="0" w:color="000000"/>
              <w:right w:val="single" w:sz="4" w:space="0" w:color="auto"/>
            </w:tcBorders>
            <w:shd w:val="clear" w:color="auto" w:fill="auto"/>
            <w:vAlign w:val="center"/>
            <w:hideMark/>
          </w:tcPr>
          <w:p w:rsidR="00E02A8F" w:rsidRPr="008724F0" w:rsidRDefault="00E02A8F" w:rsidP="0070630E">
            <w:pPr>
              <w:pStyle w:val="Tableaucourant"/>
            </w:pPr>
            <w:r w:rsidRPr="008724F0">
              <w:t xml:space="preserve">Client : </w:t>
            </w:r>
            <w:proofErr w:type="spellStart"/>
            <w:r w:rsidRPr="008724F0">
              <w:t>Dedekick</w:t>
            </w:r>
            <w:proofErr w:type="spellEnd"/>
          </w:p>
          <w:p w:rsidR="00E02A8F" w:rsidRPr="008724F0" w:rsidRDefault="00E02A8F" w:rsidP="0070630E">
            <w:pPr>
              <w:pStyle w:val="Tableaucourant"/>
            </w:pPr>
            <w:r w:rsidRPr="008724F0">
              <w:t>Lieu : Bruxelles, Be</w:t>
            </w:r>
            <w:r w:rsidRPr="008724F0">
              <w:t>l</w:t>
            </w:r>
            <w:r w:rsidRPr="008724F0">
              <w:t>gique</w:t>
            </w:r>
          </w:p>
          <w:p w:rsidR="00E02A8F" w:rsidRPr="008724F0" w:rsidRDefault="00E02A8F" w:rsidP="0070630E">
            <w:pPr>
              <w:pStyle w:val="Tableaucourant"/>
            </w:pPr>
            <w:r w:rsidRPr="008724F0">
              <w:t>Durée : 3 jours</w:t>
            </w:r>
          </w:p>
          <w:p w:rsidR="00E02A8F" w:rsidRPr="008724F0" w:rsidRDefault="00E02A8F" w:rsidP="0070630E">
            <w:pPr>
              <w:pStyle w:val="Tableaucourant"/>
            </w:pPr>
            <w:r w:rsidRPr="008724F0">
              <w:t>Machine : XF52</w:t>
            </w:r>
          </w:p>
        </w:tc>
        <w:tc>
          <w:tcPr>
            <w:tcW w:w="1218" w:type="dxa"/>
            <w:tcBorders>
              <w:top w:val="nil"/>
              <w:left w:val="nil"/>
              <w:bottom w:val="single" w:sz="4" w:space="0" w:color="auto"/>
              <w:right w:val="single" w:sz="4" w:space="0" w:color="auto"/>
            </w:tcBorders>
            <w:shd w:val="clear" w:color="auto" w:fill="auto"/>
            <w:noWrap/>
            <w:vAlign w:val="bottom"/>
            <w:hideMark/>
          </w:tcPr>
          <w:p w:rsidR="00E02A8F" w:rsidRPr="008724F0" w:rsidRDefault="00E02A8F" w:rsidP="0070630E">
            <w:pPr>
              <w:pStyle w:val="Tableaucourant"/>
            </w:pPr>
          </w:p>
        </w:tc>
        <w:tc>
          <w:tcPr>
            <w:tcW w:w="1218" w:type="dxa"/>
            <w:tcBorders>
              <w:top w:val="nil"/>
              <w:left w:val="nil"/>
              <w:bottom w:val="single" w:sz="4" w:space="0" w:color="auto"/>
              <w:right w:val="single" w:sz="8" w:space="0" w:color="auto"/>
            </w:tcBorders>
            <w:shd w:val="clear" w:color="auto" w:fill="auto"/>
            <w:noWrap/>
            <w:vAlign w:val="bottom"/>
            <w:hideMark/>
          </w:tcPr>
          <w:p w:rsidR="00E02A8F" w:rsidRPr="008724F0" w:rsidRDefault="00E02A8F" w:rsidP="0070630E">
            <w:pPr>
              <w:pStyle w:val="Tableaucourant"/>
            </w:pPr>
          </w:p>
        </w:tc>
      </w:tr>
      <w:tr w:rsidR="00E02A8F" w:rsidRPr="008724F0" w:rsidTr="0070630E">
        <w:trPr>
          <w:trHeight w:val="256"/>
        </w:trPr>
        <w:tc>
          <w:tcPr>
            <w:tcW w:w="2260" w:type="dxa"/>
            <w:tcBorders>
              <w:top w:val="nil"/>
              <w:left w:val="single" w:sz="8" w:space="0" w:color="auto"/>
              <w:bottom w:val="single" w:sz="4" w:space="0" w:color="auto"/>
              <w:right w:val="single" w:sz="4" w:space="0" w:color="auto"/>
            </w:tcBorders>
            <w:shd w:val="clear" w:color="auto" w:fill="auto"/>
            <w:noWrap/>
            <w:vAlign w:val="bottom"/>
            <w:hideMark/>
          </w:tcPr>
          <w:p w:rsidR="00E02A8F" w:rsidRPr="008724F0" w:rsidRDefault="00E02A8F" w:rsidP="0070630E">
            <w:pPr>
              <w:pStyle w:val="Tableaucourant"/>
            </w:pPr>
            <w:r w:rsidRPr="008724F0">
              <w:t>Mercredi 24/06/N</w:t>
            </w:r>
          </w:p>
        </w:tc>
        <w:tc>
          <w:tcPr>
            <w:tcW w:w="2217" w:type="dxa"/>
            <w:vMerge/>
            <w:tcBorders>
              <w:top w:val="nil"/>
              <w:left w:val="single" w:sz="4" w:space="0" w:color="auto"/>
              <w:bottom w:val="single" w:sz="4" w:space="0" w:color="000000"/>
              <w:right w:val="single" w:sz="4" w:space="0" w:color="auto"/>
            </w:tcBorders>
            <w:shd w:val="clear" w:color="auto" w:fill="auto"/>
            <w:vAlign w:val="center"/>
            <w:hideMark/>
          </w:tcPr>
          <w:p w:rsidR="00E02A8F" w:rsidRPr="008724F0" w:rsidRDefault="00E02A8F" w:rsidP="0070630E">
            <w:pPr>
              <w:pStyle w:val="Tableaucourant"/>
            </w:pPr>
          </w:p>
        </w:tc>
        <w:tc>
          <w:tcPr>
            <w:tcW w:w="2327" w:type="dxa"/>
            <w:vMerge/>
            <w:tcBorders>
              <w:top w:val="nil"/>
              <w:left w:val="single" w:sz="4" w:space="0" w:color="auto"/>
              <w:bottom w:val="single" w:sz="4" w:space="0" w:color="000000"/>
              <w:right w:val="single" w:sz="4" w:space="0" w:color="auto"/>
            </w:tcBorders>
            <w:shd w:val="clear" w:color="auto" w:fill="auto"/>
            <w:vAlign w:val="center"/>
            <w:hideMark/>
          </w:tcPr>
          <w:p w:rsidR="00E02A8F" w:rsidRPr="008724F0" w:rsidRDefault="00E02A8F" w:rsidP="0070630E">
            <w:pPr>
              <w:pStyle w:val="Tableaucourant"/>
            </w:pPr>
          </w:p>
        </w:tc>
        <w:tc>
          <w:tcPr>
            <w:tcW w:w="1218" w:type="dxa"/>
            <w:tcBorders>
              <w:top w:val="nil"/>
              <w:left w:val="nil"/>
              <w:bottom w:val="single" w:sz="4" w:space="0" w:color="auto"/>
              <w:right w:val="single" w:sz="4" w:space="0" w:color="auto"/>
            </w:tcBorders>
            <w:shd w:val="clear" w:color="auto" w:fill="auto"/>
            <w:noWrap/>
            <w:vAlign w:val="bottom"/>
            <w:hideMark/>
          </w:tcPr>
          <w:p w:rsidR="00E02A8F" w:rsidRPr="008724F0" w:rsidRDefault="00E02A8F" w:rsidP="0070630E">
            <w:pPr>
              <w:pStyle w:val="Tableaucourant"/>
            </w:pPr>
          </w:p>
        </w:tc>
        <w:tc>
          <w:tcPr>
            <w:tcW w:w="1218" w:type="dxa"/>
            <w:tcBorders>
              <w:top w:val="nil"/>
              <w:left w:val="nil"/>
              <w:bottom w:val="single" w:sz="4" w:space="0" w:color="auto"/>
              <w:right w:val="single" w:sz="8" w:space="0" w:color="auto"/>
            </w:tcBorders>
            <w:shd w:val="clear" w:color="auto" w:fill="auto"/>
            <w:noWrap/>
            <w:vAlign w:val="bottom"/>
            <w:hideMark/>
          </w:tcPr>
          <w:p w:rsidR="00E02A8F" w:rsidRPr="008724F0" w:rsidRDefault="00E02A8F" w:rsidP="0070630E">
            <w:pPr>
              <w:pStyle w:val="Tableaucourant"/>
            </w:pPr>
          </w:p>
        </w:tc>
      </w:tr>
      <w:tr w:rsidR="00E02A8F" w:rsidRPr="008724F0" w:rsidTr="00B67D51">
        <w:trPr>
          <w:trHeight w:val="328"/>
        </w:trPr>
        <w:tc>
          <w:tcPr>
            <w:tcW w:w="2260" w:type="dxa"/>
            <w:tcBorders>
              <w:top w:val="nil"/>
              <w:left w:val="single" w:sz="8" w:space="0" w:color="auto"/>
              <w:bottom w:val="single" w:sz="4" w:space="0" w:color="auto"/>
              <w:right w:val="single" w:sz="4" w:space="0" w:color="auto"/>
            </w:tcBorders>
            <w:shd w:val="clear" w:color="auto" w:fill="auto"/>
            <w:noWrap/>
            <w:vAlign w:val="bottom"/>
            <w:hideMark/>
          </w:tcPr>
          <w:p w:rsidR="00E02A8F" w:rsidRPr="008724F0" w:rsidRDefault="00E02A8F" w:rsidP="0070630E">
            <w:pPr>
              <w:pStyle w:val="Tableaucourant"/>
            </w:pPr>
            <w:r w:rsidRPr="008724F0">
              <w:t>Jeudi 25/06/N</w:t>
            </w:r>
          </w:p>
        </w:tc>
        <w:tc>
          <w:tcPr>
            <w:tcW w:w="2217" w:type="dxa"/>
            <w:tcBorders>
              <w:top w:val="nil"/>
              <w:left w:val="nil"/>
              <w:bottom w:val="single" w:sz="4" w:space="0" w:color="auto"/>
              <w:right w:val="single" w:sz="4" w:space="0" w:color="auto"/>
            </w:tcBorders>
            <w:shd w:val="clear" w:color="auto" w:fill="auto"/>
            <w:noWrap/>
            <w:vAlign w:val="bottom"/>
            <w:hideMark/>
          </w:tcPr>
          <w:p w:rsidR="00E02A8F" w:rsidRPr="008724F0" w:rsidRDefault="00E02A8F" w:rsidP="0070630E">
            <w:pPr>
              <w:pStyle w:val="Tableaucourant"/>
            </w:pPr>
          </w:p>
        </w:tc>
        <w:tc>
          <w:tcPr>
            <w:tcW w:w="2327" w:type="dxa"/>
            <w:vMerge/>
            <w:tcBorders>
              <w:top w:val="nil"/>
              <w:left w:val="single" w:sz="4" w:space="0" w:color="auto"/>
              <w:bottom w:val="single" w:sz="4" w:space="0" w:color="000000"/>
              <w:right w:val="single" w:sz="4" w:space="0" w:color="auto"/>
            </w:tcBorders>
            <w:shd w:val="clear" w:color="auto" w:fill="auto"/>
            <w:vAlign w:val="center"/>
            <w:hideMark/>
          </w:tcPr>
          <w:p w:rsidR="00E02A8F" w:rsidRPr="008724F0" w:rsidRDefault="00E02A8F" w:rsidP="0070630E">
            <w:pPr>
              <w:pStyle w:val="Tableaucourant"/>
            </w:pPr>
          </w:p>
        </w:tc>
        <w:tc>
          <w:tcPr>
            <w:tcW w:w="1218" w:type="dxa"/>
            <w:tcBorders>
              <w:top w:val="nil"/>
              <w:left w:val="nil"/>
              <w:bottom w:val="single" w:sz="4" w:space="0" w:color="auto"/>
              <w:right w:val="single" w:sz="4" w:space="0" w:color="auto"/>
            </w:tcBorders>
            <w:shd w:val="clear" w:color="auto" w:fill="auto"/>
            <w:noWrap/>
            <w:vAlign w:val="bottom"/>
            <w:hideMark/>
          </w:tcPr>
          <w:p w:rsidR="00E02A8F" w:rsidRPr="008724F0" w:rsidRDefault="00E02A8F" w:rsidP="0070630E">
            <w:pPr>
              <w:pStyle w:val="Tableaucourant"/>
            </w:pPr>
          </w:p>
        </w:tc>
        <w:tc>
          <w:tcPr>
            <w:tcW w:w="1218" w:type="dxa"/>
            <w:tcBorders>
              <w:top w:val="nil"/>
              <w:left w:val="nil"/>
              <w:bottom w:val="single" w:sz="4" w:space="0" w:color="auto"/>
              <w:right w:val="single" w:sz="8" w:space="0" w:color="auto"/>
            </w:tcBorders>
            <w:shd w:val="clear" w:color="auto" w:fill="auto"/>
            <w:noWrap/>
            <w:vAlign w:val="bottom"/>
            <w:hideMark/>
          </w:tcPr>
          <w:p w:rsidR="00E02A8F" w:rsidRPr="008724F0" w:rsidRDefault="00E02A8F" w:rsidP="0070630E">
            <w:pPr>
              <w:pStyle w:val="Tableaucourant"/>
            </w:pPr>
          </w:p>
        </w:tc>
      </w:tr>
      <w:tr w:rsidR="00E02A8F" w:rsidRPr="008724F0" w:rsidTr="00B67D51">
        <w:trPr>
          <w:trHeight w:val="276"/>
        </w:trPr>
        <w:tc>
          <w:tcPr>
            <w:tcW w:w="2260" w:type="dxa"/>
            <w:tcBorders>
              <w:top w:val="nil"/>
              <w:left w:val="single" w:sz="8" w:space="0" w:color="auto"/>
              <w:bottom w:val="single" w:sz="8" w:space="0" w:color="auto"/>
              <w:right w:val="single" w:sz="4" w:space="0" w:color="auto"/>
            </w:tcBorders>
            <w:shd w:val="clear" w:color="auto" w:fill="auto"/>
            <w:noWrap/>
            <w:vAlign w:val="bottom"/>
            <w:hideMark/>
          </w:tcPr>
          <w:p w:rsidR="00E02A8F" w:rsidRPr="008724F0" w:rsidRDefault="00E02A8F" w:rsidP="0070630E">
            <w:pPr>
              <w:pStyle w:val="Tableaucourant"/>
            </w:pPr>
            <w:r w:rsidRPr="008724F0">
              <w:t>Vendredi 26/06/N</w:t>
            </w:r>
          </w:p>
        </w:tc>
        <w:tc>
          <w:tcPr>
            <w:tcW w:w="2217" w:type="dxa"/>
            <w:tcBorders>
              <w:top w:val="nil"/>
              <w:left w:val="nil"/>
              <w:bottom w:val="single" w:sz="8" w:space="0" w:color="auto"/>
              <w:right w:val="single" w:sz="4" w:space="0" w:color="auto"/>
            </w:tcBorders>
            <w:shd w:val="clear" w:color="auto" w:fill="auto"/>
            <w:noWrap/>
            <w:vAlign w:val="bottom"/>
            <w:hideMark/>
          </w:tcPr>
          <w:p w:rsidR="00E02A8F" w:rsidRPr="008724F0" w:rsidRDefault="00E02A8F" w:rsidP="0070630E">
            <w:pPr>
              <w:pStyle w:val="Tableaucourant"/>
            </w:pPr>
          </w:p>
        </w:tc>
        <w:tc>
          <w:tcPr>
            <w:tcW w:w="2327" w:type="dxa"/>
            <w:tcBorders>
              <w:top w:val="nil"/>
              <w:left w:val="nil"/>
              <w:bottom w:val="single" w:sz="8" w:space="0" w:color="auto"/>
              <w:right w:val="single" w:sz="4" w:space="0" w:color="auto"/>
            </w:tcBorders>
            <w:shd w:val="clear" w:color="auto" w:fill="auto"/>
            <w:noWrap/>
            <w:vAlign w:val="bottom"/>
            <w:hideMark/>
          </w:tcPr>
          <w:p w:rsidR="00E02A8F" w:rsidRPr="008724F0" w:rsidRDefault="00E02A8F" w:rsidP="0070630E">
            <w:pPr>
              <w:pStyle w:val="Tableaucourant"/>
            </w:pPr>
          </w:p>
        </w:tc>
        <w:tc>
          <w:tcPr>
            <w:tcW w:w="1218" w:type="dxa"/>
            <w:tcBorders>
              <w:top w:val="nil"/>
              <w:left w:val="nil"/>
              <w:bottom w:val="single" w:sz="8" w:space="0" w:color="auto"/>
              <w:right w:val="single" w:sz="4" w:space="0" w:color="auto"/>
            </w:tcBorders>
            <w:shd w:val="clear" w:color="auto" w:fill="auto"/>
            <w:noWrap/>
            <w:vAlign w:val="bottom"/>
            <w:hideMark/>
          </w:tcPr>
          <w:p w:rsidR="00E02A8F" w:rsidRPr="008724F0" w:rsidRDefault="00E02A8F" w:rsidP="0070630E">
            <w:pPr>
              <w:pStyle w:val="Tableaucourant"/>
            </w:pPr>
          </w:p>
        </w:tc>
        <w:tc>
          <w:tcPr>
            <w:tcW w:w="1218" w:type="dxa"/>
            <w:tcBorders>
              <w:top w:val="nil"/>
              <w:left w:val="nil"/>
              <w:bottom w:val="single" w:sz="8" w:space="0" w:color="auto"/>
              <w:right w:val="single" w:sz="8" w:space="0" w:color="auto"/>
            </w:tcBorders>
            <w:shd w:val="clear" w:color="auto" w:fill="auto"/>
            <w:noWrap/>
            <w:vAlign w:val="bottom"/>
            <w:hideMark/>
          </w:tcPr>
          <w:p w:rsidR="00E02A8F" w:rsidRPr="008724F0" w:rsidRDefault="00E02A8F" w:rsidP="0070630E">
            <w:pPr>
              <w:pStyle w:val="Tableaucourant"/>
            </w:pPr>
          </w:p>
        </w:tc>
      </w:tr>
    </w:tbl>
    <w:p w:rsidR="00E02A8F" w:rsidRPr="0070630E" w:rsidRDefault="00E02A8F" w:rsidP="0070630E">
      <w:pPr>
        <w:pStyle w:val="TTextecourant"/>
        <w:rPr>
          <w:i/>
          <w:iCs/>
        </w:rPr>
      </w:pPr>
      <w:r w:rsidRPr="0070630E">
        <w:rPr>
          <w:i/>
          <w:iCs/>
        </w:rPr>
        <w:t>N.B. : Le planning prend en compte les contraintes indiquées sur les offres. Le lundi 22/06 est laissé libre pour le binôme 1 car le retour du Canada aura certainement lieu le samedi. La formation à Bruxelles du binôme 2 peut éventuellement démarrer le lundi si un départ matinal est possible le même jour.</w:t>
      </w:r>
    </w:p>
    <w:p w:rsidR="00E02A8F" w:rsidRPr="0070630E" w:rsidRDefault="00E02A8F" w:rsidP="0070630E">
      <w:pPr>
        <w:pStyle w:val="TTextecourant"/>
        <w:rPr>
          <w:i/>
          <w:iCs/>
        </w:rPr>
      </w:pPr>
      <w:r w:rsidRPr="0070630E">
        <w:rPr>
          <w:i/>
          <w:iCs/>
        </w:rPr>
        <w:t>En cas de réalisation sur tableur, l’installation de listes déroulantes (noms des 8 intervenants, durées, réf</w:t>
      </w:r>
      <w:r w:rsidRPr="0070630E">
        <w:rPr>
          <w:i/>
          <w:iCs/>
        </w:rPr>
        <w:t>é</w:t>
      </w:r>
      <w:r w:rsidRPr="0070630E">
        <w:rPr>
          <w:i/>
          <w:iCs/>
        </w:rPr>
        <w:t>rences des machines) rendra l’utilisation plus rapide.</w:t>
      </w:r>
    </w:p>
    <w:p w:rsidR="00E02A8F" w:rsidRPr="008724F0" w:rsidRDefault="00E02A8F" w:rsidP="00C53BD4">
      <w:pPr>
        <w:pStyle w:val="05ExerciceTitre"/>
      </w:pPr>
      <w:r w:rsidRPr="008724F0">
        <w:t>Exercice 2</w:t>
      </w:r>
    </w:p>
    <w:p w:rsidR="00E02A8F" w:rsidRPr="008724F0" w:rsidRDefault="00E02A8F" w:rsidP="00C53BD4">
      <w:pPr>
        <w:pStyle w:val="06Questionenonce"/>
      </w:pPr>
      <w:r w:rsidRPr="008724F0">
        <w:t>1</w:t>
      </w:r>
      <w:r w:rsidRPr="008724F0">
        <w:tab/>
        <w:t xml:space="preserve">Préparez le bon de commande tel qu’il sera saisi sur le PGI suite à la commande téléphonique, du </w:t>
      </w:r>
      <w:r w:rsidRPr="008724F0">
        <w:lastRenderedPageBreak/>
        <w:t xml:space="preserve">23/01/N, de l’hôtel </w:t>
      </w:r>
      <w:proofErr w:type="spellStart"/>
      <w:r w:rsidRPr="008724F0">
        <w:t>Negresca</w:t>
      </w:r>
      <w:proofErr w:type="spellEnd"/>
      <w:r w:rsidRPr="008724F0">
        <w:t>, client fidèle, situé 25 promenade des Anglais 06000 Nice : code client 411253 (ressources 1 à 3).</w:t>
      </w:r>
    </w:p>
    <w:tbl>
      <w:tblPr>
        <w:tblW w:w="9568" w:type="dxa"/>
        <w:tblLayout w:type="fixed"/>
        <w:tblLook w:val="0400" w:firstRow="0" w:lastRow="0" w:firstColumn="0" w:lastColumn="0" w:noHBand="0" w:noVBand="1"/>
      </w:tblPr>
      <w:tblGrid>
        <w:gridCol w:w="1204"/>
        <w:gridCol w:w="3261"/>
        <w:gridCol w:w="850"/>
        <w:gridCol w:w="1418"/>
        <w:gridCol w:w="708"/>
        <w:gridCol w:w="1134"/>
        <w:gridCol w:w="993"/>
      </w:tblGrid>
      <w:tr w:rsidR="00E02A8F" w:rsidRPr="008724F0" w:rsidTr="00B67D51">
        <w:trPr>
          <w:trHeight w:val="300"/>
        </w:trPr>
        <w:tc>
          <w:tcPr>
            <w:tcW w:w="4465"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bottom"/>
          </w:tcPr>
          <w:p w:rsidR="00E02A8F" w:rsidRPr="008724F0" w:rsidRDefault="00E02A8F" w:rsidP="0070630E">
            <w:pPr>
              <w:pStyle w:val="Tableautetiere"/>
            </w:pPr>
          </w:p>
        </w:tc>
        <w:tc>
          <w:tcPr>
            <w:tcW w:w="5103" w:type="dxa"/>
            <w:gridSpan w:val="5"/>
            <w:tcBorders>
              <w:top w:val="single" w:sz="4" w:space="0" w:color="auto"/>
              <w:left w:val="single" w:sz="4" w:space="0" w:color="auto"/>
              <w:bottom w:val="single" w:sz="4" w:space="0" w:color="auto"/>
              <w:right w:val="single" w:sz="4" w:space="0" w:color="auto"/>
            </w:tcBorders>
            <w:shd w:val="clear" w:color="auto" w:fill="auto"/>
            <w:vAlign w:val="bottom"/>
          </w:tcPr>
          <w:p w:rsidR="00E02A8F" w:rsidRPr="008724F0" w:rsidRDefault="00E02A8F" w:rsidP="0070630E">
            <w:pPr>
              <w:pStyle w:val="Tableautetiere"/>
            </w:pPr>
            <w:r w:rsidRPr="008724F0">
              <w:t xml:space="preserve">Hôtel </w:t>
            </w:r>
            <w:proofErr w:type="spellStart"/>
            <w:r w:rsidRPr="008724F0">
              <w:t>Negresca</w:t>
            </w:r>
            <w:proofErr w:type="spellEnd"/>
          </w:p>
        </w:tc>
      </w:tr>
      <w:tr w:rsidR="00E02A8F" w:rsidRPr="008724F0" w:rsidTr="00B67D51">
        <w:trPr>
          <w:trHeight w:val="300"/>
        </w:trPr>
        <w:tc>
          <w:tcPr>
            <w:tcW w:w="4465" w:type="dxa"/>
            <w:gridSpan w:val="2"/>
            <w:vMerge/>
            <w:tcBorders>
              <w:top w:val="single" w:sz="4" w:space="0" w:color="auto"/>
              <w:left w:val="single" w:sz="4" w:space="0" w:color="auto"/>
              <w:bottom w:val="single" w:sz="4" w:space="0" w:color="auto"/>
              <w:right w:val="single" w:sz="4" w:space="0" w:color="auto"/>
            </w:tcBorders>
            <w:shd w:val="clear" w:color="auto" w:fill="auto"/>
            <w:vAlign w:val="bottom"/>
          </w:tcPr>
          <w:p w:rsidR="00E02A8F" w:rsidRPr="008724F0" w:rsidRDefault="00E02A8F" w:rsidP="0070630E">
            <w:pPr>
              <w:pStyle w:val="Tableautetiere"/>
            </w:pPr>
          </w:p>
        </w:tc>
        <w:tc>
          <w:tcPr>
            <w:tcW w:w="5103" w:type="dxa"/>
            <w:gridSpan w:val="5"/>
            <w:tcBorders>
              <w:top w:val="single" w:sz="4" w:space="0" w:color="auto"/>
              <w:left w:val="single" w:sz="4" w:space="0" w:color="auto"/>
              <w:bottom w:val="single" w:sz="4" w:space="0" w:color="auto"/>
              <w:right w:val="single" w:sz="4" w:space="0" w:color="auto"/>
            </w:tcBorders>
            <w:shd w:val="clear" w:color="auto" w:fill="auto"/>
            <w:vAlign w:val="bottom"/>
          </w:tcPr>
          <w:p w:rsidR="00E02A8F" w:rsidRPr="008724F0" w:rsidRDefault="00E02A8F" w:rsidP="0070630E">
            <w:pPr>
              <w:pStyle w:val="Tableautetiere"/>
            </w:pPr>
            <w:r w:rsidRPr="008724F0">
              <w:t>25 Promenade des Anglais</w:t>
            </w:r>
          </w:p>
        </w:tc>
      </w:tr>
      <w:tr w:rsidR="00E02A8F" w:rsidRPr="008724F0" w:rsidTr="00B67D51">
        <w:trPr>
          <w:trHeight w:val="300"/>
        </w:trPr>
        <w:tc>
          <w:tcPr>
            <w:tcW w:w="4465" w:type="dxa"/>
            <w:gridSpan w:val="2"/>
            <w:vMerge/>
            <w:tcBorders>
              <w:top w:val="single" w:sz="4" w:space="0" w:color="auto"/>
              <w:left w:val="single" w:sz="4" w:space="0" w:color="auto"/>
              <w:bottom w:val="single" w:sz="4" w:space="0" w:color="auto"/>
              <w:right w:val="single" w:sz="4" w:space="0" w:color="auto"/>
            </w:tcBorders>
            <w:shd w:val="clear" w:color="auto" w:fill="auto"/>
            <w:vAlign w:val="bottom"/>
          </w:tcPr>
          <w:p w:rsidR="00E02A8F" w:rsidRPr="008724F0" w:rsidRDefault="00E02A8F" w:rsidP="0070630E">
            <w:pPr>
              <w:pStyle w:val="Tableautetiere"/>
            </w:pPr>
          </w:p>
        </w:tc>
        <w:tc>
          <w:tcPr>
            <w:tcW w:w="5103" w:type="dxa"/>
            <w:gridSpan w:val="5"/>
            <w:tcBorders>
              <w:top w:val="single" w:sz="4" w:space="0" w:color="auto"/>
              <w:left w:val="single" w:sz="4" w:space="0" w:color="auto"/>
              <w:bottom w:val="single" w:sz="4" w:space="0" w:color="auto"/>
              <w:right w:val="single" w:sz="4" w:space="0" w:color="auto"/>
            </w:tcBorders>
            <w:shd w:val="clear" w:color="auto" w:fill="auto"/>
            <w:vAlign w:val="bottom"/>
          </w:tcPr>
          <w:p w:rsidR="00E02A8F" w:rsidRPr="008724F0" w:rsidRDefault="00E02A8F" w:rsidP="0070630E">
            <w:pPr>
              <w:pStyle w:val="Tableautetiere"/>
            </w:pPr>
            <w:r w:rsidRPr="008724F0">
              <w:t>06000 NICE</w:t>
            </w:r>
          </w:p>
        </w:tc>
      </w:tr>
      <w:tr w:rsidR="00E02A8F" w:rsidRPr="008724F0" w:rsidTr="00B67D51">
        <w:trPr>
          <w:trHeight w:val="300"/>
        </w:trPr>
        <w:tc>
          <w:tcPr>
            <w:tcW w:w="4465" w:type="dxa"/>
            <w:gridSpan w:val="2"/>
            <w:tcBorders>
              <w:top w:val="single" w:sz="4" w:space="0" w:color="auto"/>
              <w:left w:val="single" w:sz="4" w:space="0" w:color="auto"/>
              <w:bottom w:val="single" w:sz="4" w:space="0" w:color="auto"/>
              <w:right w:val="single" w:sz="4" w:space="0" w:color="auto"/>
            </w:tcBorders>
            <w:shd w:val="clear" w:color="auto" w:fill="auto"/>
            <w:vAlign w:val="bottom"/>
          </w:tcPr>
          <w:p w:rsidR="00E02A8F" w:rsidRPr="008724F0" w:rsidRDefault="00E02A8F" w:rsidP="0070630E">
            <w:pPr>
              <w:pStyle w:val="Tableautetiere"/>
            </w:pPr>
            <w:r w:rsidRPr="008724F0">
              <w:t>Bon de commande XXX- 411253</w:t>
            </w:r>
          </w:p>
        </w:tc>
        <w:tc>
          <w:tcPr>
            <w:tcW w:w="5103" w:type="dxa"/>
            <w:gridSpan w:val="5"/>
            <w:tcBorders>
              <w:top w:val="single" w:sz="4" w:space="0" w:color="auto"/>
              <w:left w:val="single" w:sz="4" w:space="0" w:color="auto"/>
              <w:bottom w:val="single" w:sz="4" w:space="0" w:color="auto"/>
              <w:right w:val="single" w:sz="4" w:space="0" w:color="auto"/>
            </w:tcBorders>
            <w:shd w:val="clear" w:color="auto" w:fill="auto"/>
            <w:vAlign w:val="bottom"/>
          </w:tcPr>
          <w:p w:rsidR="00E02A8F" w:rsidRPr="008724F0" w:rsidRDefault="00E02A8F" w:rsidP="0070630E">
            <w:pPr>
              <w:pStyle w:val="Tableautetiere"/>
            </w:pPr>
            <w:r w:rsidRPr="008724F0">
              <w:t>Nice, le 23 janvier N</w:t>
            </w:r>
          </w:p>
        </w:tc>
      </w:tr>
      <w:tr w:rsidR="00E02A8F" w:rsidRPr="008724F0" w:rsidTr="00B67D51">
        <w:trPr>
          <w:trHeight w:val="490"/>
        </w:trPr>
        <w:tc>
          <w:tcPr>
            <w:tcW w:w="1204" w:type="dxa"/>
            <w:tcBorders>
              <w:top w:val="single" w:sz="4" w:space="0" w:color="auto"/>
              <w:left w:val="single" w:sz="4" w:space="0" w:color="auto"/>
              <w:bottom w:val="single" w:sz="4" w:space="0" w:color="auto"/>
              <w:right w:val="single" w:sz="4" w:space="0" w:color="auto"/>
            </w:tcBorders>
            <w:shd w:val="clear" w:color="auto" w:fill="auto"/>
            <w:vAlign w:val="bottom"/>
          </w:tcPr>
          <w:p w:rsidR="00E02A8F" w:rsidRPr="008724F0" w:rsidRDefault="00E02A8F" w:rsidP="0070630E">
            <w:pPr>
              <w:pStyle w:val="Tableautetiere"/>
            </w:pPr>
            <w:r w:rsidRPr="008724F0">
              <w:t>Référence</w:t>
            </w:r>
          </w:p>
        </w:tc>
        <w:tc>
          <w:tcPr>
            <w:tcW w:w="3261" w:type="dxa"/>
            <w:tcBorders>
              <w:top w:val="single" w:sz="4" w:space="0" w:color="auto"/>
              <w:left w:val="single" w:sz="4" w:space="0" w:color="auto"/>
              <w:bottom w:val="single" w:sz="4" w:space="0" w:color="auto"/>
              <w:right w:val="single" w:sz="4" w:space="0" w:color="auto"/>
            </w:tcBorders>
            <w:shd w:val="clear" w:color="auto" w:fill="auto"/>
            <w:vAlign w:val="bottom"/>
          </w:tcPr>
          <w:p w:rsidR="00E02A8F" w:rsidRPr="008724F0" w:rsidRDefault="00E02A8F" w:rsidP="0070630E">
            <w:pPr>
              <w:pStyle w:val="Tableautetiere"/>
            </w:pPr>
            <w:r w:rsidRPr="008724F0">
              <w:t>Désignation</w:t>
            </w:r>
          </w:p>
        </w:tc>
        <w:tc>
          <w:tcPr>
            <w:tcW w:w="850" w:type="dxa"/>
            <w:tcBorders>
              <w:top w:val="single" w:sz="4" w:space="0" w:color="auto"/>
              <w:left w:val="single" w:sz="4" w:space="0" w:color="auto"/>
              <w:bottom w:val="single" w:sz="4" w:space="0" w:color="auto"/>
              <w:right w:val="single" w:sz="4" w:space="0" w:color="auto"/>
            </w:tcBorders>
            <w:shd w:val="clear" w:color="auto" w:fill="auto"/>
            <w:vAlign w:val="bottom"/>
          </w:tcPr>
          <w:p w:rsidR="00E02A8F" w:rsidRPr="008724F0" w:rsidRDefault="00E02A8F" w:rsidP="0070630E">
            <w:pPr>
              <w:pStyle w:val="Tableautetiere"/>
            </w:pPr>
            <w:r w:rsidRPr="008724F0">
              <w:t>PU HT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bottom"/>
          </w:tcPr>
          <w:p w:rsidR="00E02A8F" w:rsidRPr="008724F0" w:rsidRDefault="00E02A8F" w:rsidP="0070630E">
            <w:pPr>
              <w:pStyle w:val="Tableautetiere"/>
            </w:pPr>
            <w:r w:rsidRPr="008724F0">
              <w:t>Quantité</w:t>
            </w:r>
          </w:p>
        </w:tc>
        <w:tc>
          <w:tcPr>
            <w:tcW w:w="1842" w:type="dxa"/>
            <w:gridSpan w:val="2"/>
            <w:tcBorders>
              <w:top w:val="single" w:sz="4" w:space="0" w:color="auto"/>
              <w:left w:val="single" w:sz="4" w:space="0" w:color="auto"/>
              <w:bottom w:val="single" w:sz="4" w:space="0" w:color="auto"/>
              <w:right w:val="single" w:sz="4" w:space="0" w:color="auto"/>
            </w:tcBorders>
            <w:shd w:val="clear" w:color="auto" w:fill="auto"/>
            <w:vAlign w:val="bottom"/>
          </w:tcPr>
          <w:p w:rsidR="00E02A8F" w:rsidRPr="008724F0" w:rsidRDefault="00E02A8F" w:rsidP="0070630E">
            <w:pPr>
              <w:pStyle w:val="Tableautetiere"/>
            </w:pPr>
            <w:r w:rsidRPr="008724F0">
              <w:t>Montant HT</w:t>
            </w:r>
          </w:p>
        </w:tc>
        <w:tc>
          <w:tcPr>
            <w:tcW w:w="993" w:type="dxa"/>
            <w:tcBorders>
              <w:top w:val="single" w:sz="4" w:space="0" w:color="auto"/>
              <w:left w:val="single" w:sz="4" w:space="0" w:color="auto"/>
              <w:bottom w:val="single" w:sz="4" w:space="0" w:color="auto"/>
              <w:right w:val="single" w:sz="4" w:space="0" w:color="auto"/>
            </w:tcBorders>
          </w:tcPr>
          <w:p w:rsidR="00E02A8F" w:rsidRPr="008724F0" w:rsidRDefault="00E02A8F" w:rsidP="0070630E">
            <w:pPr>
              <w:pStyle w:val="Tableautetiere"/>
            </w:pPr>
            <w:r w:rsidRPr="008724F0">
              <w:t>Code TVA</w:t>
            </w:r>
          </w:p>
        </w:tc>
      </w:tr>
      <w:tr w:rsidR="00E02A8F" w:rsidRPr="008724F0" w:rsidTr="00B67D51">
        <w:trPr>
          <w:trHeight w:val="160"/>
        </w:trPr>
        <w:tc>
          <w:tcPr>
            <w:tcW w:w="1204" w:type="dxa"/>
            <w:tcBorders>
              <w:top w:val="single" w:sz="4" w:space="0" w:color="auto"/>
              <w:left w:val="single" w:sz="4" w:space="0" w:color="auto"/>
              <w:bottom w:val="single" w:sz="4" w:space="0" w:color="auto"/>
              <w:right w:val="single" w:sz="4" w:space="0" w:color="auto"/>
            </w:tcBorders>
            <w:shd w:val="clear" w:color="auto" w:fill="auto"/>
            <w:vAlign w:val="bottom"/>
          </w:tcPr>
          <w:p w:rsidR="00E02A8F" w:rsidRPr="008724F0" w:rsidRDefault="00E02A8F" w:rsidP="0070630E">
            <w:pPr>
              <w:pStyle w:val="Tableaucourant"/>
            </w:pPr>
            <w:r w:rsidRPr="008724F0">
              <w:t>1</w:t>
            </w:r>
          </w:p>
        </w:tc>
        <w:tc>
          <w:tcPr>
            <w:tcW w:w="3261" w:type="dxa"/>
            <w:tcBorders>
              <w:top w:val="single" w:sz="4" w:space="0" w:color="auto"/>
              <w:left w:val="single" w:sz="4" w:space="0" w:color="auto"/>
              <w:bottom w:val="single" w:sz="4" w:space="0" w:color="auto"/>
              <w:right w:val="single" w:sz="4" w:space="0" w:color="auto"/>
            </w:tcBorders>
            <w:shd w:val="clear" w:color="auto" w:fill="auto"/>
            <w:vAlign w:val="bottom"/>
          </w:tcPr>
          <w:p w:rsidR="00E02A8F" w:rsidRPr="008724F0" w:rsidRDefault="00E02A8F" w:rsidP="0070630E">
            <w:pPr>
              <w:pStyle w:val="Tableaucourant"/>
            </w:pPr>
            <w:r w:rsidRPr="008724F0">
              <w:t>Botte Rose Irina – blanc – 60 cm</w:t>
            </w:r>
          </w:p>
        </w:tc>
        <w:tc>
          <w:tcPr>
            <w:tcW w:w="850" w:type="dxa"/>
            <w:tcBorders>
              <w:top w:val="single" w:sz="4" w:space="0" w:color="auto"/>
              <w:left w:val="single" w:sz="4" w:space="0" w:color="auto"/>
              <w:bottom w:val="single" w:sz="4" w:space="0" w:color="auto"/>
              <w:right w:val="single" w:sz="4" w:space="0" w:color="auto"/>
            </w:tcBorders>
            <w:shd w:val="clear" w:color="auto" w:fill="auto"/>
            <w:vAlign w:val="bottom"/>
          </w:tcPr>
          <w:p w:rsidR="00E02A8F" w:rsidRPr="008724F0" w:rsidRDefault="00E02A8F" w:rsidP="0070630E">
            <w:pPr>
              <w:pStyle w:val="Tableaucourant"/>
            </w:pPr>
            <w:r w:rsidRPr="008724F0">
              <w:t>9,00</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bottom"/>
          </w:tcPr>
          <w:p w:rsidR="00E02A8F" w:rsidRPr="008724F0" w:rsidRDefault="00E02A8F" w:rsidP="0070630E">
            <w:pPr>
              <w:pStyle w:val="Tableaucourant"/>
            </w:pPr>
            <w:r w:rsidRPr="008724F0">
              <w:t>10</w:t>
            </w:r>
          </w:p>
        </w:tc>
        <w:tc>
          <w:tcPr>
            <w:tcW w:w="1842" w:type="dxa"/>
            <w:gridSpan w:val="2"/>
            <w:tcBorders>
              <w:top w:val="single" w:sz="4" w:space="0" w:color="auto"/>
              <w:left w:val="single" w:sz="4" w:space="0" w:color="auto"/>
              <w:bottom w:val="single" w:sz="4" w:space="0" w:color="auto"/>
              <w:right w:val="single" w:sz="4" w:space="0" w:color="auto"/>
            </w:tcBorders>
            <w:shd w:val="clear" w:color="auto" w:fill="auto"/>
            <w:vAlign w:val="bottom"/>
          </w:tcPr>
          <w:p w:rsidR="00E02A8F" w:rsidRPr="008724F0" w:rsidRDefault="00E02A8F" w:rsidP="0070630E">
            <w:pPr>
              <w:pStyle w:val="Tableaucourant"/>
            </w:pPr>
            <w:r w:rsidRPr="008724F0">
              <w:t>90,00</w:t>
            </w:r>
          </w:p>
        </w:tc>
        <w:tc>
          <w:tcPr>
            <w:tcW w:w="993" w:type="dxa"/>
            <w:tcBorders>
              <w:top w:val="single" w:sz="4" w:space="0" w:color="auto"/>
              <w:left w:val="single" w:sz="4" w:space="0" w:color="auto"/>
              <w:bottom w:val="single" w:sz="4" w:space="0" w:color="auto"/>
              <w:right w:val="single" w:sz="4" w:space="0" w:color="auto"/>
            </w:tcBorders>
          </w:tcPr>
          <w:p w:rsidR="00E02A8F" w:rsidRPr="008724F0" w:rsidRDefault="00E02A8F" w:rsidP="0070630E">
            <w:pPr>
              <w:pStyle w:val="Tableaucourant"/>
            </w:pPr>
            <w:r w:rsidRPr="008724F0">
              <w:t>1</w:t>
            </w:r>
          </w:p>
        </w:tc>
      </w:tr>
      <w:tr w:rsidR="00E02A8F" w:rsidRPr="008724F0" w:rsidTr="00B67D51">
        <w:trPr>
          <w:trHeight w:val="160"/>
        </w:trPr>
        <w:tc>
          <w:tcPr>
            <w:tcW w:w="1204" w:type="dxa"/>
            <w:tcBorders>
              <w:top w:val="single" w:sz="4" w:space="0" w:color="auto"/>
              <w:left w:val="single" w:sz="4" w:space="0" w:color="auto"/>
              <w:bottom w:val="single" w:sz="4" w:space="0" w:color="auto"/>
              <w:right w:val="single" w:sz="4" w:space="0" w:color="auto"/>
            </w:tcBorders>
            <w:shd w:val="clear" w:color="auto" w:fill="auto"/>
            <w:vAlign w:val="bottom"/>
          </w:tcPr>
          <w:p w:rsidR="00E02A8F" w:rsidRPr="008724F0" w:rsidRDefault="00E02A8F" w:rsidP="0070630E">
            <w:pPr>
              <w:pStyle w:val="Tableaucourant"/>
            </w:pPr>
            <w:r w:rsidRPr="008724F0">
              <w:t>6</w:t>
            </w:r>
          </w:p>
        </w:tc>
        <w:tc>
          <w:tcPr>
            <w:tcW w:w="3261" w:type="dxa"/>
            <w:tcBorders>
              <w:top w:val="single" w:sz="4" w:space="0" w:color="auto"/>
              <w:left w:val="single" w:sz="4" w:space="0" w:color="auto"/>
              <w:bottom w:val="single" w:sz="4" w:space="0" w:color="auto"/>
              <w:right w:val="single" w:sz="4" w:space="0" w:color="auto"/>
            </w:tcBorders>
            <w:shd w:val="clear" w:color="auto" w:fill="auto"/>
            <w:vAlign w:val="bottom"/>
          </w:tcPr>
          <w:p w:rsidR="00E02A8F" w:rsidRPr="008724F0" w:rsidRDefault="00E02A8F" w:rsidP="0070630E">
            <w:pPr>
              <w:pStyle w:val="Tableaucourant"/>
            </w:pPr>
            <w:r w:rsidRPr="008724F0">
              <w:t>Azalée – Blanc – Pot diam.15</w:t>
            </w:r>
          </w:p>
        </w:tc>
        <w:tc>
          <w:tcPr>
            <w:tcW w:w="850" w:type="dxa"/>
            <w:tcBorders>
              <w:top w:val="single" w:sz="4" w:space="0" w:color="auto"/>
              <w:left w:val="single" w:sz="4" w:space="0" w:color="auto"/>
              <w:bottom w:val="single" w:sz="4" w:space="0" w:color="auto"/>
              <w:right w:val="single" w:sz="4" w:space="0" w:color="auto"/>
            </w:tcBorders>
            <w:shd w:val="clear" w:color="auto" w:fill="auto"/>
            <w:vAlign w:val="bottom"/>
          </w:tcPr>
          <w:p w:rsidR="00E02A8F" w:rsidRPr="008724F0" w:rsidRDefault="00E02A8F" w:rsidP="0070630E">
            <w:pPr>
              <w:pStyle w:val="Tableaucourant"/>
            </w:pPr>
            <w:r w:rsidRPr="008724F0">
              <w:t>4,50</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bottom"/>
          </w:tcPr>
          <w:p w:rsidR="00E02A8F" w:rsidRPr="008724F0" w:rsidRDefault="00E02A8F" w:rsidP="0070630E">
            <w:pPr>
              <w:pStyle w:val="Tableaucourant"/>
            </w:pPr>
            <w:r w:rsidRPr="008724F0">
              <w:t>20</w:t>
            </w:r>
          </w:p>
        </w:tc>
        <w:tc>
          <w:tcPr>
            <w:tcW w:w="1842" w:type="dxa"/>
            <w:gridSpan w:val="2"/>
            <w:tcBorders>
              <w:top w:val="single" w:sz="4" w:space="0" w:color="auto"/>
              <w:left w:val="single" w:sz="4" w:space="0" w:color="auto"/>
              <w:bottom w:val="single" w:sz="4" w:space="0" w:color="auto"/>
              <w:right w:val="single" w:sz="4" w:space="0" w:color="auto"/>
            </w:tcBorders>
            <w:shd w:val="clear" w:color="auto" w:fill="auto"/>
            <w:vAlign w:val="bottom"/>
          </w:tcPr>
          <w:p w:rsidR="00E02A8F" w:rsidRPr="008724F0" w:rsidRDefault="00E02A8F" w:rsidP="0070630E">
            <w:pPr>
              <w:pStyle w:val="Tableaucourant"/>
            </w:pPr>
            <w:r w:rsidRPr="008724F0">
              <w:t>90,00</w:t>
            </w:r>
          </w:p>
        </w:tc>
        <w:tc>
          <w:tcPr>
            <w:tcW w:w="993" w:type="dxa"/>
            <w:tcBorders>
              <w:top w:val="single" w:sz="4" w:space="0" w:color="auto"/>
              <w:left w:val="single" w:sz="4" w:space="0" w:color="auto"/>
              <w:bottom w:val="single" w:sz="4" w:space="0" w:color="auto"/>
              <w:right w:val="single" w:sz="4" w:space="0" w:color="auto"/>
            </w:tcBorders>
          </w:tcPr>
          <w:p w:rsidR="00E02A8F" w:rsidRPr="008724F0" w:rsidRDefault="00E02A8F" w:rsidP="0070630E">
            <w:pPr>
              <w:pStyle w:val="Tableaucourant"/>
            </w:pPr>
            <w:r w:rsidRPr="008724F0">
              <w:t>1</w:t>
            </w:r>
          </w:p>
        </w:tc>
      </w:tr>
      <w:tr w:rsidR="00E02A8F" w:rsidRPr="008724F0" w:rsidTr="00B67D51">
        <w:trPr>
          <w:trHeight w:val="160"/>
        </w:trPr>
        <w:tc>
          <w:tcPr>
            <w:tcW w:w="1204" w:type="dxa"/>
            <w:tcBorders>
              <w:top w:val="single" w:sz="4" w:space="0" w:color="auto"/>
              <w:left w:val="single" w:sz="4" w:space="0" w:color="auto"/>
              <w:bottom w:val="single" w:sz="4" w:space="0" w:color="auto"/>
              <w:right w:val="single" w:sz="4" w:space="0" w:color="auto"/>
            </w:tcBorders>
            <w:shd w:val="clear" w:color="auto" w:fill="auto"/>
            <w:vAlign w:val="bottom"/>
          </w:tcPr>
          <w:p w:rsidR="00E02A8F" w:rsidRPr="008724F0" w:rsidRDefault="00E02A8F" w:rsidP="0070630E">
            <w:pPr>
              <w:pStyle w:val="Tableaucourant"/>
            </w:pPr>
            <w:r w:rsidRPr="008724F0">
              <w:t>4</w:t>
            </w:r>
          </w:p>
        </w:tc>
        <w:tc>
          <w:tcPr>
            <w:tcW w:w="3261" w:type="dxa"/>
            <w:tcBorders>
              <w:top w:val="single" w:sz="4" w:space="0" w:color="auto"/>
              <w:left w:val="single" w:sz="4" w:space="0" w:color="auto"/>
              <w:bottom w:val="single" w:sz="4" w:space="0" w:color="auto"/>
              <w:right w:val="single" w:sz="4" w:space="0" w:color="auto"/>
            </w:tcBorders>
            <w:shd w:val="clear" w:color="auto" w:fill="auto"/>
            <w:vAlign w:val="bottom"/>
          </w:tcPr>
          <w:p w:rsidR="00E02A8F" w:rsidRPr="008724F0" w:rsidRDefault="00E02A8F" w:rsidP="0070630E">
            <w:pPr>
              <w:pStyle w:val="Tableaucourant"/>
            </w:pPr>
            <w:r w:rsidRPr="008724F0">
              <w:t>Composition mimosa/tulipe</w:t>
            </w:r>
          </w:p>
        </w:tc>
        <w:tc>
          <w:tcPr>
            <w:tcW w:w="850" w:type="dxa"/>
            <w:tcBorders>
              <w:top w:val="single" w:sz="4" w:space="0" w:color="auto"/>
              <w:left w:val="single" w:sz="4" w:space="0" w:color="auto"/>
              <w:bottom w:val="single" w:sz="4" w:space="0" w:color="auto"/>
              <w:right w:val="single" w:sz="4" w:space="0" w:color="auto"/>
            </w:tcBorders>
            <w:shd w:val="clear" w:color="auto" w:fill="auto"/>
            <w:vAlign w:val="bottom"/>
          </w:tcPr>
          <w:p w:rsidR="00E02A8F" w:rsidRPr="008724F0" w:rsidRDefault="00E02A8F" w:rsidP="0070630E">
            <w:pPr>
              <w:pStyle w:val="Tableaucourant"/>
            </w:pPr>
            <w:r w:rsidRPr="008724F0">
              <w:t>10,20</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bottom"/>
          </w:tcPr>
          <w:p w:rsidR="00E02A8F" w:rsidRPr="008724F0" w:rsidRDefault="00E02A8F" w:rsidP="0070630E">
            <w:pPr>
              <w:pStyle w:val="Tableaucourant"/>
            </w:pPr>
            <w:r w:rsidRPr="008724F0">
              <w:t>20</w:t>
            </w:r>
          </w:p>
        </w:tc>
        <w:tc>
          <w:tcPr>
            <w:tcW w:w="1842" w:type="dxa"/>
            <w:gridSpan w:val="2"/>
            <w:tcBorders>
              <w:top w:val="single" w:sz="4" w:space="0" w:color="auto"/>
              <w:left w:val="single" w:sz="4" w:space="0" w:color="auto"/>
              <w:bottom w:val="single" w:sz="4" w:space="0" w:color="auto"/>
              <w:right w:val="single" w:sz="4" w:space="0" w:color="auto"/>
            </w:tcBorders>
            <w:shd w:val="clear" w:color="auto" w:fill="auto"/>
            <w:vAlign w:val="bottom"/>
          </w:tcPr>
          <w:p w:rsidR="00E02A8F" w:rsidRPr="008724F0" w:rsidRDefault="00E02A8F" w:rsidP="0070630E">
            <w:pPr>
              <w:pStyle w:val="Tableaucourant"/>
            </w:pPr>
            <w:r w:rsidRPr="008724F0">
              <w:t>204,00</w:t>
            </w:r>
          </w:p>
        </w:tc>
        <w:tc>
          <w:tcPr>
            <w:tcW w:w="993" w:type="dxa"/>
            <w:tcBorders>
              <w:top w:val="single" w:sz="4" w:space="0" w:color="auto"/>
              <w:left w:val="single" w:sz="4" w:space="0" w:color="auto"/>
              <w:bottom w:val="single" w:sz="4" w:space="0" w:color="auto"/>
              <w:right w:val="single" w:sz="4" w:space="0" w:color="auto"/>
            </w:tcBorders>
          </w:tcPr>
          <w:p w:rsidR="00E02A8F" w:rsidRPr="008724F0" w:rsidRDefault="00E02A8F" w:rsidP="0070630E">
            <w:pPr>
              <w:pStyle w:val="Tableaucourant"/>
            </w:pPr>
            <w:r w:rsidRPr="008724F0">
              <w:t>2</w:t>
            </w:r>
          </w:p>
        </w:tc>
      </w:tr>
      <w:tr w:rsidR="00E02A8F" w:rsidRPr="008724F0" w:rsidTr="00B67D51">
        <w:trPr>
          <w:trHeight w:val="160"/>
        </w:trPr>
        <w:tc>
          <w:tcPr>
            <w:tcW w:w="1204" w:type="dxa"/>
            <w:tcBorders>
              <w:top w:val="single" w:sz="4" w:space="0" w:color="auto"/>
              <w:left w:val="single" w:sz="4" w:space="0" w:color="auto"/>
              <w:bottom w:val="single" w:sz="4" w:space="0" w:color="auto"/>
              <w:right w:val="single" w:sz="4" w:space="0" w:color="auto"/>
            </w:tcBorders>
            <w:shd w:val="clear" w:color="auto" w:fill="auto"/>
            <w:vAlign w:val="bottom"/>
          </w:tcPr>
          <w:p w:rsidR="00E02A8F" w:rsidRPr="008724F0" w:rsidRDefault="00E02A8F" w:rsidP="0070630E">
            <w:pPr>
              <w:pStyle w:val="Tableaucourant"/>
            </w:pPr>
          </w:p>
        </w:tc>
        <w:tc>
          <w:tcPr>
            <w:tcW w:w="3261" w:type="dxa"/>
            <w:tcBorders>
              <w:top w:val="single" w:sz="4" w:space="0" w:color="auto"/>
              <w:left w:val="single" w:sz="4" w:space="0" w:color="auto"/>
              <w:bottom w:val="single" w:sz="4" w:space="0" w:color="auto"/>
              <w:right w:val="single" w:sz="4" w:space="0" w:color="auto"/>
            </w:tcBorders>
            <w:shd w:val="clear" w:color="auto" w:fill="FFFFFF"/>
            <w:vAlign w:val="bottom"/>
          </w:tcPr>
          <w:p w:rsidR="00E02A8F" w:rsidRPr="008724F0" w:rsidRDefault="00E02A8F" w:rsidP="0070630E">
            <w:pPr>
              <w:pStyle w:val="Tableaucourant"/>
            </w:pPr>
          </w:p>
        </w:tc>
        <w:tc>
          <w:tcPr>
            <w:tcW w:w="850" w:type="dxa"/>
            <w:tcBorders>
              <w:top w:val="single" w:sz="4" w:space="0" w:color="auto"/>
              <w:left w:val="single" w:sz="4" w:space="0" w:color="auto"/>
              <w:bottom w:val="single" w:sz="4" w:space="0" w:color="auto"/>
              <w:right w:val="single" w:sz="4" w:space="0" w:color="auto"/>
            </w:tcBorders>
            <w:shd w:val="clear" w:color="auto" w:fill="FFFFFF"/>
            <w:vAlign w:val="bottom"/>
          </w:tcPr>
          <w:p w:rsidR="00E02A8F" w:rsidRPr="008724F0" w:rsidRDefault="00E02A8F" w:rsidP="0070630E">
            <w:pPr>
              <w:pStyle w:val="Tableaucourant"/>
            </w:pPr>
          </w:p>
        </w:tc>
        <w:tc>
          <w:tcPr>
            <w:tcW w:w="1418" w:type="dxa"/>
            <w:tcBorders>
              <w:top w:val="single" w:sz="4" w:space="0" w:color="auto"/>
              <w:left w:val="single" w:sz="4" w:space="0" w:color="auto"/>
              <w:bottom w:val="single" w:sz="4" w:space="0" w:color="auto"/>
              <w:right w:val="single" w:sz="4" w:space="0" w:color="auto"/>
            </w:tcBorders>
            <w:shd w:val="clear" w:color="auto" w:fill="FFFFFF"/>
            <w:vAlign w:val="bottom"/>
          </w:tcPr>
          <w:p w:rsidR="00E02A8F" w:rsidRPr="008724F0" w:rsidRDefault="00E02A8F" w:rsidP="0070630E">
            <w:pPr>
              <w:pStyle w:val="Tableautetiere"/>
            </w:pPr>
            <w:r w:rsidRPr="008724F0">
              <w:t>Brut HT</w:t>
            </w:r>
          </w:p>
        </w:tc>
        <w:tc>
          <w:tcPr>
            <w:tcW w:w="1842"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rsidR="00E02A8F" w:rsidRPr="008724F0" w:rsidRDefault="00E02A8F" w:rsidP="0070630E">
            <w:pPr>
              <w:pStyle w:val="Tableaucourant"/>
            </w:pPr>
            <w:r w:rsidRPr="008724F0">
              <w:t>384,00</w:t>
            </w:r>
          </w:p>
        </w:tc>
        <w:tc>
          <w:tcPr>
            <w:tcW w:w="993" w:type="dxa"/>
            <w:tcBorders>
              <w:top w:val="single" w:sz="4" w:space="0" w:color="auto"/>
              <w:left w:val="single" w:sz="4" w:space="0" w:color="auto"/>
              <w:bottom w:val="single" w:sz="4" w:space="0" w:color="auto"/>
              <w:right w:val="single" w:sz="4" w:space="0" w:color="auto"/>
            </w:tcBorders>
            <w:shd w:val="clear" w:color="auto" w:fill="FFFFFF"/>
          </w:tcPr>
          <w:p w:rsidR="00E02A8F" w:rsidRPr="008724F0" w:rsidRDefault="00E02A8F" w:rsidP="0070630E">
            <w:pPr>
              <w:pStyle w:val="Tableaucourant"/>
            </w:pPr>
          </w:p>
        </w:tc>
      </w:tr>
      <w:tr w:rsidR="00E02A8F" w:rsidRPr="008724F0" w:rsidTr="00B67D51">
        <w:trPr>
          <w:trHeight w:val="220"/>
        </w:trPr>
        <w:tc>
          <w:tcPr>
            <w:tcW w:w="1204" w:type="dxa"/>
            <w:tcBorders>
              <w:top w:val="single" w:sz="4" w:space="0" w:color="auto"/>
              <w:left w:val="single" w:sz="4" w:space="0" w:color="auto"/>
              <w:bottom w:val="single" w:sz="4" w:space="0" w:color="auto"/>
              <w:right w:val="single" w:sz="4" w:space="0" w:color="auto"/>
            </w:tcBorders>
            <w:shd w:val="clear" w:color="auto" w:fill="auto"/>
            <w:vAlign w:val="bottom"/>
          </w:tcPr>
          <w:p w:rsidR="00E02A8F" w:rsidRPr="008724F0" w:rsidRDefault="00E02A8F" w:rsidP="0070630E">
            <w:pPr>
              <w:pStyle w:val="Tableaucourant"/>
            </w:pPr>
          </w:p>
        </w:tc>
        <w:tc>
          <w:tcPr>
            <w:tcW w:w="3261" w:type="dxa"/>
            <w:tcBorders>
              <w:top w:val="single" w:sz="4" w:space="0" w:color="auto"/>
              <w:left w:val="single" w:sz="4" w:space="0" w:color="auto"/>
              <w:bottom w:val="single" w:sz="4" w:space="0" w:color="auto"/>
              <w:right w:val="single" w:sz="4" w:space="0" w:color="auto"/>
            </w:tcBorders>
            <w:shd w:val="clear" w:color="auto" w:fill="FFFFFF"/>
            <w:vAlign w:val="bottom"/>
          </w:tcPr>
          <w:p w:rsidR="00E02A8F" w:rsidRPr="008724F0" w:rsidRDefault="00E02A8F" w:rsidP="0070630E">
            <w:pPr>
              <w:pStyle w:val="Tableaucourant"/>
            </w:pPr>
          </w:p>
        </w:tc>
        <w:tc>
          <w:tcPr>
            <w:tcW w:w="850" w:type="dxa"/>
            <w:tcBorders>
              <w:top w:val="single" w:sz="4" w:space="0" w:color="auto"/>
              <w:left w:val="single" w:sz="4" w:space="0" w:color="auto"/>
              <w:bottom w:val="single" w:sz="4" w:space="0" w:color="auto"/>
              <w:right w:val="single" w:sz="12" w:space="0" w:color="auto"/>
            </w:tcBorders>
            <w:shd w:val="clear" w:color="auto" w:fill="FFFFFF"/>
            <w:vAlign w:val="bottom"/>
          </w:tcPr>
          <w:p w:rsidR="00E02A8F" w:rsidRPr="008724F0" w:rsidRDefault="00E02A8F" w:rsidP="0070630E">
            <w:pPr>
              <w:pStyle w:val="Tableaucourant"/>
            </w:pPr>
          </w:p>
        </w:tc>
        <w:tc>
          <w:tcPr>
            <w:tcW w:w="1418" w:type="dxa"/>
            <w:tcBorders>
              <w:top w:val="single" w:sz="12" w:space="0" w:color="auto"/>
              <w:left w:val="single" w:sz="12" w:space="0" w:color="auto"/>
              <w:bottom w:val="single" w:sz="12" w:space="0" w:color="auto"/>
              <w:right w:val="single" w:sz="12" w:space="0" w:color="auto"/>
            </w:tcBorders>
            <w:shd w:val="clear" w:color="auto" w:fill="FFFFFF"/>
            <w:vAlign w:val="bottom"/>
          </w:tcPr>
          <w:p w:rsidR="00E02A8F" w:rsidRPr="008724F0" w:rsidRDefault="00E02A8F" w:rsidP="0070630E">
            <w:pPr>
              <w:pStyle w:val="Tableautetiere"/>
            </w:pPr>
            <w:r w:rsidRPr="008724F0">
              <w:t>Base HT</w:t>
            </w:r>
          </w:p>
        </w:tc>
        <w:tc>
          <w:tcPr>
            <w:tcW w:w="708" w:type="dxa"/>
            <w:tcBorders>
              <w:top w:val="single" w:sz="12" w:space="0" w:color="auto"/>
              <w:left w:val="single" w:sz="12" w:space="0" w:color="auto"/>
              <w:bottom w:val="single" w:sz="12" w:space="0" w:color="auto"/>
              <w:right w:val="single" w:sz="12" w:space="0" w:color="auto"/>
            </w:tcBorders>
            <w:shd w:val="clear" w:color="auto" w:fill="FFFFFF"/>
            <w:vAlign w:val="bottom"/>
          </w:tcPr>
          <w:p w:rsidR="00E02A8F" w:rsidRPr="008724F0" w:rsidRDefault="00E02A8F" w:rsidP="0070630E">
            <w:pPr>
              <w:pStyle w:val="Tableautetiere"/>
            </w:pPr>
            <w:r w:rsidRPr="008724F0">
              <w:t>TVA</w:t>
            </w:r>
          </w:p>
        </w:tc>
        <w:tc>
          <w:tcPr>
            <w:tcW w:w="1134" w:type="dxa"/>
            <w:tcBorders>
              <w:top w:val="single" w:sz="4" w:space="0" w:color="auto"/>
              <w:left w:val="single" w:sz="12" w:space="0" w:color="auto"/>
              <w:bottom w:val="single" w:sz="4" w:space="0" w:color="auto"/>
              <w:right w:val="single" w:sz="4" w:space="0" w:color="auto"/>
            </w:tcBorders>
            <w:shd w:val="clear" w:color="auto" w:fill="FFFFFF"/>
            <w:vAlign w:val="bottom"/>
          </w:tcPr>
          <w:p w:rsidR="00E02A8F" w:rsidRPr="008724F0" w:rsidRDefault="00E02A8F" w:rsidP="0070630E">
            <w:pPr>
              <w:pStyle w:val="Tableaucourant"/>
            </w:pPr>
          </w:p>
        </w:tc>
        <w:tc>
          <w:tcPr>
            <w:tcW w:w="993" w:type="dxa"/>
            <w:tcBorders>
              <w:top w:val="single" w:sz="4" w:space="0" w:color="auto"/>
              <w:left w:val="single" w:sz="4" w:space="0" w:color="auto"/>
              <w:bottom w:val="single" w:sz="4" w:space="0" w:color="auto"/>
              <w:right w:val="single" w:sz="4" w:space="0" w:color="auto"/>
            </w:tcBorders>
            <w:shd w:val="clear" w:color="auto" w:fill="FFFFFF"/>
          </w:tcPr>
          <w:p w:rsidR="00E02A8F" w:rsidRPr="008724F0" w:rsidRDefault="00E02A8F" w:rsidP="0070630E">
            <w:pPr>
              <w:pStyle w:val="Tableaucourant"/>
            </w:pPr>
          </w:p>
        </w:tc>
      </w:tr>
      <w:tr w:rsidR="00E02A8F" w:rsidRPr="008724F0" w:rsidTr="00B67D51">
        <w:trPr>
          <w:trHeight w:val="160"/>
        </w:trPr>
        <w:tc>
          <w:tcPr>
            <w:tcW w:w="1204" w:type="dxa"/>
            <w:tcBorders>
              <w:top w:val="single" w:sz="4" w:space="0" w:color="auto"/>
              <w:left w:val="single" w:sz="4" w:space="0" w:color="auto"/>
              <w:bottom w:val="single" w:sz="4" w:space="0" w:color="auto"/>
              <w:right w:val="single" w:sz="4" w:space="0" w:color="auto"/>
            </w:tcBorders>
            <w:shd w:val="clear" w:color="auto" w:fill="auto"/>
            <w:vAlign w:val="bottom"/>
          </w:tcPr>
          <w:p w:rsidR="00E02A8F" w:rsidRPr="008724F0" w:rsidRDefault="00E02A8F" w:rsidP="0070630E">
            <w:pPr>
              <w:pStyle w:val="Tableaucourant"/>
            </w:pPr>
          </w:p>
        </w:tc>
        <w:tc>
          <w:tcPr>
            <w:tcW w:w="4111" w:type="dxa"/>
            <w:gridSpan w:val="2"/>
            <w:tcBorders>
              <w:top w:val="single" w:sz="4" w:space="0" w:color="auto"/>
              <w:left w:val="single" w:sz="4" w:space="0" w:color="auto"/>
              <w:bottom w:val="single" w:sz="4" w:space="0" w:color="auto"/>
              <w:right w:val="single" w:sz="12" w:space="0" w:color="auto"/>
            </w:tcBorders>
            <w:shd w:val="clear" w:color="auto" w:fill="FFFFFF"/>
            <w:vAlign w:val="bottom"/>
          </w:tcPr>
          <w:p w:rsidR="00E02A8F" w:rsidRPr="008724F0" w:rsidRDefault="00E02A8F" w:rsidP="0070630E">
            <w:pPr>
              <w:pStyle w:val="Tableaucourant"/>
            </w:pPr>
            <w:r w:rsidRPr="008724F0">
              <w:t>Code 1 Taux de TVA 10 %</w:t>
            </w:r>
          </w:p>
        </w:tc>
        <w:tc>
          <w:tcPr>
            <w:tcW w:w="1418" w:type="dxa"/>
            <w:tcBorders>
              <w:top w:val="single" w:sz="12" w:space="0" w:color="auto"/>
              <w:left w:val="single" w:sz="12" w:space="0" w:color="auto"/>
              <w:bottom w:val="single" w:sz="12" w:space="0" w:color="auto"/>
              <w:right w:val="single" w:sz="12" w:space="0" w:color="auto"/>
            </w:tcBorders>
            <w:shd w:val="clear" w:color="auto" w:fill="FFFFFF"/>
            <w:vAlign w:val="bottom"/>
          </w:tcPr>
          <w:p w:rsidR="00E02A8F" w:rsidRPr="008724F0" w:rsidRDefault="00E02A8F" w:rsidP="0070630E">
            <w:pPr>
              <w:pStyle w:val="Tableaucourant"/>
            </w:pPr>
            <w:r w:rsidRPr="008724F0">
              <w:t>180,00</w:t>
            </w:r>
          </w:p>
        </w:tc>
        <w:tc>
          <w:tcPr>
            <w:tcW w:w="708" w:type="dxa"/>
            <w:tcBorders>
              <w:top w:val="single" w:sz="12" w:space="0" w:color="auto"/>
              <w:left w:val="single" w:sz="12" w:space="0" w:color="auto"/>
              <w:bottom w:val="single" w:sz="12" w:space="0" w:color="auto"/>
              <w:right w:val="single" w:sz="12" w:space="0" w:color="auto"/>
            </w:tcBorders>
            <w:shd w:val="clear" w:color="auto" w:fill="FFFFFF"/>
            <w:vAlign w:val="bottom"/>
          </w:tcPr>
          <w:p w:rsidR="00E02A8F" w:rsidRPr="008724F0" w:rsidRDefault="00E02A8F" w:rsidP="0070630E">
            <w:pPr>
              <w:pStyle w:val="Tableaucourant"/>
            </w:pPr>
            <w:r w:rsidRPr="008724F0">
              <w:t>18,00</w:t>
            </w:r>
          </w:p>
        </w:tc>
        <w:tc>
          <w:tcPr>
            <w:tcW w:w="1134" w:type="dxa"/>
            <w:tcBorders>
              <w:top w:val="single" w:sz="4" w:space="0" w:color="auto"/>
              <w:left w:val="single" w:sz="12" w:space="0" w:color="auto"/>
              <w:bottom w:val="single" w:sz="4" w:space="0" w:color="auto"/>
              <w:right w:val="single" w:sz="4" w:space="0" w:color="auto"/>
            </w:tcBorders>
            <w:shd w:val="clear" w:color="auto" w:fill="FFFFFF"/>
            <w:vAlign w:val="bottom"/>
          </w:tcPr>
          <w:p w:rsidR="00E02A8F" w:rsidRPr="008724F0" w:rsidRDefault="00E02A8F" w:rsidP="0070630E">
            <w:pPr>
              <w:pStyle w:val="Tableaucourant"/>
            </w:pPr>
          </w:p>
        </w:tc>
        <w:tc>
          <w:tcPr>
            <w:tcW w:w="993" w:type="dxa"/>
            <w:tcBorders>
              <w:top w:val="single" w:sz="4" w:space="0" w:color="auto"/>
              <w:left w:val="single" w:sz="4" w:space="0" w:color="auto"/>
              <w:bottom w:val="single" w:sz="4" w:space="0" w:color="auto"/>
              <w:right w:val="single" w:sz="4" w:space="0" w:color="auto"/>
            </w:tcBorders>
            <w:shd w:val="clear" w:color="auto" w:fill="FFFFFF"/>
          </w:tcPr>
          <w:p w:rsidR="00E02A8F" w:rsidRPr="008724F0" w:rsidRDefault="00E02A8F" w:rsidP="0070630E">
            <w:pPr>
              <w:pStyle w:val="Tableaucourant"/>
            </w:pPr>
          </w:p>
        </w:tc>
      </w:tr>
      <w:tr w:rsidR="00E02A8F" w:rsidRPr="008724F0" w:rsidTr="00B67D51">
        <w:trPr>
          <w:trHeight w:val="219"/>
        </w:trPr>
        <w:tc>
          <w:tcPr>
            <w:tcW w:w="1204" w:type="dxa"/>
            <w:tcBorders>
              <w:top w:val="single" w:sz="4" w:space="0" w:color="auto"/>
              <w:left w:val="single" w:sz="4" w:space="0" w:color="auto"/>
              <w:bottom w:val="single" w:sz="4" w:space="0" w:color="auto"/>
              <w:right w:val="single" w:sz="4" w:space="0" w:color="auto"/>
            </w:tcBorders>
            <w:shd w:val="clear" w:color="auto" w:fill="auto"/>
            <w:vAlign w:val="bottom"/>
          </w:tcPr>
          <w:p w:rsidR="00E02A8F" w:rsidRPr="008724F0" w:rsidRDefault="00E02A8F" w:rsidP="0070630E">
            <w:pPr>
              <w:pStyle w:val="Tableaucourant"/>
            </w:pPr>
          </w:p>
        </w:tc>
        <w:tc>
          <w:tcPr>
            <w:tcW w:w="4111" w:type="dxa"/>
            <w:gridSpan w:val="2"/>
            <w:tcBorders>
              <w:top w:val="single" w:sz="4" w:space="0" w:color="auto"/>
              <w:left w:val="single" w:sz="4" w:space="0" w:color="auto"/>
              <w:bottom w:val="single" w:sz="4" w:space="0" w:color="auto"/>
              <w:right w:val="single" w:sz="12" w:space="0" w:color="auto"/>
            </w:tcBorders>
            <w:shd w:val="clear" w:color="auto" w:fill="FFFFFF"/>
            <w:vAlign w:val="bottom"/>
          </w:tcPr>
          <w:p w:rsidR="00E02A8F" w:rsidRPr="008724F0" w:rsidRDefault="00E02A8F" w:rsidP="0070630E">
            <w:pPr>
              <w:pStyle w:val="Tableaucourant"/>
            </w:pPr>
            <w:r w:rsidRPr="008724F0">
              <w:t>Code 2 Taux de TVA 20 %</w:t>
            </w:r>
          </w:p>
        </w:tc>
        <w:tc>
          <w:tcPr>
            <w:tcW w:w="1418" w:type="dxa"/>
            <w:tcBorders>
              <w:top w:val="single" w:sz="12" w:space="0" w:color="auto"/>
              <w:left w:val="single" w:sz="12" w:space="0" w:color="auto"/>
              <w:bottom w:val="single" w:sz="12" w:space="0" w:color="auto"/>
              <w:right w:val="single" w:sz="12" w:space="0" w:color="auto"/>
            </w:tcBorders>
            <w:shd w:val="clear" w:color="auto" w:fill="FFFFFF"/>
            <w:vAlign w:val="bottom"/>
          </w:tcPr>
          <w:p w:rsidR="00E02A8F" w:rsidRPr="008724F0" w:rsidRDefault="00E02A8F" w:rsidP="0070630E">
            <w:pPr>
              <w:pStyle w:val="Tableaucourant"/>
            </w:pPr>
            <w:r w:rsidRPr="008724F0">
              <w:t>204,00</w:t>
            </w:r>
          </w:p>
        </w:tc>
        <w:tc>
          <w:tcPr>
            <w:tcW w:w="708" w:type="dxa"/>
            <w:tcBorders>
              <w:top w:val="single" w:sz="12" w:space="0" w:color="auto"/>
              <w:left w:val="single" w:sz="12" w:space="0" w:color="auto"/>
              <w:bottom w:val="single" w:sz="12" w:space="0" w:color="auto"/>
              <w:right w:val="single" w:sz="12" w:space="0" w:color="auto"/>
            </w:tcBorders>
            <w:shd w:val="clear" w:color="auto" w:fill="FFFFFF"/>
            <w:vAlign w:val="bottom"/>
          </w:tcPr>
          <w:p w:rsidR="00E02A8F" w:rsidRPr="008724F0" w:rsidRDefault="00E02A8F" w:rsidP="0070630E">
            <w:pPr>
              <w:pStyle w:val="Tableaucourant"/>
            </w:pPr>
            <w:r w:rsidRPr="008724F0">
              <w:t>40,80</w:t>
            </w:r>
          </w:p>
        </w:tc>
        <w:tc>
          <w:tcPr>
            <w:tcW w:w="1134" w:type="dxa"/>
            <w:tcBorders>
              <w:top w:val="single" w:sz="4" w:space="0" w:color="auto"/>
              <w:left w:val="single" w:sz="12" w:space="0" w:color="auto"/>
              <w:bottom w:val="single" w:sz="4" w:space="0" w:color="auto"/>
              <w:right w:val="single" w:sz="4" w:space="0" w:color="auto"/>
            </w:tcBorders>
            <w:shd w:val="clear" w:color="auto" w:fill="FFFFFF"/>
            <w:vAlign w:val="bottom"/>
          </w:tcPr>
          <w:p w:rsidR="00E02A8F" w:rsidRPr="008724F0" w:rsidRDefault="00E02A8F" w:rsidP="0070630E">
            <w:pPr>
              <w:pStyle w:val="Tableaucourant"/>
            </w:pPr>
          </w:p>
        </w:tc>
        <w:tc>
          <w:tcPr>
            <w:tcW w:w="993" w:type="dxa"/>
            <w:tcBorders>
              <w:top w:val="single" w:sz="4" w:space="0" w:color="auto"/>
              <w:left w:val="single" w:sz="4" w:space="0" w:color="auto"/>
              <w:bottom w:val="single" w:sz="4" w:space="0" w:color="auto"/>
              <w:right w:val="single" w:sz="4" w:space="0" w:color="auto"/>
            </w:tcBorders>
            <w:shd w:val="clear" w:color="auto" w:fill="FFFFFF"/>
          </w:tcPr>
          <w:p w:rsidR="00E02A8F" w:rsidRPr="008724F0" w:rsidRDefault="00E02A8F" w:rsidP="0070630E">
            <w:pPr>
              <w:pStyle w:val="Tableaucourant"/>
            </w:pPr>
          </w:p>
        </w:tc>
      </w:tr>
      <w:tr w:rsidR="00E02A8F" w:rsidRPr="008724F0" w:rsidTr="00B67D51">
        <w:trPr>
          <w:trHeight w:val="160"/>
        </w:trPr>
        <w:tc>
          <w:tcPr>
            <w:tcW w:w="1204" w:type="dxa"/>
            <w:tcBorders>
              <w:top w:val="single" w:sz="4" w:space="0" w:color="auto"/>
              <w:left w:val="single" w:sz="4" w:space="0" w:color="auto"/>
              <w:bottom w:val="single" w:sz="4" w:space="0" w:color="auto"/>
              <w:right w:val="single" w:sz="4" w:space="0" w:color="auto"/>
            </w:tcBorders>
            <w:shd w:val="clear" w:color="auto" w:fill="auto"/>
            <w:vAlign w:val="bottom"/>
          </w:tcPr>
          <w:p w:rsidR="00E02A8F" w:rsidRPr="008724F0" w:rsidRDefault="00E02A8F" w:rsidP="0070630E">
            <w:pPr>
              <w:pStyle w:val="Tableaucourant"/>
            </w:pPr>
          </w:p>
        </w:tc>
        <w:tc>
          <w:tcPr>
            <w:tcW w:w="3261" w:type="dxa"/>
            <w:tcBorders>
              <w:top w:val="single" w:sz="4" w:space="0" w:color="auto"/>
              <w:left w:val="single" w:sz="4" w:space="0" w:color="auto"/>
              <w:bottom w:val="single" w:sz="4" w:space="0" w:color="auto"/>
              <w:right w:val="single" w:sz="4" w:space="0" w:color="auto"/>
            </w:tcBorders>
            <w:shd w:val="clear" w:color="auto" w:fill="FFFFFF"/>
            <w:vAlign w:val="bottom"/>
          </w:tcPr>
          <w:p w:rsidR="00E02A8F" w:rsidRPr="008724F0" w:rsidRDefault="00E02A8F" w:rsidP="0070630E">
            <w:pPr>
              <w:pStyle w:val="Tableaucourant"/>
            </w:pPr>
          </w:p>
        </w:tc>
        <w:tc>
          <w:tcPr>
            <w:tcW w:w="850" w:type="dxa"/>
            <w:tcBorders>
              <w:top w:val="single" w:sz="4" w:space="0" w:color="auto"/>
              <w:left w:val="single" w:sz="4" w:space="0" w:color="auto"/>
              <w:bottom w:val="single" w:sz="4" w:space="0" w:color="auto"/>
              <w:right w:val="single" w:sz="4" w:space="0" w:color="auto"/>
            </w:tcBorders>
            <w:shd w:val="clear" w:color="auto" w:fill="FFFFFF"/>
            <w:vAlign w:val="bottom"/>
          </w:tcPr>
          <w:p w:rsidR="00E02A8F" w:rsidRPr="008724F0" w:rsidRDefault="00E02A8F" w:rsidP="0070630E">
            <w:pPr>
              <w:pStyle w:val="Tableaucourant"/>
            </w:pPr>
          </w:p>
        </w:tc>
        <w:tc>
          <w:tcPr>
            <w:tcW w:w="1418" w:type="dxa"/>
            <w:tcBorders>
              <w:top w:val="single" w:sz="4" w:space="0" w:color="auto"/>
              <w:left w:val="single" w:sz="4" w:space="0" w:color="auto"/>
              <w:bottom w:val="single" w:sz="4" w:space="0" w:color="auto"/>
              <w:right w:val="single" w:sz="4" w:space="0" w:color="auto"/>
            </w:tcBorders>
            <w:shd w:val="clear" w:color="auto" w:fill="FFFFFF"/>
            <w:vAlign w:val="bottom"/>
          </w:tcPr>
          <w:p w:rsidR="00E02A8F" w:rsidRPr="008724F0" w:rsidRDefault="00E02A8F" w:rsidP="0070630E">
            <w:pPr>
              <w:pStyle w:val="Tableautetiere"/>
            </w:pPr>
            <w:r w:rsidRPr="008724F0">
              <w:t>Total TTC</w:t>
            </w:r>
          </w:p>
        </w:tc>
        <w:tc>
          <w:tcPr>
            <w:tcW w:w="1842"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rsidR="00E02A8F" w:rsidRPr="008724F0" w:rsidRDefault="00E02A8F" w:rsidP="0070630E">
            <w:pPr>
              <w:pStyle w:val="Tableaucourant"/>
            </w:pPr>
            <w:r w:rsidRPr="008724F0">
              <w:t>442,80</w:t>
            </w:r>
          </w:p>
        </w:tc>
        <w:tc>
          <w:tcPr>
            <w:tcW w:w="993" w:type="dxa"/>
            <w:tcBorders>
              <w:top w:val="single" w:sz="4" w:space="0" w:color="auto"/>
              <w:left w:val="single" w:sz="4" w:space="0" w:color="auto"/>
              <w:bottom w:val="single" w:sz="4" w:space="0" w:color="auto"/>
              <w:right w:val="single" w:sz="4" w:space="0" w:color="auto"/>
            </w:tcBorders>
            <w:shd w:val="clear" w:color="auto" w:fill="FFFFFF"/>
          </w:tcPr>
          <w:p w:rsidR="00E02A8F" w:rsidRPr="008724F0" w:rsidRDefault="00E02A8F" w:rsidP="0070630E">
            <w:pPr>
              <w:pStyle w:val="Tableaucourant"/>
            </w:pPr>
          </w:p>
        </w:tc>
      </w:tr>
      <w:tr w:rsidR="00E02A8F" w:rsidRPr="008724F0" w:rsidTr="00B67D51">
        <w:trPr>
          <w:trHeight w:val="160"/>
        </w:trPr>
        <w:tc>
          <w:tcPr>
            <w:tcW w:w="1204" w:type="dxa"/>
            <w:tcBorders>
              <w:top w:val="single" w:sz="4" w:space="0" w:color="auto"/>
              <w:left w:val="single" w:sz="4" w:space="0" w:color="auto"/>
              <w:bottom w:val="single" w:sz="4" w:space="0" w:color="auto"/>
              <w:right w:val="single" w:sz="4" w:space="0" w:color="auto"/>
            </w:tcBorders>
            <w:shd w:val="clear" w:color="auto" w:fill="auto"/>
            <w:vAlign w:val="center"/>
          </w:tcPr>
          <w:p w:rsidR="00E02A8F" w:rsidRPr="008724F0" w:rsidRDefault="00E02A8F" w:rsidP="0070630E">
            <w:pPr>
              <w:pStyle w:val="Tableautetiere"/>
            </w:pPr>
            <w:r w:rsidRPr="008724F0">
              <w:t>Cond</w:t>
            </w:r>
            <w:r w:rsidRPr="008724F0">
              <w:t>i</w:t>
            </w:r>
            <w:r w:rsidRPr="008724F0">
              <w:t>tions</w:t>
            </w:r>
          </w:p>
        </w:tc>
        <w:tc>
          <w:tcPr>
            <w:tcW w:w="3261" w:type="dxa"/>
            <w:tcBorders>
              <w:top w:val="single" w:sz="4" w:space="0" w:color="auto"/>
              <w:left w:val="single" w:sz="4" w:space="0" w:color="auto"/>
              <w:bottom w:val="single" w:sz="4" w:space="0" w:color="auto"/>
              <w:right w:val="single" w:sz="4" w:space="0" w:color="auto"/>
            </w:tcBorders>
            <w:shd w:val="clear" w:color="auto" w:fill="FFFFFF"/>
            <w:vAlign w:val="center"/>
          </w:tcPr>
          <w:p w:rsidR="00E02A8F" w:rsidRPr="008724F0" w:rsidRDefault="00E02A8F" w:rsidP="0070630E">
            <w:pPr>
              <w:pStyle w:val="Tableaucourant"/>
            </w:pPr>
            <w:r w:rsidRPr="008724F0">
              <w:t>Livraison</w:t>
            </w:r>
          </w:p>
        </w:tc>
        <w:tc>
          <w:tcPr>
            <w:tcW w:w="4110" w:type="dxa"/>
            <w:gridSpan w:val="4"/>
            <w:tcBorders>
              <w:top w:val="single" w:sz="4" w:space="0" w:color="auto"/>
              <w:left w:val="single" w:sz="4" w:space="0" w:color="auto"/>
              <w:bottom w:val="single" w:sz="4" w:space="0" w:color="auto"/>
              <w:right w:val="single" w:sz="4" w:space="0" w:color="auto"/>
            </w:tcBorders>
            <w:shd w:val="clear" w:color="auto" w:fill="auto"/>
            <w:vAlign w:val="bottom"/>
          </w:tcPr>
          <w:p w:rsidR="00E02A8F" w:rsidRPr="008724F0" w:rsidRDefault="00E02A8F" w:rsidP="0070630E">
            <w:pPr>
              <w:pStyle w:val="Tableaucourant"/>
            </w:pPr>
            <w:r w:rsidRPr="008724F0">
              <w:t>24/01/N</w:t>
            </w:r>
          </w:p>
        </w:tc>
        <w:tc>
          <w:tcPr>
            <w:tcW w:w="993" w:type="dxa"/>
            <w:tcBorders>
              <w:top w:val="single" w:sz="4" w:space="0" w:color="auto"/>
              <w:left w:val="single" w:sz="4" w:space="0" w:color="auto"/>
              <w:bottom w:val="single" w:sz="4" w:space="0" w:color="auto"/>
              <w:right w:val="single" w:sz="4" w:space="0" w:color="auto"/>
            </w:tcBorders>
          </w:tcPr>
          <w:p w:rsidR="00E02A8F" w:rsidRPr="008724F0" w:rsidRDefault="00E02A8F" w:rsidP="0070630E">
            <w:pPr>
              <w:pStyle w:val="Tableaucourant"/>
            </w:pPr>
          </w:p>
        </w:tc>
      </w:tr>
    </w:tbl>
    <w:p w:rsidR="00E02A8F" w:rsidRPr="008724F0" w:rsidRDefault="00E02A8F" w:rsidP="00C53BD4">
      <w:pPr>
        <w:pStyle w:val="06Questionenonce"/>
      </w:pPr>
      <w:r w:rsidRPr="008724F0">
        <w:t>2</w:t>
      </w:r>
      <w:r w:rsidRPr="008724F0">
        <w:tab/>
        <w:t>Établissez, à l’aide de l’outil de votre choix, le bon de livraison qui accompagnera la marchandise livrée le matin du 24/01/N (ressource 4).</w:t>
      </w:r>
    </w:p>
    <w:tbl>
      <w:tblPr>
        <w:tblW w:w="9711" w:type="dxa"/>
        <w:tblInd w:w="47" w:type="dxa"/>
        <w:tblLayout w:type="fixed"/>
        <w:tblLook w:val="0400" w:firstRow="0" w:lastRow="0" w:firstColumn="0" w:lastColumn="0" w:noHBand="0" w:noVBand="1"/>
      </w:tblPr>
      <w:tblGrid>
        <w:gridCol w:w="288"/>
        <w:gridCol w:w="1400"/>
        <w:gridCol w:w="1029"/>
        <w:gridCol w:w="2359"/>
        <w:gridCol w:w="1468"/>
        <w:gridCol w:w="190"/>
        <w:gridCol w:w="1276"/>
        <w:gridCol w:w="1701"/>
      </w:tblGrid>
      <w:tr w:rsidR="00E02A8F" w:rsidRPr="008724F0" w:rsidTr="00B67D51">
        <w:trPr>
          <w:trHeight w:val="480"/>
        </w:trPr>
        <w:tc>
          <w:tcPr>
            <w:tcW w:w="2717" w:type="dxa"/>
            <w:gridSpan w:val="3"/>
            <w:tcBorders>
              <w:top w:val="single" w:sz="6" w:space="0" w:color="000000"/>
              <w:left w:val="single" w:sz="6" w:space="0" w:color="000000"/>
              <w:bottom w:val="nil"/>
              <w:right w:val="nil"/>
            </w:tcBorders>
            <w:shd w:val="clear" w:color="auto" w:fill="auto"/>
            <w:vAlign w:val="bottom"/>
          </w:tcPr>
          <w:p w:rsidR="00E02A8F" w:rsidRPr="008724F0" w:rsidRDefault="00E02A8F" w:rsidP="0070630E">
            <w:pPr>
              <w:pStyle w:val="TTextecourant"/>
            </w:pPr>
            <w:proofErr w:type="spellStart"/>
            <w:r w:rsidRPr="008724F0">
              <w:t>Florazur</w:t>
            </w:r>
            <w:proofErr w:type="spellEnd"/>
          </w:p>
          <w:p w:rsidR="00E02A8F" w:rsidRPr="008724F0" w:rsidRDefault="00E02A8F" w:rsidP="0070630E">
            <w:pPr>
              <w:pStyle w:val="TTextecourant"/>
            </w:pPr>
            <w:r w:rsidRPr="008724F0">
              <w:t xml:space="preserve">256 Corniche de </w:t>
            </w:r>
            <w:proofErr w:type="spellStart"/>
            <w:r w:rsidRPr="008724F0">
              <w:t>Cimiez</w:t>
            </w:r>
            <w:proofErr w:type="spellEnd"/>
          </w:p>
          <w:p w:rsidR="00E02A8F" w:rsidRPr="008724F0" w:rsidRDefault="00E02A8F" w:rsidP="0070630E">
            <w:pPr>
              <w:pStyle w:val="TTextecourant"/>
            </w:pPr>
            <w:r w:rsidRPr="008724F0">
              <w:t>06003 NICE</w:t>
            </w:r>
          </w:p>
          <w:p w:rsidR="00E02A8F" w:rsidRPr="008724F0" w:rsidRDefault="00E02A8F" w:rsidP="0070630E">
            <w:pPr>
              <w:pStyle w:val="TTextecourant"/>
            </w:pPr>
            <w:r w:rsidRPr="008724F0">
              <w:t>Téléphone : 06.25.17.48.56</w:t>
            </w:r>
          </w:p>
          <w:p w:rsidR="00E02A8F" w:rsidRPr="008724F0" w:rsidRDefault="00E02A8F" w:rsidP="0070630E">
            <w:pPr>
              <w:pStyle w:val="TTextecourant"/>
            </w:pPr>
            <w:r w:rsidRPr="008724F0">
              <w:t>Site Internet : www.florazur.com</w:t>
            </w:r>
          </w:p>
          <w:p w:rsidR="00E02A8F" w:rsidRPr="008724F0" w:rsidRDefault="00E02A8F" w:rsidP="0070630E">
            <w:pPr>
              <w:pStyle w:val="TTextecourant"/>
              <w:rPr>
                <w:rFonts w:eastAsia="Calibri"/>
              </w:rPr>
            </w:pPr>
            <w:r w:rsidRPr="008724F0">
              <w:t>SIRET : 318 166 423 000 10</w:t>
            </w:r>
          </w:p>
        </w:tc>
        <w:tc>
          <w:tcPr>
            <w:tcW w:w="3827" w:type="dxa"/>
            <w:gridSpan w:val="2"/>
            <w:tcBorders>
              <w:top w:val="single" w:sz="6" w:space="0" w:color="000000"/>
              <w:left w:val="nil"/>
              <w:bottom w:val="nil"/>
              <w:right w:val="nil"/>
            </w:tcBorders>
            <w:shd w:val="clear" w:color="auto" w:fill="auto"/>
            <w:vAlign w:val="center"/>
          </w:tcPr>
          <w:p w:rsidR="00E02A8F" w:rsidRPr="008724F0" w:rsidRDefault="00E02A8F" w:rsidP="0070630E">
            <w:pPr>
              <w:pStyle w:val="TTextecourant"/>
              <w:rPr>
                <w:rFonts w:eastAsia="Arial"/>
              </w:rPr>
            </w:pPr>
            <w:r w:rsidRPr="008724F0">
              <w:rPr>
                <w:rFonts w:eastAsia="Arial"/>
              </w:rPr>
              <w:t>Bon de livraison n° 1715</w:t>
            </w:r>
          </w:p>
        </w:tc>
        <w:tc>
          <w:tcPr>
            <w:tcW w:w="3167" w:type="dxa"/>
            <w:gridSpan w:val="3"/>
            <w:tcBorders>
              <w:top w:val="single" w:sz="6" w:space="0" w:color="000000"/>
              <w:left w:val="nil"/>
              <w:bottom w:val="nil"/>
              <w:right w:val="single" w:sz="6" w:space="0" w:color="000000"/>
            </w:tcBorders>
            <w:shd w:val="clear" w:color="auto" w:fill="auto"/>
            <w:vAlign w:val="center"/>
          </w:tcPr>
          <w:p w:rsidR="00E02A8F" w:rsidRPr="008724F0" w:rsidRDefault="00E02A8F" w:rsidP="0070630E">
            <w:pPr>
              <w:pStyle w:val="TTextecourant"/>
              <w:rPr>
                <w:rFonts w:eastAsia="Arial"/>
              </w:rPr>
            </w:pPr>
            <w:r w:rsidRPr="008724F0">
              <w:rPr>
                <w:rFonts w:eastAsia="Arial"/>
              </w:rPr>
              <w:t xml:space="preserve">À Hôtel </w:t>
            </w:r>
            <w:proofErr w:type="spellStart"/>
            <w:r w:rsidRPr="008724F0">
              <w:rPr>
                <w:rFonts w:eastAsia="Arial"/>
              </w:rPr>
              <w:t>Negresca</w:t>
            </w:r>
            <w:proofErr w:type="spellEnd"/>
          </w:p>
          <w:p w:rsidR="00E02A8F" w:rsidRPr="008724F0" w:rsidRDefault="00E02A8F" w:rsidP="0070630E">
            <w:pPr>
              <w:pStyle w:val="TTextecourant"/>
              <w:rPr>
                <w:rFonts w:eastAsia="Arial"/>
              </w:rPr>
            </w:pPr>
            <w:r w:rsidRPr="008724F0">
              <w:rPr>
                <w:rFonts w:eastAsia="Arial"/>
              </w:rPr>
              <w:t>25 Promenade des Anglais</w:t>
            </w:r>
          </w:p>
          <w:p w:rsidR="00E02A8F" w:rsidRPr="008724F0" w:rsidRDefault="00E02A8F" w:rsidP="0070630E">
            <w:pPr>
              <w:pStyle w:val="TTextecourant"/>
              <w:rPr>
                <w:rFonts w:eastAsia="Arial"/>
              </w:rPr>
            </w:pPr>
            <w:r w:rsidRPr="008724F0">
              <w:rPr>
                <w:rFonts w:eastAsia="Arial"/>
              </w:rPr>
              <w:t>06000 NICE</w:t>
            </w:r>
          </w:p>
        </w:tc>
      </w:tr>
      <w:tr w:rsidR="00E02A8F" w:rsidRPr="008724F0" w:rsidTr="00B67D51">
        <w:trPr>
          <w:trHeight w:val="300"/>
        </w:trPr>
        <w:tc>
          <w:tcPr>
            <w:tcW w:w="288" w:type="dxa"/>
            <w:tcBorders>
              <w:top w:val="nil"/>
              <w:left w:val="single" w:sz="6" w:space="0" w:color="000000"/>
              <w:bottom w:val="nil"/>
              <w:right w:val="nil"/>
            </w:tcBorders>
            <w:shd w:val="clear" w:color="auto" w:fill="auto"/>
            <w:vAlign w:val="bottom"/>
          </w:tcPr>
          <w:p w:rsidR="00E02A8F" w:rsidRPr="008724F0" w:rsidRDefault="00E02A8F" w:rsidP="0070630E">
            <w:pPr>
              <w:pStyle w:val="TTextecourant"/>
              <w:rPr>
                <w:rFonts w:eastAsia="Calibri"/>
              </w:rPr>
            </w:pPr>
          </w:p>
        </w:tc>
        <w:tc>
          <w:tcPr>
            <w:tcW w:w="1400" w:type="dxa"/>
            <w:tcBorders>
              <w:top w:val="nil"/>
              <w:left w:val="nil"/>
              <w:bottom w:val="nil"/>
              <w:right w:val="nil"/>
            </w:tcBorders>
            <w:shd w:val="clear" w:color="auto" w:fill="auto"/>
            <w:vAlign w:val="bottom"/>
          </w:tcPr>
          <w:p w:rsidR="00E02A8F" w:rsidRPr="008724F0" w:rsidRDefault="00E02A8F" w:rsidP="0070630E">
            <w:pPr>
              <w:pStyle w:val="TTextecourant"/>
              <w:rPr>
                <w:rFonts w:eastAsia="Arial"/>
              </w:rPr>
            </w:pPr>
          </w:p>
        </w:tc>
        <w:tc>
          <w:tcPr>
            <w:tcW w:w="3388" w:type="dxa"/>
            <w:gridSpan w:val="2"/>
            <w:tcBorders>
              <w:top w:val="nil"/>
              <w:left w:val="nil"/>
              <w:bottom w:val="nil"/>
              <w:right w:val="nil"/>
            </w:tcBorders>
            <w:shd w:val="clear" w:color="auto" w:fill="auto"/>
            <w:vAlign w:val="center"/>
          </w:tcPr>
          <w:p w:rsidR="00E02A8F" w:rsidRPr="008724F0" w:rsidRDefault="00E02A8F" w:rsidP="0070630E">
            <w:pPr>
              <w:pStyle w:val="TTextecourant"/>
              <w:rPr>
                <w:rFonts w:eastAsia="Arial"/>
              </w:rPr>
            </w:pPr>
            <w:r w:rsidRPr="008724F0">
              <w:rPr>
                <w:rFonts w:eastAsia="Arial"/>
              </w:rPr>
              <w:t>Votre commande du</w:t>
            </w:r>
          </w:p>
        </w:tc>
        <w:tc>
          <w:tcPr>
            <w:tcW w:w="1658" w:type="dxa"/>
            <w:gridSpan w:val="2"/>
            <w:tcBorders>
              <w:top w:val="nil"/>
              <w:left w:val="nil"/>
              <w:bottom w:val="nil"/>
              <w:right w:val="nil"/>
            </w:tcBorders>
            <w:shd w:val="clear" w:color="auto" w:fill="auto"/>
            <w:vAlign w:val="center"/>
          </w:tcPr>
          <w:p w:rsidR="00E02A8F" w:rsidRPr="008724F0" w:rsidRDefault="00E02A8F" w:rsidP="0070630E">
            <w:pPr>
              <w:pStyle w:val="TTextecourant"/>
              <w:rPr>
                <w:rFonts w:eastAsia="Calibri"/>
              </w:rPr>
            </w:pPr>
            <w:r w:rsidRPr="008724F0">
              <w:rPr>
                <w:rFonts w:eastAsia="Calibri"/>
              </w:rPr>
              <w:t>23/01/N</w:t>
            </w:r>
          </w:p>
        </w:tc>
        <w:tc>
          <w:tcPr>
            <w:tcW w:w="1276" w:type="dxa"/>
            <w:tcBorders>
              <w:top w:val="nil"/>
              <w:left w:val="nil"/>
              <w:bottom w:val="nil"/>
              <w:right w:val="nil"/>
            </w:tcBorders>
            <w:shd w:val="clear" w:color="auto" w:fill="auto"/>
            <w:vAlign w:val="bottom"/>
          </w:tcPr>
          <w:p w:rsidR="00E02A8F" w:rsidRPr="008724F0" w:rsidRDefault="00E02A8F" w:rsidP="0070630E">
            <w:pPr>
              <w:pStyle w:val="TTextecourant"/>
              <w:rPr>
                <w:rFonts w:eastAsia="Calibri"/>
              </w:rPr>
            </w:pPr>
            <w:r w:rsidRPr="008724F0">
              <w:rPr>
                <w:rFonts w:eastAsia="Calibri"/>
              </w:rPr>
              <w:t>Date :</w:t>
            </w:r>
          </w:p>
        </w:tc>
        <w:tc>
          <w:tcPr>
            <w:tcW w:w="1701" w:type="dxa"/>
            <w:tcBorders>
              <w:top w:val="single" w:sz="6" w:space="0" w:color="000000"/>
              <w:left w:val="nil"/>
              <w:bottom w:val="single" w:sz="4" w:space="0" w:color="000000"/>
              <w:right w:val="single" w:sz="6" w:space="0" w:color="000000"/>
            </w:tcBorders>
            <w:shd w:val="clear" w:color="auto" w:fill="auto"/>
            <w:vAlign w:val="bottom"/>
          </w:tcPr>
          <w:p w:rsidR="00E02A8F" w:rsidRPr="008724F0" w:rsidRDefault="00E02A8F" w:rsidP="0070630E">
            <w:pPr>
              <w:pStyle w:val="TTextecourant"/>
              <w:rPr>
                <w:rFonts w:eastAsia="Calibri"/>
              </w:rPr>
            </w:pPr>
            <w:r w:rsidRPr="008724F0">
              <w:rPr>
                <w:rFonts w:eastAsia="Calibri"/>
              </w:rPr>
              <w:t>24/01/N</w:t>
            </w:r>
          </w:p>
        </w:tc>
      </w:tr>
      <w:tr w:rsidR="00E02A8F" w:rsidRPr="008724F0" w:rsidTr="00B67D51">
        <w:trPr>
          <w:trHeight w:val="660"/>
        </w:trPr>
        <w:tc>
          <w:tcPr>
            <w:tcW w:w="288" w:type="dxa"/>
            <w:tcBorders>
              <w:top w:val="nil"/>
              <w:left w:val="single" w:sz="6" w:space="0" w:color="000000"/>
              <w:bottom w:val="nil"/>
              <w:right w:val="nil"/>
            </w:tcBorders>
            <w:shd w:val="clear" w:color="auto" w:fill="auto"/>
            <w:vAlign w:val="bottom"/>
          </w:tcPr>
          <w:p w:rsidR="00E02A8F" w:rsidRPr="008724F0" w:rsidRDefault="00E02A8F" w:rsidP="0070630E">
            <w:pPr>
              <w:pStyle w:val="TTextecourant"/>
              <w:rPr>
                <w:rFonts w:eastAsia="Calibri"/>
              </w:rPr>
            </w:pPr>
          </w:p>
        </w:tc>
        <w:tc>
          <w:tcPr>
            <w:tcW w:w="14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02A8F" w:rsidRPr="008724F0" w:rsidRDefault="00E02A8F" w:rsidP="0070630E">
            <w:pPr>
              <w:pStyle w:val="Tableautetiere"/>
              <w:rPr>
                <w:rFonts w:eastAsia="Arial"/>
              </w:rPr>
            </w:pPr>
            <w:r w:rsidRPr="008724F0">
              <w:rPr>
                <w:rFonts w:eastAsia="Arial"/>
              </w:rPr>
              <w:t>Référence</w:t>
            </w:r>
          </w:p>
        </w:tc>
        <w:tc>
          <w:tcPr>
            <w:tcW w:w="3388" w:type="dxa"/>
            <w:gridSpan w:val="2"/>
            <w:tcBorders>
              <w:top w:val="single" w:sz="4" w:space="0" w:color="000000"/>
              <w:left w:val="nil"/>
              <w:bottom w:val="single" w:sz="4" w:space="0" w:color="000000"/>
              <w:right w:val="nil"/>
            </w:tcBorders>
            <w:shd w:val="clear" w:color="auto" w:fill="auto"/>
            <w:vAlign w:val="center"/>
          </w:tcPr>
          <w:p w:rsidR="00E02A8F" w:rsidRPr="008724F0" w:rsidRDefault="00E02A8F" w:rsidP="0070630E">
            <w:pPr>
              <w:pStyle w:val="Tableautetiere"/>
              <w:rPr>
                <w:rFonts w:eastAsia="Arial"/>
              </w:rPr>
            </w:pPr>
            <w:r w:rsidRPr="008724F0">
              <w:rPr>
                <w:rFonts w:eastAsia="Arial"/>
              </w:rPr>
              <w:t>Description</w:t>
            </w:r>
          </w:p>
        </w:tc>
        <w:tc>
          <w:tcPr>
            <w:tcW w:w="1658" w:type="dxa"/>
            <w:gridSpan w:val="2"/>
            <w:tcBorders>
              <w:top w:val="single" w:sz="4" w:space="0" w:color="000000"/>
              <w:left w:val="single" w:sz="4" w:space="0" w:color="000000"/>
              <w:bottom w:val="single" w:sz="4" w:space="0" w:color="000000"/>
              <w:right w:val="nil"/>
            </w:tcBorders>
            <w:shd w:val="clear" w:color="auto" w:fill="auto"/>
            <w:vAlign w:val="center"/>
          </w:tcPr>
          <w:p w:rsidR="00E02A8F" w:rsidRPr="008724F0" w:rsidRDefault="00E02A8F" w:rsidP="0070630E">
            <w:pPr>
              <w:pStyle w:val="Tableautetiere"/>
              <w:rPr>
                <w:rFonts w:eastAsia="Arial"/>
              </w:rPr>
            </w:pPr>
            <w:r w:rsidRPr="008724F0">
              <w:rPr>
                <w:rFonts w:eastAsia="Arial"/>
              </w:rPr>
              <w:t>Quantités commandées</w:t>
            </w:r>
          </w:p>
        </w:tc>
        <w:tc>
          <w:tcPr>
            <w:tcW w:w="1276" w:type="dxa"/>
            <w:tcBorders>
              <w:top w:val="single" w:sz="4" w:space="0" w:color="000000"/>
              <w:left w:val="single" w:sz="4" w:space="0" w:color="000000"/>
              <w:bottom w:val="single" w:sz="4" w:space="0" w:color="000000"/>
              <w:right w:val="nil"/>
            </w:tcBorders>
            <w:shd w:val="clear" w:color="auto" w:fill="auto"/>
            <w:vAlign w:val="center"/>
          </w:tcPr>
          <w:p w:rsidR="00E02A8F" w:rsidRPr="008724F0" w:rsidRDefault="00E02A8F" w:rsidP="0070630E">
            <w:pPr>
              <w:pStyle w:val="Tableautetiere"/>
              <w:rPr>
                <w:rFonts w:eastAsia="Arial"/>
              </w:rPr>
            </w:pPr>
            <w:r w:rsidRPr="008724F0">
              <w:rPr>
                <w:rFonts w:eastAsia="Arial"/>
              </w:rPr>
              <w:t>Quantités livrées</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E02A8F" w:rsidRPr="008724F0" w:rsidRDefault="00E02A8F" w:rsidP="0070630E">
            <w:pPr>
              <w:pStyle w:val="Tableautetiere"/>
              <w:rPr>
                <w:rFonts w:eastAsia="Arial"/>
              </w:rPr>
            </w:pPr>
            <w:r w:rsidRPr="008724F0">
              <w:rPr>
                <w:rFonts w:eastAsia="Arial"/>
              </w:rPr>
              <w:t>Observations</w:t>
            </w:r>
          </w:p>
        </w:tc>
      </w:tr>
      <w:tr w:rsidR="00E02A8F" w:rsidRPr="008724F0" w:rsidTr="00B67D51">
        <w:trPr>
          <w:trHeight w:val="360"/>
        </w:trPr>
        <w:tc>
          <w:tcPr>
            <w:tcW w:w="288" w:type="dxa"/>
            <w:tcBorders>
              <w:top w:val="nil"/>
              <w:left w:val="single" w:sz="6" w:space="0" w:color="000000"/>
              <w:bottom w:val="nil"/>
              <w:right w:val="nil"/>
            </w:tcBorders>
            <w:shd w:val="clear" w:color="auto" w:fill="auto"/>
            <w:vAlign w:val="bottom"/>
          </w:tcPr>
          <w:p w:rsidR="00E02A8F" w:rsidRPr="008724F0" w:rsidRDefault="00E02A8F" w:rsidP="0070630E">
            <w:pPr>
              <w:pStyle w:val="TTextecourant"/>
              <w:rPr>
                <w:rFonts w:eastAsia="Calibri"/>
              </w:rPr>
            </w:pPr>
          </w:p>
        </w:tc>
        <w:tc>
          <w:tcPr>
            <w:tcW w:w="1400" w:type="dxa"/>
            <w:tcBorders>
              <w:top w:val="single" w:sz="6" w:space="0" w:color="000000"/>
              <w:left w:val="single" w:sz="6" w:space="0" w:color="000000"/>
              <w:bottom w:val="single" w:sz="6" w:space="0" w:color="000000"/>
              <w:right w:val="single" w:sz="6" w:space="0" w:color="000000"/>
            </w:tcBorders>
            <w:shd w:val="clear" w:color="auto" w:fill="auto"/>
            <w:vAlign w:val="bottom"/>
          </w:tcPr>
          <w:p w:rsidR="00E02A8F" w:rsidRPr="008724F0" w:rsidRDefault="00E02A8F" w:rsidP="0070630E">
            <w:pPr>
              <w:pStyle w:val="Tableaucourant"/>
            </w:pPr>
            <w:r w:rsidRPr="008724F0">
              <w:t>1</w:t>
            </w:r>
          </w:p>
        </w:tc>
        <w:tc>
          <w:tcPr>
            <w:tcW w:w="3388" w:type="dxa"/>
            <w:gridSpan w:val="2"/>
            <w:tcBorders>
              <w:top w:val="single" w:sz="6" w:space="0" w:color="000000"/>
              <w:left w:val="nil"/>
              <w:bottom w:val="single" w:sz="6" w:space="0" w:color="000000"/>
              <w:right w:val="single" w:sz="6" w:space="0" w:color="000000"/>
            </w:tcBorders>
            <w:shd w:val="clear" w:color="auto" w:fill="auto"/>
            <w:vAlign w:val="bottom"/>
          </w:tcPr>
          <w:p w:rsidR="00E02A8F" w:rsidRPr="008724F0" w:rsidRDefault="00E02A8F" w:rsidP="0070630E">
            <w:pPr>
              <w:pStyle w:val="Tableaucourant"/>
            </w:pPr>
            <w:r w:rsidRPr="008724F0">
              <w:t>Botte Rose Irina -blanc – 60 cm</w:t>
            </w:r>
          </w:p>
        </w:tc>
        <w:tc>
          <w:tcPr>
            <w:tcW w:w="1658" w:type="dxa"/>
            <w:gridSpan w:val="2"/>
            <w:tcBorders>
              <w:top w:val="single" w:sz="6" w:space="0" w:color="000000"/>
              <w:left w:val="nil"/>
              <w:bottom w:val="single" w:sz="6" w:space="0" w:color="000000"/>
              <w:right w:val="single" w:sz="6" w:space="0" w:color="000000"/>
            </w:tcBorders>
            <w:shd w:val="clear" w:color="auto" w:fill="auto"/>
            <w:vAlign w:val="center"/>
          </w:tcPr>
          <w:p w:rsidR="00E02A8F" w:rsidRPr="008724F0" w:rsidRDefault="00E02A8F" w:rsidP="0070630E">
            <w:pPr>
              <w:pStyle w:val="Tableaucourant"/>
              <w:rPr>
                <w:rFonts w:eastAsia="Calibri"/>
              </w:rPr>
            </w:pPr>
            <w:r w:rsidRPr="008724F0">
              <w:rPr>
                <w:rFonts w:eastAsia="Calibri"/>
              </w:rPr>
              <w:t>10</w:t>
            </w:r>
          </w:p>
        </w:tc>
        <w:tc>
          <w:tcPr>
            <w:tcW w:w="1276" w:type="dxa"/>
            <w:tcBorders>
              <w:top w:val="single" w:sz="6" w:space="0" w:color="000000"/>
              <w:left w:val="nil"/>
              <w:bottom w:val="single" w:sz="6" w:space="0" w:color="000000"/>
              <w:right w:val="single" w:sz="6" w:space="0" w:color="000000"/>
            </w:tcBorders>
            <w:shd w:val="clear" w:color="auto" w:fill="auto"/>
            <w:vAlign w:val="center"/>
          </w:tcPr>
          <w:p w:rsidR="00E02A8F" w:rsidRPr="008724F0" w:rsidRDefault="00E02A8F" w:rsidP="0070630E">
            <w:pPr>
              <w:pStyle w:val="Tableaucourant"/>
              <w:rPr>
                <w:rFonts w:eastAsia="Calibri"/>
              </w:rPr>
            </w:pPr>
            <w:r w:rsidRPr="008724F0">
              <w:rPr>
                <w:rFonts w:eastAsia="Calibri"/>
              </w:rPr>
              <w:t>10</w:t>
            </w:r>
          </w:p>
        </w:tc>
        <w:tc>
          <w:tcPr>
            <w:tcW w:w="1701" w:type="dxa"/>
            <w:tcBorders>
              <w:top w:val="single" w:sz="6" w:space="0" w:color="000000"/>
              <w:left w:val="nil"/>
              <w:bottom w:val="single" w:sz="6" w:space="0" w:color="000000"/>
              <w:right w:val="single" w:sz="6" w:space="0" w:color="000000"/>
            </w:tcBorders>
            <w:shd w:val="clear" w:color="auto" w:fill="auto"/>
            <w:vAlign w:val="center"/>
          </w:tcPr>
          <w:p w:rsidR="00E02A8F" w:rsidRPr="008724F0" w:rsidRDefault="00E02A8F" w:rsidP="0070630E">
            <w:pPr>
              <w:pStyle w:val="Tableaucourant"/>
              <w:rPr>
                <w:rFonts w:eastAsia="Calibri"/>
              </w:rPr>
            </w:pPr>
          </w:p>
        </w:tc>
      </w:tr>
      <w:tr w:rsidR="00E02A8F" w:rsidRPr="008724F0" w:rsidTr="00B67D51">
        <w:trPr>
          <w:trHeight w:val="360"/>
        </w:trPr>
        <w:tc>
          <w:tcPr>
            <w:tcW w:w="288" w:type="dxa"/>
            <w:tcBorders>
              <w:top w:val="nil"/>
              <w:left w:val="single" w:sz="6" w:space="0" w:color="000000"/>
              <w:bottom w:val="nil"/>
              <w:right w:val="nil"/>
            </w:tcBorders>
            <w:shd w:val="clear" w:color="auto" w:fill="auto"/>
            <w:vAlign w:val="bottom"/>
          </w:tcPr>
          <w:p w:rsidR="00E02A8F" w:rsidRPr="008724F0" w:rsidRDefault="00E02A8F" w:rsidP="0070630E">
            <w:pPr>
              <w:pStyle w:val="TTextecourant"/>
              <w:rPr>
                <w:rFonts w:eastAsia="Calibri"/>
              </w:rPr>
            </w:pPr>
          </w:p>
        </w:tc>
        <w:tc>
          <w:tcPr>
            <w:tcW w:w="1400" w:type="dxa"/>
            <w:tcBorders>
              <w:top w:val="nil"/>
              <w:left w:val="single" w:sz="6" w:space="0" w:color="000000"/>
              <w:bottom w:val="single" w:sz="6" w:space="0" w:color="000000"/>
              <w:right w:val="single" w:sz="6" w:space="0" w:color="000000"/>
            </w:tcBorders>
            <w:shd w:val="clear" w:color="auto" w:fill="auto"/>
            <w:vAlign w:val="bottom"/>
          </w:tcPr>
          <w:p w:rsidR="00E02A8F" w:rsidRPr="008724F0" w:rsidRDefault="00E02A8F" w:rsidP="0070630E">
            <w:pPr>
              <w:pStyle w:val="Tableaucourant"/>
            </w:pPr>
            <w:r w:rsidRPr="008724F0">
              <w:t>6</w:t>
            </w:r>
          </w:p>
        </w:tc>
        <w:tc>
          <w:tcPr>
            <w:tcW w:w="3388" w:type="dxa"/>
            <w:gridSpan w:val="2"/>
            <w:tcBorders>
              <w:top w:val="nil"/>
              <w:left w:val="nil"/>
              <w:bottom w:val="single" w:sz="6" w:space="0" w:color="000000"/>
              <w:right w:val="single" w:sz="6" w:space="0" w:color="000000"/>
            </w:tcBorders>
            <w:shd w:val="clear" w:color="auto" w:fill="auto"/>
            <w:vAlign w:val="bottom"/>
          </w:tcPr>
          <w:p w:rsidR="00E02A8F" w:rsidRPr="008724F0" w:rsidRDefault="00E02A8F" w:rsidP="0070630E">
            <w:pPr>
              <w:pStyle w:val="Tableaucourant"/>
            </w:pPr>
            <w:r w:rsidRPr="008724F0">
              <w:t>Azalée – Blanc – Pot diam. 15</w:t>
            </w:r>
          </w:p>
        </w:tc>
        <w:tc>
          <w:tcPr>
            <w:tcW w:w="1658" w:type="dxa"/>
            <w:gridSpan w:val="2"/>
            <w:tcBorders>
              <w:top w:val="nil"/>
              <w:left w:val="nil"/>
              <w:bottom w:val="single" w:sz="6" w:space="0" w:color="000000"/>
              <w:right w:val="single" w:sz="6" w:space="0" w:color="000000"/>
            </w:tcBorders>
            <w:shd w:val="clear" w:color="auto" w:fill="auto"/>
            <w:vAlign w:val="center"/>
          </w:tcPr>
          <w:p w:rsidR="00E02A8F" w:rsidRPr="008724F0" w:rsidRDefault="00E02A8F" w:rsidP="0070630E">
            <w:pPr>
              <w:pStyle w:val="Tableaucourant"/>
              <w:rPr>
                <w:rFonts w:eastAsia="Calibri"/>
              </w:rPr>
            </w:pPr>
            <w:r w:rsidRPr="008724F0">
              <w:rPr>
                <w:rFonts w:eastAsia="Calibri"/>
              </w:rPr>
              <w:t>20</w:t>
            </w:r>
          </w:p>
        </w:tc>
        <w:tc>
          <w:tcPr>
            <w:tcW w:w="1276" w:type="dxa"/>
            <w:tcBorders>
              <w:top w:val="nil"/>
              <w:left w:val="nil"/>
              <w:bottom w:val="single" w:sz="6" w:space="0" w:color="000000"/>
              <w:right w:val="single" w:sz="6" w:space="0" w:color="000000"/>
            </w:tcBorders>
            <w:shd w:val="clear" w:color="auto" w:fill="auto"/>
            <w:vAlign w:val="center"/>
          </w:tcPr>
          <w:p w:rsidR="00E02A8F" w:rsidRPr="008724F0" w:rsidRDefault="00E02A8F" w:rsidP="0070630E">
            <w:pPr>
              <w:pStyle w:val="Tableaucourant"/>
              <w:rPr>
                <w:rFonts w:eastAsia="Calibri"/>
              </w:rPr>
            </w:pPr>
            <w:r w:rsidRPr="008724F0">
              <w:rPr>
                <w:rFonts w:eastAsia="Calibri"/>
              </w:rPr>
              <w:t>20</w:t>
            </w:r>
          </w:p>
        </w:tc>
        <w:tc>
          <w:tcPr>
            <w:tcW w:w="1701" w:type="dxa"/>
            <w:tcBorders>
              <w:top w:val="nil"/>
              <w:left w:val="nil"/>
              <w:bottom w:val="single" w:sz="6" w:space="0" w:color="000000"/>
              <w:right w:val="single" w:sz="6" w:space="0" w:color="000000"/>
            </w:tcBorders>
            <w:shd w:val="clear" w:color="auto" w:fill="auto"/>
            <w:vAlign w:val="center"/>
          </w:tcPr>
          <w:p w:rsidR="00E02A8F" w:rsidRPr="008724F0" w:rsidRDefault="00E02A8F" w:rsidP="0070630E">
            <w:pPr>
              <w:pStyle w:val="Tableaucourant"/>
              <w:rPr>
                <w:rFonts w:eastAsia="Calibri"/>
              </w:rPr>
            </w:pPr>
          </w:p>
        </w:tc>
      </w:tr>
      <w:tr w:rsidR="00E02A8F" w:rsidRPr="008724F0" w:rsidTr="00B67D51">
        <w:trPr>
          <w:trHeight w:val="360"/>
        </w:trPr>
        <w:tc>
          <w:tcPr>
            <w:tcW w:w="288" w:type="dxa"/>
            <w:tcBorders>
              <w:top w:val="nil"/>
              <w:left w:val="single" w:sz="6" w:space="0" w:color="000000"/>
              <w:bottom w:val="nil"/>
              <w:right w:val="nil"/>
            </w:tcBorders>
            <w:shd w:val="clear" w:color="auto" w:fill="auto"/>
            <w:vAlign w:val="bottom"/>
          </w:tcPr>
          <w:p w:rsidR="00E02A8F" w:rsidRPr="008724F0" w:rsidRDefault="00E02A8F" w:rsidP="0070630E">
            <w:pPr>
              <w:pStyle w:val="TTextecourant"/>
              <w:rPr>
                <w:rFonts w:eastAsia="Calibri"/>
              </w:rPr>
            </w:pPr>
          </w:p>
        </w:tc>
        <w:tc>
          <w:tcPr>
            <w:tcW w:w="1400" w:type="dxa"/>
            <w:tcBorders>
              <w:top w:val="nil"/>
              <w:left w:val="single" w:sz="6" w:space="0" w:color="000000"/>
              <w:bottom w:val="single" w:sz="6" w:space="0" w:color="000000"/>
              <w:right w:val="single" w:sz="6" w:space="0" w:color="000000"/>
            </w:tcBorders>
            <w:shd w:val="clear" w:color="auto" w:fill="auto"/>
            <w:vAlign w:val="bottom"/>
          </w:tcPr>
          <w:p w:rsidR="00E02A8F" w:rsidRPr="008724F0" w:rsidRDefault="00E02A8F" w:rsidP="0070630E">
            <w:pPr>
              <w:pStyle w:val="Tableaucourant"/>
            </w:pPr>
            <w:r w:rsidRPr="008724F0">
              <w:t>4</w:t>
            </w:r>
          </w:p>
        </w:tc>
        <w:tc>
          <w:tcPr>
            <w:tcW w:w="3388" w:type="dxa"/>
            <w:gridSpan w:val="2"/>
            <w:tcBorders>
              <w:top w:val="nil"/>
              <w:left w:val="nil"/>
              <w:bottom w:val="single" w:sz="6" w:space="0" w:color="000000"/>
              <w:right w:val="single" w:sz="6" w:space="0" w:color="000000"/>
            </w:tcBorders>
            <w:shd w:val="clear" w:color="auto" w:fill="auto"/>
            <w:vAlign w:val="bottom"/>
          </w:tcPr>
          <w:p w:rsidR="00E02A8F" w:rsidRPr="008724F0" w:rsidRDefault="00E02A8F" w:rsidP="0070630E">
            <w:pPr>
              <w:pStyle w:val="Tableaucourant"/>
            </w:pPr>
            <w:r w:rsidRPr="008724F0">
              <w:t>Composition mimosa/tulipe</w:t>
            </w:r>
          </w:p>
        </w:tc>
        <w:tc>
          <w:tcPr>
            <w:tcW w:w="1658" w:type="dxa"/>
            <w:gridSpan w:val="2"/>
            <w:tcBorders>
              <w:top w:val="nil"/>
              <w:left w:val="nil"/>
              <w:bottom w:val="single" w:sz="6" w:space="0" w:color="000000"/>
              <w:right w:val="single" w:sz="6" w:space="0" w:color="000000"/>
            </w:tcBorders>
            <w:shd w:val="clear" w:color="auto" w:fill="auto"/>
            <w:vAlign w:val="center"/>
          </w:tcPr>
          <w:p w:rsidR="00E02A8F" w:rsidRPr="008724F0" w:rsidRDefault="00E02A8F" w:rsidP="0070630E">
            <w:pPr>
              <w:pStyle w:val="Tableaucourant"/>
              <w:rPr>
                <w:rFonts w:eastAsia="Calibri"/>
              </w:rPr>
            </w:pPr>
            <w:r w:rsidRPr="008724F0">
              <w:rPr>
                <w:rFonts w:eastAsia="Calibri"/>
              </w:rPr>
              <w:t>20</w:t>
            </w:r>
          </w:p>
        </w:tc>
        <w:tc>
          <w:tcPr>
            <w:tcW w:w="1276" w:type="dxa"/>
            <w:tcBorders>
              <w:top w:val="nil"/>
              <w:left w:val="nil"/>
              <w:bottom w:val="single" w:sz="6" w:space="0" w:color="000000"/>
              <w:right w:val="single" w:sz="6" w:space="0" w:color="000000"/>
            </w:tcBorders>
            <w:shd w:val="clear" w:color="auto" w:fill="auto"/>
            <w:vAlign w:val="center"/>
          </w:tcPr>
          <w:p w:rsidR="00E02A8F" w:rsidRPr="008724F0" w:rsidRDefault="00E02A8F" w:rsidP="0070630E">
            <w:pPr>
              <w:pStyle w:val="Tableaucourant"/>
              <w:rPr>
                <w:rFonts w:eastAsia="Calibri"/>
              </w:rPr>
            </w:pPr>
            <w:r w:rsidRPr="008724F0">
              <w:rPr>
                <w:rFonts w:eastAsia="Calibri"/>
              </w:rPr>
              <w:t>20</w:t>
            </w:r>
          </w:p>
        </w:tc>
        <w:tc>
          <w:tcPr>
            <w:tcW w:w="1701" w:type="dxa"/>
            <w:tcBorders>
              <w:top w:val="nil"/>
              <w:left w:val="nil"/>
              <w:bottom w:val="single" w:sz="6" w:space="0" w:color="000000"/>
              <w:right w:val="single" w:sz="6" w:space="0" w:color="000000"/>
            </w:tcBorders>
            <w:shd w:val="clear" w:color="auto" w:fill="auto"/>
            <w:vAlign w:val="center"/>
          </w:tcPr>
          <w:p w:rsidR="00E02A8F" w:rsidRPr="008724F0" w:rsidRDefault="00E02A8F" w:rsidP="0070630E">
            <w:pPr>
              <w:pStyle w:val="Tableaucourant"/>
              <w:rPr>
                <w:rFonts w:eastAsia="Calibri"/>
              </w:rPr>
            </w:pPr>
          </w:p>
        </w:tc>
      </w:tr>
      <w:tr w:rsidR="00E02A8F" w:rsidRPr="008724F0" w:rsidTr="00B67D51">
        <w:trPr>
          <w:trHeight w:val="420"/>
        </w:trPr>
        <w:tc>
          <w:tcPr>
            <w:tcW w:w="288" w:type="dxa"/>
            <w:tcBorders>
              <w:top w:val="nil"/>
              <w:left w:val="single" w:sz="6" w:space="0" w:color="000000"/>
              <w:bottom w:val="nil"/>
              <w:right w:val="nil"/>
            </w:tcBorders>
            <w:shd w:val="clear" w:color="auto" w:fill="auto"/>
            <w:vAlign w:val="bottom"/>
          </w:tcPr>
          <w:p w:rsidR="00E02A8F" w:rsidRPr="008724F0" w:rsidRDefault="00E02A8F" w:rsidP="0070630E">
            <w:pPr>
              <w:pStyle w:val="TTextecourant"/>
              <w:rPr>
                <w:rFonts w:eastAsia="Calibri"/>
              </w:rPr>
            </w:pPr>
          </w:p>
        </w:tc>
        <w:tc>
          <w:tcPr>
            <w:tcW w:w="4788" w:type="dxa"/>
            <w:gridSpan w:val="3"/>
            <w:tcBorders>
              <w:top w:val="nil"/>
              <w:left w:val="nil"/>
              <w:bottom w:val="nil"/>
              <w:right w:val="single" w:sz="6" w:space="0" w:color="000000"/>
            </w:tcBorders>
            <w:shd w:val="clear" w:color="auto" w:fill="auto"/>
            <w:vAlign w:val="bottom"/>
          </w:tcPr>
          <w:p w:rsidR="00E02A8F" w:rsidRPr="008724F0" w:rsidRDefault="00E02A8F" w:rsidP="0070630E">
            <w:pPr>
              <w:pStyle w:val="TTextecourant"/>
              <w:rPr>
                <w:rFonts w:eastAsia="Calibri"/>
              </w:rPr>
            </w:pPr>
            <w:r w:rsidRPr="008724F0">
              <w:rPr>
                <w:rFonts w:eastAsia="Calibri"/>
              </w:rPr>
              <w:t>Date de réception et visa :</w:t>
            </w:r>
          </w:p>
        </w:tc>
        <w:tc>
          <w:tcPr>
            <w:tcW w:w="1658" w:type="dxa"/>
            <w:gridSpan w:val="2"/>
            <w:tcBorders>
              <w:top w:val="single" w:sz="6" w:space="0" w:color="000000"/>
              <w:left w:val="single" w:sz="6" w:space="0" w:color="000000"/>
              <w:bottom w:val="single" w:sz="6" w:space="0" w:color="000000"/>
              <w:right w:val="single" w:sz="6" w:space="0" w:color="000000"/>
            </w:tcBorders>
            <w:shd w:val="clear" w:color="auto" w:fill="auto"/>
            <w:vAlign w:val="center"/>
          </w:tcPr>
          <w:p w:rsidR="00E02A8F" w:rsidRPr="008724F0" w:rsidRDefault="00E02A8F" w:rsidP="0070630E">
            <w:pPr>
              <w:pStyle w:val="Tableautetiere"/>
              <w:rPr>
                <w:rFonts w:eastAsia="Arial"/>
              </w:rPr>
            </w:pPr>
            <w:r w:rsidRPr="008724F0">
              <w:rPr>
                <w:rFonts w:eastAsia="Arial"/>
              </w:rPr>
              <w:t>Colis</w:t>
            </w:r>
          </w:p>
        </w:tc>
        <w:tc>
          <w:tcPr>
            <w:tcW w:w="1276" w:type="dxa"/>
            <w:tcBorders>
              <w:top w:val="single" w:sz="6" w:space="0" w:color="000000"/>
              <w:left w:val="single" w:sz="6" w:space="0" w:color="000000"/>
              <w:bottom w:val="single" w:sz="6" w:space="0" w:color="000000"/>
              <w:right w:val="single" w:sz="6" w:space="0" w:color="000000"/>
            </w:tcBorders>
            <w:shd w:val="clear" w:color="auto" w:fill="auto"/>
            <w:vAlign w:val="center"/>
          </w:tcPr>
          <w:p w:rsidR="00E02A8F" w:rsidRPr="008724F0" w:rsidRDefault="00E02A8F" w:rsidP="0070630E">
            <w:pPr>
              <w:pStyle w:val="Tableautetiere"/>
              <w:rPr>
                <w:rFonts w:eastAsia="Arial"/>
              </w:rPr>
            </w:pPr>
            <w:r w:rsidRPr="008724F0">
              <w:rPr>
                <w:rFonts w:eastAsia="Arial"/>
              </w:rPr>
              <w:t>Poids</w:t>
            </w:r>
          </w:p>
        </w:tc>
        <w:tc>
          <w:tcPr>
            <w:tcW w:w="1701" w:type="dxa"/>
            <w:tcBorders>
              <w:top w:val="single" w:sz="6" w:space="0" w:color="000000"/>
              <w:left w:val="single" w:sz="6" w:space="0" w:color="000000"/>
              <w:bottom w:val="single" w:sz="6" w:space="0" w:color="000000"/>
              <w:right w:val="single" w:sz="6" w:space="0" w:color="000000"/>
            </w:tcBorders>
            <w:shd w:val="clear" w:color="auto" w:fill="auto"/>
            <w:vAlign w:val="center"/>
          </w:tcPr>
          <w:p w:rsidR="00E02A8F" w:rsidRPr="008724F0" w:rsidRDefault="00E02A8F" w:rsidP="0070630E">
            <w:pPr>
              <w:pStyle w:val="Tableautetiere"/>
              <w:rPr>
                <w:rFonts w:eastAsia="Arial"/>
              </w:rPr>
            </w:pPr>
            <w:r w:rsidRPr="008724F0">
              <w:rPr>
                <w:rFonts w:eastAsia="Arial"/>
              </w:rPr>
              <w:t>Dimensions</w:t>
            </w:r>
          </w:p>
        </w:tc>
      </w:tr>
      <w:tr w:rsidR="00E02A8F" w:rsidRPr="008724F0" w:rsidTr="00B67D51">
        <w:trPr>
          <w:trHeight w:val="420"/>
        </w:trPr>
        <w:tc>
          <w:tcPr>
            <w:tcW w:w="288" w:type="dxa"/>
            <w:tcBorders>
              <w:top w:val="nil"/>
              <w:left w:val="single" w:sz="6" w:space="0" w:color="000000"/>
              <w:bottom w:val="single" w:sz="6" w:space="0" w:color="000000"/>
              <w:right w:val="nil"/>
            </w:tcBorders>
            <w:shd w:val="clear" w:color="auto" w:fill="auto"/>
            <w:vAlign w:val="bottom"/>
          </w:tcPr>
          <w:p w:rsidR="00E02A8F" w:rsidRPr="008724F0" w:rsidRDefault="00E02A8F" w:rsidP="0070630E">
            <w:pPr>
              <w:pStyle w:val="TTextecourant"/>
              <w:rPr>
                <w:rFonts w:eastAsia="Calibri"/>
              </w:rPr>
            </w:pPr>
          </w:p>
        </w:tc>
        <w:tc>
          <w:tcPr>
            <w:tcW w:w="1400" w:type="dxa"/>
            <w:tcBorders>
              <w:top w:val="nil"/>
              <w:left w:val="nil"/>
              <w:bottom w:val="single" w:sz="6" w:space="0" w:color="000000"/>
              <w:right w:val="nil"/>
            </w:tcBorders>
            <w:shd w:val="clear" w:color="auto" w:fill="auto"/>
            <w:vAlign w:val="bottom"/>
          </w:tcPr>
          <w:p w:rsidR="00E02A8F" w:rsidRPr="008724F0" w:rsidRDefault="00E02A8F" w:rsidP="0070630E">
            <w:pPr>
              <w:pStyle w:val="TTextecourant"/>
              <w:rPr>
                <w:rFonts w:eastAsia="Calibri"/>
              </w:rPr>
            </w:pPr>
          </w:p>
        </w:tc>
        <w:tc>
          <w:tcPr>
            <w:tcW w:w="3388" w:type="dxa"/>
            <w:gridSpan w:val="2"/>
            <w:tcBorders>
              <w:top w:val="nil"/>
              <w:left w:val="nil"/>
              <w:bottom w:val="single" w:sz="6" w:space="0" w:color="000000"/>
              <w:right w:val="nil"/>
            </w:tcBorders>
            <w:shd w:val="clear" w:color="auto" w:fill="auto"/>
            <w:vAlign w:val="bottom"/>
          </w:tcPr>
          <w:p w:rsidR="00E02A8F" w:rsidRPr="008724F0" w:rsidRDefault="00E02A8F" w:rsidP="0070630E">
            <w:pPr>
              <w:pStyle w:val="TTextecourant"/>
              <w:rPr>
                <w:rFonts w:eastAsia="Calibri"/>
              </w:rPr>
            </w:pPr>
          </w:p>
        </w:tc>
        <w:tc>
          <w:tcPr>
            <w:tcW w:w="1658" w:type="dxa"/>
            <w:gridSpan w:val="2"/>
            <w:tcBorders>
              <w:top w:val="single" w:sz="4" w:space="0" w:color="000000"/>
              <w:left w:val="single" w:sz="4" w:space="0" w:color="000000"/>
              <w:bottom w:val="single" w:sz="6" w:space="0" w:color="000000"/>
              <w:right w:val="single" w:sz="4" w:space="0" w:color="000000"/>
            </w:tcBorders>
            <w:shd w:val="clear" w:color="auto" w:fill="auto"/>
            <w:vAlign w:val="center"/>
          </w:tcPr>
          <w:p w:rsidR="00E02A8F" w:rsidRPr="008724F0" w:rsidRDefault="00E02A8F" w:rsidP="0070630E">
            <w:pPr>
              <w:pStyle w:val="TTextecourant"/>
              <w:rPr>
                <w:rFonts w:eastAsia="Calibri"/>
              </w:rPr>
            </w:pPr>
          </w:p>
        </w:tc>
        <w:tc>
          <w:tcPr>
            <w:tcW w:w="1276" w:type="dxa"/>
            <w:tcBorders>
              <w:top w:val="single" w:sz="6" w:space="0" w:color="000000"/>
              <w:left w:val="nil"/>
              <w:bottom w:val="single" w:sz="6" w:space="0" w:color="000000"/>
              <w:right w:val="single" w:sz="4" w:space="0" w:color="000000"/>
            </w:tcBorders>
            <w:shd w:val="clear" w:color="auto" w:fill="auto"/>
            <w:vAlign w:val="center"/>
          </w:tcPr>
          <w:p w:rsidR="00E02A8F" w:rsidRPr="008724F0" w:rsidRDefault="00E02A8F" w:rsidP="0070630E">
            <w:pPr>
              <w:pStyle w:val="TTextecourant"/>
              <w:rPr>
                <w:rFonts w:eastAsia="Calibri"/>
              </w:rPr>
            </w:pPr>
          </w:p>
        </w:tc>
        <w:tc>
          <w:tcPr>
            <w:tcW w:w="1701" w:type="dxa"/>
            <w:tcBorders>
              <w:top w:val="single" w:sz="6" w:space="0" w:color="000000"/>
              <w:left w:val="nil"/>
              <w:bottom w:val="single" w:sz="6" w:space="0" w:color="000000"/>
              <w:right w:val="single" w:sz="4" w:space="0" w:color="000000"/>
            </w:tcBorders>
            <w:shd w:val="clear" w:color="auto" w:fill="auto"/>
            <w:vAlign w:val="center"/>
          </w:tcPr>
          <w:p w:rsidR="00E02A8F" w:rsidRPr="008724F0" w:rsidRDefault="00E02A8F" w:rsidP="0070630E">
            <w:pPr>
              <w:pStyle w:val="TTextecourant"/>
              <w:rPr>
                <w:rFonts w:eastAsia="Calibri"/>
              </w:rPr>
            </w:pPr>
          </w:p>
        </w:tc>
      </w:tr>
    </w:tbl>
    <w:p w:rsidR="00806FB8" w:rsidRPr="00E02A8F" w:rsidRDefault="00806FB8" w:rsidP="00E02A8F"/>
    <w:sectPr w:rsidR="00806FB8" w:rsidRPr="00E02A8F" w:rsidSect="004016EA">
      <w:footerReference w:type="even" r:id="rId13"/>
      <w:footerReference w:type="default" r:id="rId14"/>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3330C" w:rsidRDefault="0013330C" w:rsidP="004016EA">
      <w:r>
        <w:separator/>
      </w:r>
    </w:p>
  </w:endnote>
  <w:endnote w:type="continuationSeparator" w:id="0">
    <w:p w:rsidR="0013330C" w:rsidRDefault="0013330C" w:rsidP="00401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GaramondPro-Regular">
    <w:panose1 w:val="00000000000000000000"/>
    <w:charset w:val="00"/>
    <w:family w:val="roman"/>
    <w:notTrueType/>
    <w:pitch w:val="default"/>
    <w:sig w:usb0="00000003" w:usb1="00000000" w:usb2="00000000" w:usb3="00000000" w:csb0="00000001" w:csb1="00000000"/>
  </w:font>
  <w:font w:name="Guide Pedago Times">
    <w:panose1 w:val="02000503000000020004"/>
    <w:charset w:val="00"/>
    <w:family w:val="modern"/>
    <w:notTrueType/>
    <w:pitch w:val="variable"/>
    <w:sig w:usb0="800000AF" w:usb1="1000204A" w:usb2="00000000" w:usb3="00000000" w:csb0="00000001" w:csb1="00000000"/>
  </w:font>
  <w:font w:name="Cambria">
    <w:panose1 w:val="02040503050406030204"/>
    <w:charset w:val="00"/>
    <w:family w:val="roman"/>
    <w:pitch w:val="variable"/>
    <w:sig w:usb0="E00002FF" w:usb1="400004FF" w:usb2="00000000"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GuidePedagoArial">
    <w:altName w:val="Guide Pedago Arial"/>
    <w:panose1 w:val="00000000000000000000"/>
    <w:charset w:val="4D"/>
    <w:family w:val="auto"/>
    <w:notTrueType/>
    <w:pitch w:val="default"/>
    <w:sig w:usb0="00000003" w:usb1="00000000" w:usb2="00000000" w:usb3="00000000" w:csb0="00000001" w:csb1="00000000"/>
  </w:font>
  <w:font w:name="GuidePedagoNCond">
    <w:altName w:val="Guide Pedago NCond"/>
    <w:panose1 w:val="00000000000000000000"/>
    <w:charset w:val="4D"/>
    <w:family w:val="auto"/>
    <w:notTrueType/>
    <w:pitch w:val="default"/>
    <w:sig w:usb0="00000003" w:usb1="00000000" w:usb2="00000000" w:usb3="00000000" w:csb0="00000001" w:csb1="00000000"/>
  </w:font>
  <w:font w:name="GuidePedagoTimes">
    <w:altName w:val="Guide Pedago Times"/>
    <w:panose1 w:val="02000503000000020004"/>
    <w:charset w:val="4D"/>
    <w:family w:val="auto"/>
    <w:notTrueType/>
    <w:pitch w:val="default"/>
    <w:sig w:usb0="00000003" w:usb1="00000000" w:usb2="00000000" w:usb3="00000000" w:csb0="00000001" w:csb1="00000000"/>
  </w:font>
  <w:font w:name="GuidePedagoTimes-Bold">
    <w:altName w:val="Guide Pedago Times"/>
    <w:panose1 w:val="00000000000000000000"/>
    <w:charset w:val="4D"/>
    <w:family w:val="auto"/>
    <w:notTrueType/>
    <w:pitch w:val="default"/>
    <w:sig w:usb0="00000003" w:usb1="00000000" w:usb2="00000000" w:usb3="00000000" w:csb0="00000001" w:csb1="00000000"/>
  </w:font>
  <w:font w:name="GuidePedagoNCond-Italic">
    <w:altName w:val="Guide Pedago NCond"/>
    <w:panose1 w:val="00000000000000000000"/>
    <w:charset w:val="4D"/>
    <w:family w:val="auto"/>
    <w:notTrueType/>
    <w:pitch w:val="default"/>
    <w:sig w:usb0="00000003" w:usb1="00000000" w:usb2="00000000" w:usb3="00000000" w:csb0="00000001" w:csb1="00000000"/>
  </w:font>
  <w:font w:name="GuidePedagoNCond-Bold">
    <w:altName w:val="Guide Pedago NCond"/>
    <w:panose1 w:val="00000000000000000000"/>
    <w:charset w:val="4D"/>
    <w:family w:val="auto"/>
    <w:notTrueType/>
    <w:pitch w:val="default"/>
    <w:sig w:usb0="00000003" w:usb1="00000000" w:usb2="00000000" w:usb3="00000000" w:csb0="00000001" w:csb1="00000000"/>
  </w:font>
  <w:font w:name="Guide Pedago NCond">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 Pedago Arial">
    <w:panose1 w:val="00000000000000000000"/>
    <w:charset w:val="00"/>
    <w:family w:val="swiss"/>
    <w:notTrueType/>
    <w:pitch w:val="variable"/>
    <w:sig w:usb0="800000AF" w:usb1="4000204A" w:usb2="00000000" w:usb3="00000000" w:csb0="0000001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D51" w:rsidRPr="004016EA" w:rsidRDefault="00B67D51" w:rsidP="00645400">
    <w:pPr>
      <w:pStyle w:val="Pieddepagegauche"/>
      <w:tabs>
        <w:tab w:val="clear" w:pos="7340"/>
        <w:tab w:val="right" w:pos="10206"/>
      </w:tabs>
      <w:rPr>
        <w:w w:val="100"/>
      </w:rPr>
    </w:pPr>
    <w:r>
      <w:rPr>
        <w:rStyle w:val="Folio"/>
        <w:b/>
        <w:bCs/>
      </w:rPr>
      <w:fldChar w:fldCharType="begin"/>
    </w:r>
    <w:r>
      <w:rPr>
        <w:rStyle w:val="Folio"/>
        <w:b/>
        <w:bCs/>
      </w:rPr>
      <w:instrText xml:space="preserve"> PAGE </w:instrText>
    </w:r>
    <w:r>
      <w:rPr>
        <w:rStyle w:val="Folio"/>
        <w:b/>
        <w:bCs/>
      </w:rPr>
      <w:fldChar w:fldCharType="separate"/>
    </w:r>
    <w:r w:rsidR="00645400">
      <w:rPr>
        <w:rStyle w:val="Folio"/>
        <w:b/>
        <w:bCs/>
        <w:noProof/>
      </w:rPr>
      <w:t>2</w:t>
    </w:r>
    <w:r>
      <w:rPr>
        <w:rStyle w:val="Folio"/>
        <w:b/>
        <w:bCs/>
      </w:rPr>
      <w:fldChar w:fldCharType="end"/>
    </w:r>
    <w:r>
      <w:rPr>
        <w:rStyle w:val="Folio"/>
        <w:b/>
        <w:bCs/>
      </w:rPr>
      <w:t xml:space="preserve">  </w:t>
    </w:r>
    <w:r>
      <w:rPr>
        <w:w w:val="100"/>
      </w:rPr>
      <w:tab/>
    </w:r>
    <w:r w:rsidR="00645400">
      <w:rPr>
        <w:w w:val="100"/>
      </w:rPr>
      <w:t xml:space="preserve">Situation professionnelle </w:t>
    </w:r>
    <w:proofErr w:type="spellStart"/>
    <w:r w:rsidR="00645400">
      <w:rPr>
        <w:w w:val="100"/>
      </w:rPr>
      <w:t>Notra</w:t>
    </w:r>
    <w:proofErr w:type="spellEnd"/>
    <w:r w:rsidR="00645400">
      <w:rPr>
        <w:w w:val="100"/>
      </w:rPr>
      <w:t>-K</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D51" w:rsidRDefault="00B67D51" w:rsidP="00C20988">
    <w:pPr>
      <w:pStyle w:val="Pieddepagedroite"/>
    </w:pPr>
    <w:r>
      <w:rPr>
        <w:rStyle w:val="Bold"/>
      </w:rPr>
      <w:t>C</w:t>
    </w:r>
    <w:r w:rsidR="00645400">
      <w:rPr>
        <w:rStyle w:val="Bold"/>
      </w:rPr>
      <w:t>hapitre 06</w:t>
    </w:r>
    <w:r>
      <w:rPr>
        <w:rStyle w:val="Bold"/>
      </w:rPr>
      <w:t xml:space="preserve"> </w:t>
    </w:r>
    <w:r w:rsidR="00645400">
      <w:t>–</w:t>
    </w:r>
    <w:r>
      <w:t xml:space="preserve"> </w:t>
    </w:r>
    <w:r w:rsidR="00645400" w:rsidRPr="008724F0">
      <w:t>Suivi des ventes et des livraisons</w:t>
    </w:r>
    <w:r>
      <w:tab/>
    </w:r>
    <w:r>
      <w:rPr>
        <w:rStyle w:val="Folio"/>
      </w:rPr>
      <w:fldChar w:fldCharType="begin"/>
    </w:r>
    <w:r>
      <w:rPr>
        <w:rStyle w:val="Folio"/>
      </w:rPr>
      <w:instrText xml:space="preserve"> PAGE </w:instrText>
    </w:r>
    <w:r>
      <w:rPr>
        <w:rStyle w:val="Folio"/>
      </w:rPr>
      <w:fldChar w:fldCharType="separate"/>
    </w:r>
    <w:r w:rsidR="00645400">
      <w:rPr>
        <w:rStyle w:val="Folio"/>
        <w:noProof/>
      </w:rPr>
      <w:t>1</w:t>
    </w:r>
    <w:r>
      <w:rPr>
        <w:rStyle w:val="Folio"/>
      </w:rPr>
      <w:fldChar w:fldCharType="end"/>
    </w:r>
    <w:r>
      <w:rPr>
        <w:rStyle w:val="Folio"/>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3330C" w:rsidRDefault="0013330C" w:rsidP="004016EA">
      <w:r>
        <w:separator/>
      </w:r>
    </w:p>
  </w:footnote>
  <w:footnote w:type="continuationSeparator" w:id="0">
    <w:p w:rsidR="0013330C" w:rsidRDefault="0013330C" w:rsidP="004016E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787C36"/>
    <w:multiLevelType w:val="multilevel"/>
    <w:tmpl w:val="DD663C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5E25F6C"/>
    <w:multiLevelType w:val="hybridMultilevel"/>
    <w:tmpl w:val="C3C01886"/>
    <w:lvl w:ilvl="0" w:tplc="72882C5A">
      <w:start w:val="1"/>
      <w:numFmt w:val="bullet"/>
      <w:pStyle w:val="Tableautitr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nsid w:val="063419B8"/>
    <w:multiLevelType w:val="multilevel"/>
    <w:tmpl w:val="DD663C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0D244A3A"/>
    <w:multiLevelType w:val="multilevel"/>
    <w:tmpl w:val="9AF41A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nsid w:val="0E7C4FB3"/>
    <w:multiLevelType w:val="hybridMultilevel"/>
    <w:tmpl w:val="4DC4D5B8"/>
    <w:lvl w:ilvl="0" w:tplc="6AC2EE66">
      <w:numFmt w:val="bullet"/>
      <w:lvlText w:val="•"/>
      <w:lvlJc w:val="left"/>
      <w:pPr>
        <w:ind w:left="720" w:hanging="360"/>
      </w:pPr>
      <w:rPr>
        <w:rFonts w:ascii="AGaramondPro-Regular" w:eastAsia="Times New Roman" w:hAnsi="AGaramondPro-Regular" w:cs="AGaramondPro-Regular" w:hint="default"/>
        <w:color w:val="FF00FF"/>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0F1252A9"/>
    <w:multiLevelType w:val="multilevel"/>
    <w:tmpl w:val="E7706F66"/>
    <w:lvl w:ilvl="0">
      <w:start w:val="1"/>
      <w:numFmt w:val="decimal"/>
      <w:lvlText w:val="%1."/>
      <w:lvlJc w:val="left"/>
      <w:pPr>
        <w:ind w:left="2204" w:hanging="360"/>
      </w:pPr>
    </w:lvl>
    <w:lvl w:ilvl="1">
      <w:start w:val="1"/>
      <w:numFmt w:val="lowerLetter"/>
      <w:lvlText w:val="%2."/>
      <w:lvlJc w:val="left"/>
      <w:pPr>
        <w:ind w:left="2924" w:hanging="360"/>
      </w:pPr>
    </w:lvl>
    <w:lvl w:ilvl="2">
      <w:start w:val="1"/>
      <w:numFmt w:val="lowerRoman"/>
      <w:lvlText w:val="%3."/>
      <w:lvlJc w:val="right"/>
      <w:pPr>
        <w:ind w:left="3644" w:hanging="180"/>
      </w:pPr>
    </w:lvl>
    <w:lvl w:ilvl="3">
      <w:start w:val="1"/>
      <w:numFmt w:val="decimal"/>
      <w:lvlText w:val="%4."/>
      <w:lvlJc w:val="left"/>
      <w:pPr>
        <w:ind w:left="4364" w:hanging="360"/>
      </w:pPr>
    </w:lvl>
    <w:lvl w:ilvl="4">
      <w:start w:val="1"/>
      <w:numFmt w:val="lowerLetter"/>
      <w:lvlText w:val="%5."/>
      <w:lvlJc w:val="left"/>
      <w:pPr>
        <w:ind w:left="5084" w:hanging="360"/>
      </w:pPr>
    </w:lvl>
    <w:lvl w:ilvl="5">
      <w:start w:val="1"/>
      <w:numFmt w:val="lowerRoman"/>
      <w:lvlText w:val="%6."/>
      <w:lvlJc w:val="right"/>
      <w:pPr>
        <w:ind w:left="5804" w:hanging="180"/>
      </w:pPr>
    </w:lvl>
    <w:lvl w:ilvl="6">
      <w:start w:val="1"/>
      <w:numFmt w:val="decimal"/>
      <w:lvlText w:val="%7."/>
      <w:lvlJc w:val="left"/>
      <w:pPr>
        <w:ind w:left="6524" w:hanging="360"/>
      </w:pPr>
    </w:lvl>
    <w:lvl w:ilvl="7">
      <w:start w:val="1"/>
      <w:numFmt w:val="lowerLetter"/>
      <w:lvlText w:val="%8."/>
      <w:lvlJc w:val="left"/>
      <w:pPr>
        <w:ind w:left="7244" w:hanging="360"/>
      </w:pPr>
    </w:lvl>
    <w:lvl w:ilvl="8">
      <w:start w:val="1"/>
      <w:numFmt w:val="lowerRoman"/>
      <w:lvlText w:val="%9."/>
      <w:lvlJc w:val="right"/>
      <w:pPr>
        <w:ind w:left="7964" w:hanging="180"/>
      </w:pPr>
    </w:lvl>
  </w:abstractNum>
  <w:abstractNum w:abstractNumId="6">
    <w:nsid w:val="109732F8"/>
    <w:multiLevelType w:val="hybridMultilevel"/>
    <w:tmpl w:val="1BD2BBAC"/>
    <w:lvl w:ilvl="0" w:tplc="BFA00F16">
      <w:start w:val="1"/>
      <w:numFmt w:val="bullet"/>
      <w:pStyle w:val="Tableaunote"/>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
    <w:nsid w:val="167826B1"/>
    <w:multiLevelType w:val="multilevel"/>
    <w:tmpl w:val="01F09B4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175C611D"/>
    <w:multiLevelType w:val="hybridMultilevel"/>
    <w:tmpl w:val="DB4A69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183B3E6C"/>
    <w:multiLevelType w:val="multilevel"/>
    <w:tmpl w:val="D84A12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nsid w:val="18A765E1"/>
    <w:multiLevelType w:val="multilevel"/>
    <w:tmpl w:val="17F694A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nsid w:val="1AB83D5F"/>
    <w:multiLevelType w:val="multilevel"/>
    <w:tmpl w:val="3AAC682C"/>
    <w:lvl w:ilvl="0">
      <w:start w:val="1"/>
      <w:numFmt w:val="decimal"/>
      <w:lvlText w:val="%1."/>
      <w:lvlJc w:val="left"/>
      <w:pPr>
        <w:ind w:left="36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1B582DBB"/>
    <w:multiLevelType w:val="hybridMultilevel"/>
    <w:tmpl w:val="1996F7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1D1D1FBF"/>
    <w:multiLevelType w:val="hybridMultilevel"/>
    <w:tmpl w:val="46F46232"/>
    <w:lvl w:ilvl="0" w:tplc="2B1A10A0">
      <w:start w:val="1"/>
      <w:numFmt w:val="bullet"/>
      <w:pStyle w:val="05ExerciceTitre"/>
      <w:lvlText w:val="·"/>
      <w:lvlJc w:val="left"/>
      <w:pPr>
        <w:tabs>
          <w:tab w:val="num" w:pos="170"/>
        </w:tabs>
      </w:pPr>
      <w:rPr>
        <w:rFonts w:ascii="Guide Pedago Times" w:hAnsi="Guide Pedago Time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4">
    <w:nsid w:val="1E3D3A47"/>
    <w:multiLevelType w:val="hybridMultilevel"/>
    <w:tmpl w:val="C7EC3BA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27785785"/>
    <w:multiLevelType w:val="multilevel"/>
    <w:tmpl w:val="210406F6"/>
    <w:lvl w:ilvl="0">
      <w:start w:val="1"/>
      <w:numFmt w:val="bullet"/>
      <w:lvlText w:val="-"/>
      <w:lvlJc w:val="left"/>
      <w:pPr>
        <w:tabs>
          <w:tab w:val="num" w:pos="170"/>
        </w:tabs>
        <w:ind w:left="170" w:hanging="170"/>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nsid w:val="30C77FC6"/>
    <w:multiLevelType w:val="multilevel"/>
    <w:tmpl w:val="0C38122A"/>
    <w:lvl w:ilvl="0">
      <w:start w:val="1"/>
      <w:numFmt w:val="decimal"/>
      <w:lvlText w:val="%1."/>
      <w:lvlJc w:val="left"/>
      <w:pPr>
        <w:ind w:left="2345" w:hanging="360"/>
      </w:pPr>
    </w:lvl>
    <w:lvl w:ilvl="1">
      <w:start w:val="1"/>
      <w:numFmt w:val="lowerLetter"/>
      <w:lvlText w:val="%2."/>
      <w:lvlJc w:val="left"/>
      <w:pPr>
        <w:ind w:left="3065" w:hanging="360"/>
      </w:pPr>
    </w:lvl>
    <w:lvl w:ilvl="2">
      <w:start w:val="1"/>
      <w:numFmt w:val="lowerRoman"/>
      <w:lvlText w:val="%3."/>
      <w:lvlJc w:val="right"/>
      <w:pPr>
        <w:ind w:left="3785" w:hanging="180"/>
      </w:pPr>
    </w:lvl>
    <w:lvl w:ilvl="3">
      <w:start w:val="1"/>
      <w:numFmt w:val="decimal"/>
      <w:lvlText w:val="%4."/>
      <w:lvlJc w:val="left"/>
      <w:pPr>
        <w:ind w:left="4505" w:hanging="360"/>
      </w:pPr>
    </w:lvl>
    <w:lvl w:ilvl="4">
      <w:start w:val="1"/>
      <w:numFmt w:val="lowerLetter"/>
      <w:lvlText w:val="%5."/>
      <w:lvlJc w:val="left"/>
      <w:pPr>
        <w:ind w:left="5225" w:hanging="360"/>
      </w:pPr>
    </w:lvl>
    <w:lvl w:ilvl="5">
      <w:start w:val="1"/>
      <w:numFmt w:val="lowerRoman"/>
      <w:lvlText w:val="%6."/>
      <w:lvlJc w:val="right"/>
      <w:pPr>
        <w:ind w:left="5945" w:hanging="180"/>
      </w:pPr>
    </w:lvl>
    <w:lvl w:ilvl="6">
      <w:start w:val="1"/>
      <w:numFmt w:val="decimal"/>
      <w:lvlText w:val="%7."/>
      <w:lvlJc w:val="left"/>
      <w:pPr>
        <w:ind w:left="6665" w:hanging="360"/>
      </w:pPr>
    </w:lvl>
    <w:lvl w:ilvl="7">
      <w:start w:val="1"/>
      <w:numFmt w:val="lowerLetter"/>
      <w:lvlText w:val="%8."/>
      <w:lvlJc w:val="left"/>
      <w:pPr>
        <w:ind w:left="7385" w:hanging="360"/>
      </w:pPr>
    </w:lvl>
    <w:lvl w:ilvl="8">
      <w:start w:val="1"/>
      <w:numFmt w:val="lowerRoman"/>
      <w:lvlText w:val="%9."/>
      <w:lvlJc w:val="right"/>
      <w:pPr>
        <w:ind w:left="8105" w:hanging="180"/>
      </w:pPr>
    </w:lvl>
  </w:abstractNum>
  <w:abstractNum w:abstractNumId="17">
    <w:nsid w:val="364826AF"/>
    <w:multiLevelType w:val="hybridMultilevel"/>
    <w:tmpl w:val="9A96EB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44262800"/>
    <w:multiLevelType w:val="multilevel"/>
    <w:tmpl w:val="3F3C4ED0"/>
    <w:lvl w:ilvl="0">
      <w:start w:val="1"/>
      <w:numFmt w:val="bullet"/>
      <w:lvlText w:val="-"/>
      <w:lvlJc w:val="left"/>
      <w:pPr>
        <w:tabs>
          <w:tab w:val="num" w:pos="113"/>
        </w:tabs>
        <w:ind w:left="113"/>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9">
    <w:nsid w:val="47ED1AE9"/>
    <w:multiLevelType w:val="multilevel"/>
    <w:tmpl w:val="292E2590"/>
    <w:lvl w:ilvl="0">
      <w:start w:val="1"/>
      <w:numFmt w:val="bullet"/>
      <w:lvlText w:val="-"/>
      <w:lvlJc w:val="left"/>
      <w:pPr>
        <w:tabs>
          <w:tab w:val="num" w:pos="113"/>
        </w:tabs>
        <w:ind w:left="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0">
    <w:nsid w:val="49DE1CCA"/>
    <w:multiLevelType w:val="multilevel"/>
    <w:tmpl w:val="30F6DA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nsid w:val="572E3DD3"/>
    <w:multiLevelType w:val="multilevel"/>
    <w:tmpl w:val="911ED404"/>
    <w:lvl w:ilvl="0">
      <w:start w:val="1"/>
      <w:numFmt w:val="bullet"/>
      <w:lvlText w:val="-"/>
      <w:lvlJc w:val="left"/>
      <w:pPr>
        <w:tabs>
          <w:tab w:val="num" w:pos="113"/>
        </w:tabs>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2">
    <w:nsid w:val="58D4784E"/>
    <w:multiLevelType w:val="hybridMultilevel"/>
    <w:tmpl w:val="1382A1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67282772"/>
    <w:multiLevelType w:val="multilevel"/>
    <w:tmpl w:val="0DC2205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nsid w:val="67D70143"/>
    <w:multiLevelType w:val="hybridMultilevel"/>
    <w:tmpl w:val="4E601BC2"/>
    <w:lvl w:ilvl="0" w:tplc="8FB0FBBA">
      <w:start w:val="1"/>
      <w:numFmt w:val="bullet"/>
      <w:pStyle w:val="08Commentair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5">
    <w:nsid w:val="6E2B2D18"/>
    <w:multiLevelType w:val="multilevel"/>
    <w:tmpl w:val="7DD60C5E"/>
    <w:lvl w:ilvl="0">
      <w:start w:val="1"/>
      <w:numFmt w:val="bullet"/>
      <w:lvlText w:val="-"/>
      <w:lvlJc w:val="left"/>
      <w:pPr>
        <w:tabs>
          <w:tab w:val="num" w:pos="227"/>
        </w:tabs>
        <w:ind w:left="227" w:hanging="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nsid w:val="73D21D68"/>
    <w:multiLevelType w:val="hybridMultilevel"/>
    <w:tmpl w:val="8722AAE2"/>
    <w:lvl w:ilvl="0" w:tplc="5B0AF126">
      <w:start w:val="1"/>
      <w:numFmt w:val="bullet"/>
      <w:pStyle w:val="Aucunstyledeparagraphe"/>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7">
    <w:nsid w:val="7EDD3EA4"/>
    <w:multiLevelType w:val="hybridMultilevel"/>
    <w:tmpl w:val="911ED404"/>
    <w:lvl w:ilvl="0" w:tplc="A9FC94E8">
      <w:start w:val="1"/>
      <w:numFmt w:val="bullet"/>
      <w:pStyle w:val="05MissionTitre"/>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10"/>
  </w:num>
  <w:num w:numId="3">
    <w:abstractNumId w:val="6"/>
  </w:num>
  <w:num w:numId="4">
    <w:abstractNumId w:val="18"/>
  </w:num>
  <w:num w:numId="5">
    <w:abstractNumId w:val="19"/>
  </w:num>
  <w:num w:numId="6">
    <w:abstractNumId w:val="25"/>
  </w:num>
  <w:num w:numId="7">
    <w:abstractNumId w:val="15"/>
  </w:num>
  <w:num w:numId="8">
    <w:abstractNumId w:val="26"/>
  </w:num>
  <w:num w:numId="9">
    <w:abstractNumId w:val="24"/>
  </w:num>
  <w:num w:numId="10">
    <w:abstractNumId w:val="27"/>
  </w:num>
  <w:num w:numId="11">
    <w:abstractNumId w:val="13"/>
  </w:num>
  <w:num w:numId="12">
    <w:abstractNumId w:val="21"/>
  </w:num>
  <w:num w:numId="13">
    <w:abstractNumId w:val="16"/>
  </w:num>
  <w:num w:numId="14">
    <w:abstractNumId w:val="3"/>
  </w:num>
  <w:num w:numId="15">
    <w:abstractNumId w:val="5"/>
  </w:num>
  <w:num w:numId="16">
    <w:abstractNumId w:val="9"/>
  </w:num>
  <w:num w:numId="17">
    <w:abstractNumId w:val="2"/>
  </w:num>
  <w:num w:numId="18">
    <w:abstractNumId w:val="11"/>
  </w:num>
  <w:num w:numId="19">
    <w:abstractNumId w:val="20"/>
  </w:num>
  <w:num w:numId="20">
    <w:abstractNumId w:val="4"/>
  </w:num>
  <w:num w:numId="21">
    <w:abstractNumId w:val="0"/>
  </w:num>
  <w:num w:numId="22">
    <w:abstractNumId w:val="14"/>
  </w:num>
  <w:num w:numId="23">
    <w:abstractNumId w:val="8"/>
  </w:num>
  <w:num w:numId="24">
    <w:abstractNumId w:val="22"/>
  </w:num>
  <w:num w:numId="25">
    <w:abstractNumId w:val="17"/>
  </w:num>
  <w:num w:numId="26">
    <w:abstractNumId w:val="12"/>
  </w:num>
  <w:num w:numId="27">
    <w:abstractNumId w:val="23"/>
  </w:num>
  <w:num w:numId="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evenAndOddHeader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7766"/>
    <w:rsid w:val="000200B9"/>
    <w:rsid w:val="00051CC9"/>
    <w:rsid w:val="00054C34"/>
    <w:rsid w:val="000A31BA"/>
    <w:rsid w:val="000A66E0"/>
    <w:rsid w:val="0013330C"/>
    <w:rsid w:val="00151A6E"/>
    <w:rsid w:val="001A0B80"/>
    <w:rsid w:val="001B5BF7"/>
    <w:rsid w:val="001C1C5A"/>
    <w:rsid w:val="0024646B"/>
    <w:rsid w:val="00257766"/>
    <w:rsid w:val="0030498C"/>
    <w:rsid w:val="00324F73"/>
    <w:rsid w:val="00394FED"/>
    <w:rsid w:val="003A6641"/>
    <w:rsid w:val="004016EA"/>
    <w:rsid w:val="004A1FB0"/>
    <w:rsid w:val="004E20A9"/>
    <w:rsid w:val="004E2AD9"/>
    <w:rsid w:val="00645400"/>
    <w:rsid w:val="006B172B"/>
    <w:rsid w:val="006B7D00"/>
    <w:rsid w:val="006C0120"/>
    <w:rsid w:val="0070630E"/>
    <w:rsid w:val="00722537"/>
    <w:rsid w:val="00757BA2"/>
    <w:rsid w:val="007763D4"/>
    <w:rsid w:val="0079080C"/>
    <w:rsid w:val="00806FB8"/>
    <w:rsid w:val="00810809"/>
    <w:rsid w:val="008554DD"/>
    <w:rsid w:val="009215F2"/>
    <w:rsid w:val="00957655"/>
    <w:rsid w:val="009C3943"/>
    <w:rsid w:val="009C7BAC"/>
    <w:rsid w:val="00A229EF"/>
    <w:rsid w:val="00A60938"/>
    <w:rsid w:val="00AC52E7"/>
    <w:rsid w:val="00AD6532"/>
    <w:rsid w:val="00B67D51"/>
    <w:rsid w:val="00B81F3B"/>
    <w:rsid w:val="00BD34C9"/>
    <w:rsid w:val="00BF47D4"/>
    <w:rsid w:val="00C02E8D"/>
    <w:rsid w:val="00C20988"/>
    <w:rsid w:val="00C37BCE"/>
    <w:rsid w:val="00C53BD4"/>
    <w:rsid w:val="00C66CC1"/>
    <w:rsid w:val="00CF04A9"/>
    <w:rsid w:val="00CF17D4"/>
    <w:rsid w:val="00D1160A"/>
    <w:rsid w:val="00D2179A"/>
    <w:rsid w:val="00DE31EF"/>
    <w:rsid w:val="00E02A8F"/>
    <w:rsid w:val="00EE26B7"/>
    <w:rsid w:val="00EE3A58"/>
    <w:rsid w:val="00F030C4"/>
    <w:rsid w:val="00F45FE9"/>
    <w:rsid w:val="00F80B95"/>
    <w:rsid w:val="00FD274E"/>
    <w:rsid w:val="00FE12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7D4"/>
    <w:pPr>
      <w:spacing w:after="0" w:line="240" w:lineRule="auto"/>
    </w:pPr>
    <w:rPr>
      <w:sz w:val="24"/>
      <w:szCs w:val="24"/>
    </w:rPr>
  </w:style>
  <w:style w:type="paragraph" w:styleId="Titre1">
    <w:name w:val="heading 1"/>
    <w:basedOn w:val="Normal1"/>
    <w:next w:val="Normal1"/>
    <w:link w:val="Titre1Car"/>
    <w:rsid w:val="00E02A8F"/>
    <w:pPr>
      <w:keepNext/>
      <w:keepLines/>
      <w:spacing w:before="480" w:after="0"/>
      <w:outlineLvl w:val="0"/>
    </w:pPr>
    <w:rPr>
      <w:rFonts w:ascii="Cambria" w:eastAsia="Cambria" w:hAnsi="Cambria" w:cs="Cambria"/>
      <w:b/>
      <w:color w:val="366091"/>
      <w:sz w:val="28"/>
      <w:szCs w:val="28"/>
    </w:rPr>
  </w:style>
  <w:style w:type="paragraph" w:styleId="Titre2">
    <w:name w:val="heading 2"/>
    <w:basedOn w:val="Normal1"/>
    <w:next w:val="Normal1"/>
    <w:link w:val="Titre2Car"/>
    <w:rsid w:val="00E02A8F"/>
    <w:pPr>
      <w:keepNext/>
      <w:keepLines/>
      <w:spacing w:before="200" w:after="0"/>
      <w:outlineLvl w:val="1"/>
    </w:pPr>
    <w:rPr>
      <w:rFonts w:ascii="Cambria" w:eastAsia="Cambria" w:hAnsi="Cambria" w:cs="Cambria"/>
      <w:b/>
      <w:color w:val="4F81BD"/>
      <w:sz w:val="26"/>
      <w:szCs w:val="26"/>
    </w:rPr>
  </w:style>
  <w:style w:type="paragraph" w:styleId="Titre3">
    <w:name w:val="heading 3"/>
    <w:basedOn w:val="Normal1"/>
    <w:next w:val="Normal1"/>
    <w:link w:val="Titre3Car"/>
    <w:rsid w:val="00E02A8F"/>
    <w:pPr>
      <w:keepNext/>
      <w:keepLines/>
      <w:spacing w:before="200" w:after="0"/>
      <w:outlineLvl w:val="2"/>
    </w:pPr>
    <w:rPr>
      <w:rFonts w:ascii="Cambria" w:eastAsia="Cambria" w:hAnsi="Cambria" w:cs="Cambria"/>
      <w:b/>
      <w:color w:val="4F81BD"/>
    </w:rPr>
  </w:style>
  <w:style w:type="paragraph" w:styleId="Titre4">
    <w:name w:val="heading 4"/>
    <w:basedOn w:val="Normal1"/>
    <w:next w:val="Normal1"/>
    <w:link w:val="Titre4Car"/>
    <w:rsid w:val="00E02A8F"/>
    <w:pPr>
      <w:keepNext/>
      <w:keepLines/>
      <w:spacing w:before="200" w:after="0"/>
      <w:outlineLvl w:val="3"/>
    </w:pPr>
    <w:rPr>
      <w:rFonts w:ascii="Cambria" w:eastAsia="Cambria" w:hAnsi="Cambria" w:cs="Cambria"/>
      <w:b/>
      <w:i/>
      <w:color w:val="4F81BD"/>
    </w:rPr>
  </w:style>
  <w:style w:type="paragraph" w:styleId="Titre5">
    <w:name w:val="heading 5"/>
    <w:basedOn w:val="Normal1"/>
    <w:next w:val="Normal1"/>
    <w:link w:val="Titre5Car"/>
    <w:rsid w:val="00E02A8F"/>
    <w:pPr>
      <w:keepNext/>
      <w:keepLines/>
      <w:spacing w:before="220" w:after="40"/>
      <w:outlineLvl w:val="4"/>
    </w:pPr>
    <w:rPr>
      <w:b/>
      <w:sz w:val="22"/>
      <w:szCs w:val="22"/>
    </w:rPr>
  </w:style>
  <w:style w:type="paragraph" w:styleId="Titre6">
    <w:name w:val="heading 6"/>
    <w:basedOn w:val="Normal1"/>
    <w:next w:val="Normal1"/>
    <w:link w:val="Titre6Car"/>
    <w:rsid w:val="00E02A8F"/>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Normal1">
    <w:name w:val="Normal1"/>
    <w:rsid w:val="00E02A8F"/>
    <w:pPr>
      <w:pBdr>
        <w:top w:val="nil"/>
        <w:left w:val="nil"/>
        <w:bottom w:val="nil"/>
        <w:right w:val="nil"/>
        <w:between w:val="nil"/>
      </w:pBdr>
      <w:spacing w:line="260" w:lineRule="auto"/>
    </w:pPr>
    <w:rPr>
      <w:color w:val="000000"/>
      <w:sz w:val="24"/>
      <w:szCs w:val="24"/>
    </w:rPr>
  </w:style>
  <w:style w:type="character" w:customStyle="1" w:styleId="Titre1Car">
    <w:name w:val="Titre 1 Car"/>
    <w:basedOn w:val="Policepardfaut"/>
    <w:link w:val="Titre1"/>
    <w:rsid w:val="00E02A8F"/>
    <w:rPr>
      <w:rFonts w:ascii="Cambria" w:eastAsia="Cambria" w:hAnsi="Cambria" w:cs="Cambria"/>
      <w:b/>
      <w:color w:val="366091"/>
      <w:sz w:val="28"/>
      <w:szCs w:val="28"/>
    </w:rPr>
  </w:style>
  <w:style w:type="character" w:customStyle="1" w:styleId="Titre2Car">
    <w:name w:val="Titre 2 Car"/>
    <w:basedOn w:val="Policepardfaut"/>
    <w:link w:val="Titre2"/>
    <w:rsid w:val="00E02A8F"/>
    <w:rPr>
      <w:rFonts w:ascii="Cambria" w:eastAsia="Cambria" w:hAnsi="Cambria" w:cs="Cambria"/>
      <w:b/>
      <w:color w:val="4F81BD"/>
      <w:sz w:val="26"/>
      <w:szCs w:val="26"/>
    </w:rPr>
  </w:style>
  <w:style w:type="character" w:customStyle="1" w:styleId="Titre3Car">
    <w:name w:val="Titre 3 Car"/>
    <w:basedOn w:val="Policepardfaut"/>
    <w:link w:val="Titre3"/>
    <w:rsid w:val="00E02A8F"/>
    <w:rPr>
      <w:rFonts w:ascii="Cambria" w:eastAsia="Cambria" w:hAnsi="Cambria" w:cs="Cambria"/>
      <w:b/>
      <w:color w:val="4F81BD"/>
      <w:sz w:val="24"/>
      <w:szCs w:val="24"/>
    </w:rPr>
  </w:style>
  <w:style w:type="character" w:customStyle="1" w:styleId="Titre4Car">
    <w:name w:val="Titre 4 Car"/>
    <w:basedOn w:val="Policepardfaut"/>
    <w:link w:val="Titre4"/>
    <w:rsid w:val="00E02A8F"/>
    <w:rPr>
      <w:rFonts w:ascii="Cambria" w:eastAsia="Cambria" w:hAnsi="Cambria" w:cs="Cambria"/>
      <w:b/>
      <w:i/>
      <w:color w:val="4F81BD"/>
      <w:sz w:val="24"/>
      <w:szCs w:val="24"/>
    </w:rPr>
  </w:style>
  <w:style w:type="character" w:customStyle="1" w:styleId="Titre5Car">
    <w:name w:val="Titre 5 Car"/>
    <w:basedOn w:val="Policepardfaut"/>
    <w:link w:val="Titre5"/>
    <w:rsid w:val="00E02A8F"/>
    <w:rPr>
      <w:b/>
      <w:color w:val="000000"/>
    </w:rPr>
  </w:style>
  <w:style w:type="character" w:customStyle="1" w:styleId="Titre6Car">
    <w:name w:val="Titre 6 Car"/>
    <w:basedOn w:val="Policepardfaut"/>
    <w:link w:val="Titre6"/>
    <w:rsid w:val="00E02A8F"/>
    <w:rPr>
      <w:b/>
      <w:color w:val="000000"/>
      <w:sz w:val="20"/>
      <w:szCs w:val="20"/>
    </w:rPr>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8"/>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9"/>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10"/>
      </w:numPr>
      <w:tabs>
        <w:tab w:val="clear" w:pos="113"/>
        <w:tab w:val="left" w:pos="170"/>
      </w:tabs>
    </w:pPr>
  </w:style>
  <w:style w:type="paragraph" w:customStyle="1" w:styleId="TEnumpoint">
    <w:name w:val="T_Enum_point"/>
    <w:basedOn w:val="TTextecourant"/>
    <w:next w:val="TTextecourant"/>
    <w:uiPriority w:val="99"/>
    <w:rsid w:val="0024646B"/>
    <w:pPr>
      <w:numPr>
        <w:numId w:val="11"/>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3"/>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semiHidden/>
    <w:unhideWhenUsed/>
    <w:rsid w:val="004016EA"/>
    <w:pPr>
      <w:tabs>
        <w:tab w:val="center" w:pos="4536"/>
        <w:tab w:val="right" w:pos="9072"/>
      </w:tabs>
    </w:pPr>
  </w:style>
  <w:style w:type="character" w:customStyle="1" w:styleId="En-tteCar">
    <w:name w:val="En-tête Car"/>
    <w:basedOn w:val="Policepardfaut"/>
    <w:link w:val="En-tte"/>
    <w:uiPriority w:val="99"/>
    <w:semiHidden/>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 w:type="paragraph" w:styleId="Titre">
    <w:name w:val="Title"/>
    <w:basedOn w:val="Normal1"/>
    <w:next w:val="Normal1"/>
    <w:link w:val="TitreCar"/>
    <w:rsid w:val="00E02A8F"/>
    <w:pPr>
      <w:pBdr>
        <w:bottom w:val="single" w:sz="8" w:space="4" w:color="4F81BD"/>
      </w:pBdr>
      <w:spacing w:after="300" w:line="240" w:lineRule="auto"/>
      <w:contextualSpacing/>
    </w:pPr>
    <w:rPr>
      <w:rFonts w:ascii="Cambria" w:eastAsia="Cambria" w:hAnsi="Cambria" w:cs="Cambria"/>
      <w:b/>
      <w:color w:val="17365D"/>
      <w:sz w:val="52"/>
      <w:szCs w:val="52"/>
    </w:rPr>
  </w:style>
  <w:style w:type="character" w:customStyle="1" w:styleId="TitreCar">
    <w:name w:val="Titre Car"/>
    <w:basedOn w:val="Policepardfaut"/>
    <w:link w:val="Titre"/>
    <w:rsid w:val="00E02A8F"/>
    <w:rPr>
      <w:rFonts w:ascii="Cambria" w:eastAsia="Cambria" w:hAnsi="Cambria" w:cs="Cambria"/>
      <w:b/>
      <w:color w:val="17365D"/>
      <w:sz w:val="52"/>
      <w:szCs w:val="52"/>
    </w:rPr>
  </w:style>
  <w:style w:type="paragraph" w:styleId="Sous-titre">
    <w:name w:val="Subtitle"/>
    <w:basedOn w:val="Normal1"/>
    <w:next w:val="Normal1"/>
    <w:link w:val="Sous-titreCar"/>
    <w:rsid w:val="00E02A8F"/>
    <w:pPr>
      <w:keepNext/>
      <w:keepLines/>
      <w:spacing w:before="360" w:after="80"/>
    </w:pPr>
    <w:rPr>
      <w:rFonts w:ascii="Georgia" w:eastAsia="Georgia" w:hAnsi="Georgia" w:cs="Georgia"/>
      <w:b/>
      <w:i/>
      <w:color w:val="666666"/>
      <w:sz w:val="48"/>
      <w:szCs w:val="48"/>
    </w:rPr>
  </w:style>
  <w:style w:type="character" w:customStyle="1" w:styleId="Sous-titreCar">
    <w:name w:val="Sous-titre Car"/>
    <w:basedOn w:val="Policepardfaut"/>
    <w:link w:val="Sous-titre"/>
    <w:rsid w:val="00E02A8F"/>
    <w:rPr>
      <w:rFonts w:ascii="Georgia" w:eastAsia="Georgia" w:hAnsi="Georgia" w:cs="Georgia"/>
      <w:b/>
      <w:i/>
      <w:color w:val="666666"/>
      <w:sz w:val="48"/>
      <w:szCs w:val="48"/>
    </w:rPr>
  </w:style>
  <w:style w:type="character" w:styleId="Lienhypertexte">
    <w:name w:val="Hyperlink"/>
    <w:basedOn w:val="Policepardfaut"/>
    <w:uiPriority w:val="99"/>
    <w:unhideWhenUsed/>
    <w:rsid w:val="00E02A8F"/>
    <w:rPr>
      <w:color w:val="0000FF" w:themeColor="hyperlink"/>
      <w:u w:val="single"/>
    </w:rPr>
  </w:style>
  <w:style w:type="paragraph" w:styleId="Paragraphedeliste">
    <w:name w:val="List Paragraph"/>
    <w:basedOn w:val="Normal"/>
    <w:uiPriority w:val="34"/>
    <w:qFormat/>
    <w:rsid w:val="00E02A8F"/>
    <w:pPr>
      <w:pBdr>
        <w:top w:val="nil"/>
        <w:left w:val="nil"/>
        <w:bottom w:val="nil"/>
        <w:right w:val="nil"/>
        <w:between w:val="nil"/>
      </w:pBdr>
      <w:spacing w:after="200" w:line="260" w:lineRule="auto"/>
      <w:ind w:left="720"/>
      <w:contextualSpacing/>
    </w:pPr>
    <w:rPr>
      <w:color w:val="000000"/>
    </w:rPr>
  </w:style>
  <w:style w:type="paragraph" w:customStyle="1" w:styleId="bodytext">
    <w:name w:val="bodytext"/>
    <w:basedOn w:val="Normal"/>
    <w:rsid w:val="00E02A8F"/>
    <w:pPr>
      <w:spacing w:before="100" w:beforeAutospacing="1" w:after="100" w:afterAutospacing="1"/>
    </w:pPr>
  </w:style>
  <w:style w:type="character" w:styleId="lev">
    <w:name w:val="Strong"/>
    <w:basedOn w:val="Policepardfaut"/>
    <w:uiPriority w:val="22"/>
    <w:qFormat/>
    <w:rsid w:val="00E02A8F"/>
    <w:rPr>
      <w:b/>
      <w:bCs/>
    </w:rPr>
  </w:style>
  <w:style w:type="table" w:styleId="Grilledutableau">
    <w:name w:val="Table Grid"/>
    <w:basedOn w:val="TableauNormal"/>
    <w:uiPriority w:val="59"/>
    <w:rsid w:val="00E02A8F"/>
    <w:pPr>
      <w:pBdr>
        <w:top w:val="nil"/>
        <w:left w:val="nil"/>
        <w:bottom w:val="nil"/>
        <w:right w:val="nil"/>
        <w:between w:val="nil"/>
      </w:pBdr>
      <w:spacing w:after="0" w:line="240" w:lineRule="auto"/>
    </w:pPr>
    <w:rPr>
      <w:color w:val="000000"/>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7D4"/>
    <w:pPr>
      <w:spacing w:after="0" w:line="240" w:lineRule="auto"/>
    </w:pPr>
    <w:rPr>
      <w:sz w:val="24"/>
      <w:szCs w:val="24"/>
    </w:rPr>
  </w:style>
  <w:style w:type="paragraph" w:styleId="Titre1">
    <w:name w:val="heading 1"/>
    <w:basedOn w:val="Normal1"/>
    <w:next w:val="Normal1"/>
    <w:link w:val="Titre1Car"/>
    <w:rsid w:val="00E02A8F"/>
    <w:pPr>
      <w:keepNext/>
      <w:keepLines/>
      <w:spacing w:before="480" w:after="0"/>
      <w:outlineLvl w:val="0"/>
    </w:pPr>
    <w:rPr>
      <w:rFonts w:ascii="Cambria" w:eastAsia="Cambria" w:hAnsi="Cambria" w:cs="Cambria"/>
      <w:b/>
      <w:color w:val="366091"/>
      <w:sz w:val="28"/>
      <w:szCs w:val="28"/>
    </w:rPr>
  </w:style>
  <w:style w:type="paragraph" w:styleId="Titre2">
    <w:name w:val="heading 2"/>
    <w:basedOn w:val="Normal1"/>
    <w:next w:val="Normal1"/>
    <w:link w:val="Titre2Car"/>
    <w:rsid w:val="00E02A8F"/>
    <w:pPr>
      <w:keepNext/>
      <w:keepLines/>
      <w:spacing w:before="200" w:after="0"/>
      <w:outlineLvl w:val="1"/>
    </w:pPr>
    <w:rPr>
      <w:rFonts w:ascii="Cambria" w:eastAsia="Cambria" w:hAnsi="Cambria" w:cs="Cambria"/>
      <w:b/>
      <w:color w:val="4F81BD"/>
      <w:sz w:val="26"/>
      <w:szCs w:val="26"/>
    </w:rPr>
  </w:style>
  <w:style w:type="paragraph" w:styleId="Titre3">
    <w:name w:val="heading 3"/>
    <w:basedOn w:val="Normal1"/>
    <w:next w:val="Normal1"/>
    <w:link w:val="Titre3Car"/>
    <w:rsid w:val="00E02A8F"/>
    <w:pPr>
      <w:keepNext/>
      <w:keepLines/>
      <w:spacing w:before="200" w:after="0"/>
      <w:outlineLvl w:val="2"/>
    </w:pPr>
    <w:rPr>
      <w:rFonts w:ascii="Cambria" w:eastAsia="Cambria" w:hAnsi="Cambria" w:cs="Cambria"/>
      <w:b/>
      <w:color w:val="4F81BD"/>
    </w:rPr>
  </w:style>
  <w:style w:type="paragraph" w:styleId="Titre4">
    <w:name w:val="heading 4"/>
    <w:basedOn w:val="Normal1"/>
    <w:next w:val="Normal1"/>
    <w:link w:val="Titre4Car"/>
    <w:rsid w:val="00E02A8F"/>
    <w:pPr>
      <w:keepNext/>
      <w:keepLines/>
      <w:spacing w:before="200" w:after="0"/>
      <w:outlineLvl w:val="3"/>
    </w:pPr>
    <w:rPr>
      <w:rFonts w:ascii="Cambria" w:eastAsia="Cambria" w:hAnsi="Cambria" w:cs="Cambria"/>
      <w:b/>
      <w:i/>
      <w:color w:val="4F81BD"/>
    </w:rPr>
  </w:style>
  <w:style w:type="paragraph" w:styleId="Titre5">
    <w:name w:val="heading 5"/>
    <w:basedOn w:val="Normal1"/>
    <w:next w:val="Normal1"/>
    <w:link w:val="Titre5Car"/>
    <w:rsid w:val="00E02A8F"/>
    <w:pPr>
      <w:keepNext/>
      <w:keepLines/>
      <w:spacing w:before="220" w:after="40"/>
      <w:outlineLvl w:val="4"/>
    </w:pPr>
    <w:rPr>
      <w:b/>
      <w:sz w:val="22"/>
      <w:szCs w:val="22"/>
    </w:rPr>
  </w:style>
  <w:style w:type="paragraph" w:styleId="Titre6">
    <w:name w:val="heading 6"/>
    <w:basedOn w:val="Normal1"/>
    <w:next w:val="Normal1"/>
    <w:link w:val="Titre6Car"/>
    <w:rsid w:val="00E02A8F"/>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Normal1">
    <w:name w:val="Normal1"/>
    <w:rsid w:val="00E02A8F"/>
    <w:pPr>
      <w:pBdr>
        <w:top w:val="nil"/>
        <w:left w:val="nil"/>
        <w:bottom w:val="nil"/>
        <w:right w:val="nil"/>
        <w:between w:val="nil"/>
      </w:pBdr>
      <w:spacing w:line="260" w:lineRule="auto"/>
    </w:pPr>
    <w:rPr>
      <w:color w:val="000000"/>
      <w:sz w:val="24"/>
      <w:szCs w:val="24"/>
    </w:rPr>
  </w:style>
  <w:style w:type="character" w:customStyle="1" w:styleId="Titre1Car">
    <w:name w:val="Titre 1 Car"/>
    <w:basedOn w:val="Policepardfaut"/>
    <w:link w:val="Titre1"/>
    <w:rsid w:val="00E02A8F"/>
    <w:rPr>
      <w:rFonts w:ascii="Cambria" w:eastAsia="Cambria" w:hAnsi="Cambria" w:cs="Cambria"/>
      <w:b/>
      <w:color w:val="366091"/>
      <w:sz w:val="28"/>
      <w:szCs w:val="28"/>
    </w:rPr>
  </w:style>
  <w:style w:type="character" w:customStyle="1" w:styleId="Titre2Car">
    <w:name w:val="Titre 2 Car"/>
    <w:basedOn w:val="Policepardfaut"/>
    <w:link w:val="Titre2"/>
    <w:rsid w:val="00E02A8F"/>
    <w:rPr>
      <w:rFonts w:ascii="Cambria" w:eastAsia="Cambria" w:hAnsi="Cambria" w:cs="Cambria"/>
      <w:b/>
      <w:color w:val="4F81BD"/>
      <w:sz w:val="26"/>
      <w:szCs w:val="26"/>
    </w:rPr>
  </w:style>
  <w:style w:type="character" w:customStyle="1" w:styleId="Titre3Car">
    <w:name w:val="Titre 3 Car"/>
    <w:basedOn w:val="Policepardfaut"/>
    <w:link w:val="Titre3"/>
    <w:rsid w:val="00E02A8F"/>
    <w:rPr>
      <w:rFonts w:ascii="Cambria" w:eastAsia="Cambria" w:hAnsi="Cambria" w:cs="Cambria"/>
      <w:b/>
      <w:color w:val="4F81BD"/>
      <w:sz w:val="24"/>
      <w:szCs w:val="24"/>
    </w:rPr>
  </w:style>
  <w:style w:type="character" w:customStyle="1" w:styleId="Titre4Car">
    <w:name w:val="Titre 4 Car"/>
    <w:basedOn w:val="Policepardfaut"/>
    <w:link w:val="Titre4"/>
    <w:rsid w:val="00E02A8F"/>
    <w:rPr>
      <w:rFonts w:ascii="Cambria" w:eastAsia="Cambria" w:hAnsi="Cambria" w:cs="Cambria"/>
      <w:b/>
      <w:i/>
      <w:color w:val="4F81BD"/>
      <w:sz w:val="24"/>
      <w:szCs w:val="24"/>
    </w:rPr>
  </w:style>
  <w:style w:type="character" w:customStyle="1" w:styleId="Titre5Car">
    <w:name w:val="Titre 5 Car"/>
    <w:basedOn w:val="Policepardfaut"/>
    <w:link w:val="Titre5"/>
    <w:rsid w:val="00E02A8F"/>
    <w:rPr>
      <w:b/>
      <w:color w:val="000000"/>
    </w:rPr>
  </w:style>
  <w:style w:type="character" w:customStyle="1" w:styleId="Titre6Car">
    <w:name w:val="Titre 6 Car"/>
    <w:basedOn w:val="Policepardfaut"/>
    <w:link w:val="Titre6"/>
    <w:rsid w:val="00E02A8F"/>
    <w:rPr>
      <w:b/>
      <w:color w:val="000000"/>
      <w:sz w:val="20"/>
      <w:szCs w:val="20"/>
    </w:rPr>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8"/>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9"/>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10"/>
      </w:numPr>
      <w:tabs>
        <w:tab w:val="clear" w:pos="113"/>
        <w:tab w:val="left" w:pos="170"/>
      </w:tabs>
    </w:pPr>
  </w:style>
  <w:style w:type="paragraph" w:customStyle="1" w:styleId="TEnumpoint">
    <w:name w:val="T_Enum_point"/>
    <w:basedOn w:val="TTextecourant"/>
    <w:next w:val="TTextecourant"/>
    <w:uiPriority w:val="99"/>
    <w:rsid w:val="0024646B"/>
    <w:pPr>
      <w:numPr>
        <w:numId w:val="11"/>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3"/>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semiHidden/>
    <w:unhideWhenUsed/>
    <w:rsid w:val="004016EA"/>
    <w:pPr>
      <w:tabs>
        <w:tab w:val="center" w:pos="4536"/>
        <w:tab w:val="right" w:pos="9072"/>
      </w:tabs>
    </w:pPr>
  </w:style>
  <w:style w:type="character" w:customStyle="1" w:styleId="En-tteCar">
    <w:name w:val="En-tête Car"/>
    <w:basedOn w:val="Policepardfaut"/>
    <w:link w:val="En-tte"/>
    <w:uiPriority w:val="99"/>
    <w:semiHidden/>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 w:type="paragraph" w:styleId="Titre">
    <w:name w:val="Title"/>
    <w:basedOn w:val="Normal1"/>
    <w:next w:val="Normal1"/>
    <w:link w:val="TitreCar"/>
    <w:rsid w:val="00E02A8F"/>
    <w:pPr>
      <w:pBdr>
        <w:bottom w:val="single" w:sz="8" w:space="4" w:color="4F81BD"/>
      </w:pBdr>
      <w:spacing w:after="300" w:line="240" w:lineRule="auto"/>
      <w:contextualSpacing/>
    </w:pPr>
    <w:rPr>
      <w:rFonts w:ascii="Cambria" w:eastAsia="Cambria" w:hAnsi="Cambria" w:cs="Cambria"/>
      <w:b/>
      <w:color w:val="17365D"/>
      <w:sz w:val="52"/>
      <w:szCs w:val="52"/>
    </w:rPr>
  </w:style>
  <w:style w:type="character" w:customStyle="1" w:styleId="TitreCar">
    <w:name w:val="Titre Car"/>
    <w:basedOn w:val="Policepardfaut"/>
    <w:link w:val="Titre"/>
    <w:rsid w:val="00E02A8F"/>
    <w:rPr>
      <w:rFonts w:ascii="Cambria" w:eastAsia="Cambria" w:hAnsi="Cambria" w:cs="Cambria"/>
      <w:b/>
      <w:color w:val="17365D"/>
      <w:sz w:val="52"/>
      <w:szCs w:val="52"/>
    </w:rPr>
  </w:style>
  <w:style w:type="paragraph" w:styleId="Sous-titre">
    <w:name w:val="Subtitle"/>
    <w:basedOn w:val="Normal1"/>
    <w:next w:val="Normal1"/>
    <w:link w:val="Sous-titreCar"/>
    <w:rsid w:val="00E02A8F"/>
    <w:pPr>
      <w:keepNext/>
      <w:keepLines/>
      <w:spacing w:before="360" w:after="80"/>
    </w:pPr>
    <w:rPr>
      <w:rFonts w:ascii="Georgia" w:eastAsia="Georgia" w:hAnsi="Georgia" w:cs="Georgia"/>
      <w:b/>
      <w:i/>
      <w:color w:val="666666"/>
      <w:sz w:val="48"/>
      <w:szCs w:val="48"/>
    </w:rPr>
  </w:style>
  <w:style w:type="character" w:customStyle="1" w:styleId="Sous-titreCar">
    <w:name w:val="Sous-titre Car"/>
    <w:basedOn w:val="Policepardfaut"/>
    <w:link w:val="Sous-titre"/>
    <w:rsid w:val="00E02A8F"/>
    <w:rPr>
      <w:rFonts w:ascii="Georgia" w:eastAsia="Georgia" w:hAnsi="Georgia" w:cs="Georgia"/>
      <w:b/>
      <w:i/>
      <w:color w:val="666666"/>
      <w:sz w:val="48"/>
      <w:szCs w:val="48"/>
    </w:rPr>
  </w:style>
  <w:style w:type="character" w:styleId="Lienhypertexte">
    <w:name w:val="Hyperlink"/>
    <w:basedOn w:val="Policepardfaut"/>
    <w:uiPriority w:val="99"/>
    <w:unhideWhenUsed/>
    <w:rsid w:val="00E02A8F"/>
    <w:rPr>
      <w:color w:val="0000FF" w:themeColor="hyperlink"/>
      <w:u w:val="single"/>
    </w:rPr>
  </w:style>
  <w:style w:type="paragraph" w:styleId="Paragraphedeliste">
    <w:name w:val="List Paragraph"/>
    <w:basedOn w:val="Normal"/>
    <w:uiPriority w:val="34"/>
    <w:qFormat/>
    <w:rsid w:val="00E02A8F"/>
    <w:pPr>
      <w:pBdr>
        <w:top w:val="nil"/>
        <w:left w:val="nil"/>
        <w:bottom w:val="nil"/>
        <w:right w:val="nil"/>
        <w:between w:val="nil"/>
      </w:pBdr>
      <w:spacing w:after="200" w:line="260" w:lineRule="auto"/>
      <w:ind w:left="720"/>
      <w:contextualSpacing/>
    </w:pPr>
    <w:rPr>
      <w:color w:val="000000"/>
    </w:rPr>
  </w:style>
  <w:style w:type="paragraph" w:customStyle="1" w:styleId="bodytext">
    <w:name w:val="bodytext"/>
    <w:basedOn w:val="Normal"/>
    <w:rsid w:val="00E02A8F"/>
    <w:pPr>
      <w:spacing w:before="100" w:beforeAutospacing="1" w:after="100" w:afterAutospacing="1"/>
    </w:pPr>
  </w:style>
  <w:style w:type="character" w:styleId="lev">
    <w:name w:val="Strong"/>
    <w:basedOn w:val="Policepardfaut"/>
    <w:uiPriority w:val="22"/>
    <w:qFormat/>
    <w:rsid w:val="00E02A8F"/>
    <w:rPr>
      <w:b/>
      <w:bCs/>
    </w:rPr>
  </w:style>
  <w:style w:type="table" w:styleId="Grilledutableau">
    <w:name w:val="Table Grid"/>
    <w:basedOn w:val="TableauNormal"/>
    <w:uiPriority w:val="59"/>
    <w:rsid w:val="00E02A8F"/>
    <w:pPr>
      <w:pBdr>
        <w:top w:val="nil"/>
        <w:left w:val="nil"/>
        <w:bottom w:val="nil"/>
        <w:right w:val="nil"/>
        <w:between w:val="nil"/>
      </w:pBdr>
      <w:spacing w:after="0" w:line="240" w:lineRule="auto"/>
    </w:pPr>
    <w:rPr>
      <w:color w:val="000000"/>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www.quasar-solutions.fr/spc-tracabilite"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transporeon.com/fr/"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mailto:xxx@safran.com" TargetMode="External"/><Relationship Id="rId4" Type="http://schemas.microsoft.com/office/2007/relationships/stylesWithEffects" Target="stylesWithEffects.xml"/><Relationship Id="rId9" Type="http://schemas.openxmlformats.org/officeDocument/2006/relationships/hyperlink" Target="mailto:ag@notrak.f" TargetMode="Externa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Marie_STMG_BTS\2016_2017\STMG_2016_2017\_Premi&#232;re_2016\feuilles_de_styles\Gabarit_GP_Foucher.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56AD3A-46EA-42D9-B208-3BBBABD48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Gabarit_GP_Foucher.dotm</Template>
  <TotalTime>8</TotalTime>
  <Pages>5</Pages>
  <Words>2546</Words>
  <Characters>14005</Characters>
  <Application>Microsoft Office Word</Application>
  <DocSecurity>0</DocSecurity>
  <Lines>116</Lines>
  <Paragraphs>33</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16518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SICAUD MARIE</dc:creator>
  <cp:lastModifiedBy>SICAUD MARIE</cp:lastModifiedBy>
  <cp:revision>7</cp:revision>
  <cp:lastPrinted>2011-10-07T12:04:00Z</cp:lastPrinted>
  <dcterms:created xsi:type="dcterms:W3CDTF">2018-04-30T15:14:00Z</dcterms:created>
  <dcterms:modified xsi:type="dcterms:W3CDTF">2018-04-30T15:22:00Z</dcterms:modified>
</cp:coreProperties>
</file>

<file path=userCustomization/customUI.xml><?xml version="1.0" encoding="utf-8"?>
<mso:customUI xmlns:doc="http://schemas.microsoft.com/office/2006/01/customui/currentDocument" xmlns:mso="http://schemas.microsoft.com/office/2006/01/customui">
  <mso:ribbon>
    <mso:qat>
      <mso:documentControls>
        <mso:button idQ="doc:Foucher_StyleGP_1" visible="true" label="TemplateProject.MacrosMenuGP.Foucher_StyleGP" onAction="Foucher_StyleGP" imageMso="AppointmentColor1"/>
      </mso:documentControls>
    </mso:qat>
  </mso:ribbon>
</mso:customUI>
</file>