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78D7" w:rsidRPr="00D67BA6" w:rsidRDefault="007B78D7" w:rsidP="00AF6012">
      <w:pPr>
        <w:pStyle w:val="00Chaptitre"/>
      </w:pPr>
      <w:r w:rsidRPr="00D67BA6">
        <w:t>Chapitre 4</w:t>
      </w:r>
      <w:r w:rsidRPr="00D67BA6">
        <w:tab/>
        <w:t>Évaluation du risque client</w:t>
      </w:r>
    </w:p>
    <w:p w:rsidR="007B78D7" w:rsidRPr="00D67BA6" w:rsidRDefault="007B78D7" w:rsidP="00AF6012">
      <w:pPr>
        <w:pStyle w:val="02Programmetitre"/>
      </w:pPr>
      <w:r w:rsidRPr="00D67BA6">
        <w:t>Référentiel</w:t>
      </w:r>
    </w:p>
    <w:tbl>
      <w:tblPr>
        <w:tblStyle w:val="Grilledutableau"/>
        <w:tblW w:w="0" w:type="auto"/>
        <w:tblInd w:w="11" w:type="dxa"/>
        <w:tblLook w:val="04A0" w:firstRow="1" w:lastRow="0" w:firstColumn="1" w:lastColumn="0" w:noHBand="0" w:noVBand="1"/>
      </w:tblPr>
      <w:tblGrid>
        <w:gridCol w:w="4606"/>
        <w:gridCol w:w="4606"/>
      </w:tblGrid>
      <w:tr w:rsidR="007B78D7" w:rsidRPr="00D67BA6" w:rsidTr="00D81094">
        <w:tc>
          <w:tcPr>
            <w:tcW w:w="4606" w:type="dxa"/>
          </w:tcPr>
          <w:p w:rsidR="007B78D7" w:rsidRPr="00D67BA6" w:rsidRDefault="007B78D7" w:rsidP="00AF6012">
            <w:pPr>
              <w:pStyle w:val="Tableautetiere"/>
            </w:pPr>
            <w:r w:rsidRPr="00D67BA6">
              <w:t>Compétence</w:t>
            </w:r>
          </w:p>
        </w:tc>
        <w:tc>
          <w:tcPr>
            <w:tcW w:w="4606" w:type="dxa"/>
          </w:tcPr>
          <w:p w:rsidR="007B78D7" w:rsidRPr="00D67BA6" w:rsidRDefault="007B78D7" w:rsidP="00AF6012">
            <w:pPr>
              <w:pStyle w:val="Tableautetiere"/>
            </w:pPr>
            <w:r w:rsidRPr="00D67BA6">
              <w:t>Tâches</w:t>
            </w:r>
          </w:p>
        </w:tc>
      </w:tr>
      <w:tr w:rsidR="007B78D7" w:rsidRPr="00D67BA6" w:rsidTr="00D81094">
        <w:tc>
          <w:tcPr>
            <w:tcW w:w="4606" w:type="dxa"/>
          </w:tcPr>
          <w:p w:rsidR="007B78D7" w:rsidRPr="00D67BA6" w:rsidRDefault="007B78D7" w:rsidP="00AF6012">
            <w:pPr>
              <w:pStyle w:val="Tableaucourant"/>
            </w:pPr>
            <w:r w:rsidRPr="00D67BA6">
              <w:t>Traiter la demande du client (de la demande de devis jusqu’à la relance des éventuels impayés)</w:t>
            </w:r>
          </w:p>
        </w:tc>
        <w:tc>
          <w:tcPr>
            <w:tcW w:w="4606" w:type="dxa"/>
          </w:tcPr>
          <w:p w:rsidR="007B78D7" w:rsidRPr="00D67BA6" w:rsidRDefault="007B78D7" w:rsidP="00AF6012">
            <w:pPr>
              <w:pStyle w:val="Tableaulistepuce"/>
            </w:pPr>
            <w:r w:rsidRPr="00D67BA6">
              <w:t>1.2.5 Évaluation du risque client</w:t>
            </w:r>
          </w:p>
          <w:p w:rsidR="007B78D7" w:rsidRPr="00D67BA6" w:rsidRDefault="007B78D7" w:rsidP="00AF6012">
            <w:pPr>
              <w:pStyle w:val="Tableaulistepuce"/>
            </w:pPr>
            <w:r w:rsidRPr="00D67BA6">
              <w:t>1.2.6 Mise à jour du système d’information « clients »</w:t>
            </w:r>
          </w:p>
          <w:p w:rsidR="007B78D7" w:rsidRPr="00D67BA6" w:rsidRDefault="007B78D7" w:rsidP="00AF6012">
            <w:pPr>
              <w:pStyle w:val="Tableaulistepuce"/>
            </w:pPr>
            <w:r w:rsidRPr="00D67BA6">
              <w:t>1.2.7 Communication avec des acteurs i</w:t>
            </w:r>
            <w:r w:rsidRPr="00D67BA6">
              <w:t>n</w:t>
            </w:r>
            <w:r w:rsidRPr="00D67BA6">
              <w:t>ternes, les fournisseurs et les clients</w:t>
            </w:r>
          </w:p>
        </w:tc>
      </w:tr>
    </w:tbl>
    <w:p w:rsidR="007B78D7" w:rsidRPr="00D67BA6" w:rsidRDefault="007B78D7" w:rsidP="00AF6012">
      <w:pPr>
        <w:pStyle w:val="04Exercicestitre"/>
      </w:pPr>
      <w:r w:rsidRPr="00D67BA6">
        <w:t>Missions</w:t>
      </w:r>
    </w:p>
    <w:p w:rsidR="007B78D7" w:rsidRPr="00D67BA6" w:rsidRDefault="007B78D7" w:rsidP="00AF6012">
      <w:pPr>
        <w:pStyle w:val="05MissionTitre"/>
      </w:pPr>
      <w:r w:rsidRPr="00D67BA6">
        <w:t>Mission 1</w:t>
      </w:r>
      <w:r w:rsidRPr="00D67BA6">
        <w:tab/>
      </w:r>
      <w:r w:rsidRPr="00D67BA6">
        <w:rPr>
          <w:rFonts w:eastAsiaTheme="minorHAnsi"/>
        </w:rPr>
        <w:t>Recueillir des données clients</w:t>
      </w:r>
    </w:p>
    <w:p w:rsidR="007B78D7" w:rsidRPr="00D67BA6" w:rsidRDefault="007B78D7" w:rsidP="00AF6012">
      <w:pPr>
        <w:pStyle w:val="06Questionenonce"/>
        <w:rPr>
          <w:rFonts w:eastAsiaTheme="minorHAnsi"/>
        </w:rPr>
      </w:pPr>
      <w:r w:rsidRPr="00D67BA6">
        <w:rPr>
          <w:rFonts w:eastAsiaTheme="minorHAnsi"/>
        </w:rPr>
        <w:t>1</w:t>
      </w:r>
      <w:r w:rsidRPr="00D67BA6">
        <w:rPr>
          <w:rFonts w:eastAsiaTheme="minorHAnsi"/>
        </w:rPr>
        <w:tab/>
        <w:t>Recensez les informations nécessaires à l’appréciation du risque client.</w:t>
      </w:r>
    </w:p>
    <w:p w:rsidR="007B78D7" w:rsidRPr="00D67BA6" w:rsidRDefault="007B78D7" w:rsidP="00A204A8">
      <w:pPr>
        <w:pStyle w:val="TTextecourant"/>
      </w:pPr>
      <w:r w:rsidRPr="00D67BA6">
        <w:t>Les informations collectées doivent permettre de bien connaître le client. L’assistant(e) de gestion doit recueillir des données :</w:t>
      </w:r>
    </w:p>
    <w:p w:rsidR="007B78D7" w:rsidRPr="00D67BA6" w:rsidRDefault="007B78D7" w:rsidP="00A204A8">
      <w:pPr>
        <w:pStyle w:val="TEnumpuce"/>
      </w:pPr>
      <w:r w:rsidRPr="00D67BA6">
        <w:t>sur l’identité du client : raison sociale, coordonnées complètes, nom du dirigeant, numéro SIRET, informations rel</w:t>
      </w:r>
      <w:r w:rsidRPr="00D67BA6">
        <w:t>a</w:t>
      </w:r>
      <w:r w:rsidRPr="00D67BA6">
        <w:t>tives à la banque (numéro compte, RIB) ;</w:t>
      </w:r>
    </w:p>
    <w:p w:rsidR="007B78D7" w:rsidRPr="00D67BA6" w:rsidRDefault="007B78D7" w:rsidP="00A204A8">
      <w:pPr>
        <w:pStyle w:val="TEnumpuce"/>
      </w:pPr>
      <w:r w:rsidRPr="00D67BA6">
        <w:t>commerciales : position du client sur son marché, évolution des ventes ;</w:t>
      </w:r>
    </w:p>
    <w:p w:rsidR="007B78D7" w:rsidRPr="00D67BA6" w:rsidRDefault="007B78D7" w:rsidP="00A204A8">
      <w:pPr>
        <w:pStyle w:val="TEnumpuce"/>
      </w:pPr>
      <w:r w:rsidRPr="00D67BA6">
        <w:t>comptables : capitaux propres, endettement, trésorerie, dettes fournisseurs, résultat net, CA ;</w:t>
      </w:r>
    </w:p>
    <w:p w:rsidR="007B78D7" w:rsidRPr="00D67BA6" w:rsidRDefault="007B78D7" w:rsidP="00A204A8">
      <w:pPr>
        <w:pStyle w:val="TEnumpuce"/>
      </w:pPr>
      <w:r w:rsidRPr="00D67BA6">
        <w:t xml:space="preserve">juridiques : date de création, statut juridique, extrait </w:t>
      </w:r>
      <w:proofErr w:type="spellStart"/>
      <w:r w:rsidRPr="00D67BA6">
        <w:t>Kbis</w:t>
      </w:r>
      <w:proofErr w:type="spellEnd"/>
      <w:r w:rsidRPr="00D67BA6">
        <w:t> ;</w:t>
      </w:r>
    </w:p>
    <w:p w:rsidR="007B78D7" w:rsidRPr="00D67BA6" w:rsidRDefault="007B78D7" w:rsidP="00A204A8">
      <w:pPr>
        <w:pStyle w:val="TEnumpuce"/>
      </w:pPr>
      <w:r w:rsidRPr="00D67BA6">
        <w:t>fournisseur : noms de fournisseurs permettant de nous communiquer des références.</w:t>
      </w:r>
    </w:p>
    <w:p w:rsidR="007B78D7" w:rsidRPr="00D67BA6" w:rsidRDefault="007B78D7" w:rsidP="00AF6012">
      <w:pPr>
        <w:pStyle w:val="06Questionenonce"/>
      </w:pPr>
      <w:r w:rsidRPr="00D67BA6">
        <w:rPr>
          <w:rFonts w:eastAsiaTheme="minorHAnsi"/>
        </w:rPr>
        <w:t>2</w:t>
      </w:r>
      <w:r w:rsidRPr="00D67BA6">
        <w:rPr>
          <w:rFonts w:eastAsiaTheme="minorHAnsi"/>
        </w:rPr>
        <w:tab/>
        <w:t>Présentez le formulaire de demande d’informations client.</w:t>
      </w:r>
    </w:p>
    <w:p w:rsidR="007B78D7" w:rsidRPr="00A204A8" w:rsidRDefault="007B78D7" w:rsidP="00A204A8">
      <w:pPr>
        <w:pStyle w:val="TTextecourant"/>
        <w:rPr>
          <w:i/>
        </w:rPr>
      </w:pPr>
      <w:r w:rsidRPr="00A204A8">
        <w:rPr>
          <w:i/>
        </w:rPr>
        <w:t>Le formulaire de demande d’informations sera adressé aux nouveaux clients accompagné d’un courrier.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8"/>
        <w:gridCol w:w="1246"/>
        <w:gridCol w:w="946"/>
        <w:gridCol w:w="1672"/>
        <w:gridCol w:w="1506"/>
        <w:gridCol w:w="1519"/>
      </w:tblGrid>
      <w:tr w:rsidR="007B78D7" w:rsidRPr="00D67BA6" w:rsidTr="00D53A81">
        <w:trPr>
          <w:trHeight w:val="207"/>
          <w:jc w:val="center"/>
        </w:trPr>
        <w:tc>
          <w:tcPr>
            <w:tcW w:w="9427" w:type="dxa"/>
            <w:gridSpan w:val="6"/>
            <w:shd w:val="clear" w:color="auto" w:fill="auto"/>
          </w:tcPr>
          <w:p w:rsidR="007B78D7" w:rsidRPr="00D67BA6" w:rsidRDefault="007B78D7" w:rsidP="00A204A8">
            <w:pPr>
              <w:pStyle w:val="Tableautitre"/>
            </w:pPr>
            <w:r w:rsidRPr="00D67BA6">
              <w:t>Demande d’informations préalable à l’ouverture du compte client</w:t>
            </w:r>
          </w:p>
        </w:tc>
      </w:tr>
      <w:tr w:rsidR="007B78D7" w:rsidRPr="00D67BA6" w:rsidTr="00D53A81">
        <w:trPr>
          <w:trHeight w:val="207"/>
          <w:jc w:val="center"/>
        </w:trPr>
        <w:tc>
          <w:tcPr>
            <w:tcW w:w="9427" w:type="dxa"/>
            <w:gridSpan w:val="6"/>
            <w:shd w:val="clear" w:color="auto" w:fill="auto"/>
          </w:tcPr>
          <w:p w:rsidR="007B78D7" w:rsidRPr="00D67BA6" w:rsidRDefault="007B78D7" w:rsidP="00A204A8">
            <w:pPr>
              <w:pStyle w:val="Tableaucourant"/>
            </w:pPr>
            <w:r w:rsidRPr="00D67BA6">
              <w:t xml:space="preserve">Les informations ci-dessous sont exclusivement destinées à l’usage de </w:t>
            </w:r>
            <w:proofErr w:type="spellStart"/>
            <w:r w:rsidRPr="00D67BA6">
              <w:t>Teknichals</w:t>
            </w:r>
            <w:proofErr w:type="spellEnd"/>
            <w:r w:rsidRPr="00D67BA6">
              <w:t xml:space="preserve"> afin de pe</w:t>
            </w:r>
            <w:r w:rsidRPr="00D67BA6">
              <w:t>r</w:t>
            </w:r>
            <w:r w:rsidRPr="00D67BA6">
              <w:t>mettre l’étude client et définir le crédit accordé.</w:t>
            </w:r>
          </w:p>
        </w:tc>
      </w:tr>
      <w:tr w:rsidR="007B78D7" w:rsidRPr="00D67BA6" w:rsidTr="00D53A81">
        <w:trPr>
          <w:trHeight w:val="207"/>
          <w:jc w:val="center"/>
        </w:trPr>
        <w:tc>
          <w:tcPr>
            <w:tcW w:w="9427" w:type="dxa"/>
            <w:gridSpan w:val="6"/>
            <w:shd w:val="clear" w:color="auto" w:fill="auto"/>
          </w:tcPr>
          <w:p w:rsidR="007B78D7" w:rsidRPr="00D67BA6" w:rsidRDefault="007B78D7" w:rsidP="00A204A8">
            <w:pPr>
              <w:pStyle w:val="Tableautetiere"/>
            </w:pPr>
            <w:r w:rsidRPr="00D67BA6">
              <w:t>Identification de l’entreprise</w:t>
            </w:r>
          </w:p>
        </w:tc>
      </w:tr>
      <w:tr w:rsidR="007B78D7" w:rsidRPr="00D67BA6" w:rsidTr="00D53A81">
        <w:trPr>
          <w:trHeight w:val="207"/>
          <w:jc w:val="center"/>
        </w:trPr>
        <w:tc>
          <w:tcPr>
            <w:tcW w:w="6402" w:type="dxa"/>
            <w:gridSpan w:val="4"/>
            <w:shd w:val="clear" w:color="auto" w:fill="auto"/>
          </w:tcPr>
          <w:p w:rsidR="007B78D7" w:rsidRPr="00D67BA6" w:rsidRDefault="007B78D7" w:rsidP="00A204A8">
            <w:pPr>
              <w:pStyle w:val="Tableautetiere"/>
            </w:pPr>
            <w:r w:rsidRPr="00D67BA6">
              <w:t>Raison sociale :</w:t>
            </w:r>
          </w:p>
        </w:tc>
        <w:tc>
          <w:tcPr>
            <w:tcW w:w="3025" w:type="dxa"/>
            <w:gridSpan w:val="2"/>
            <w:shd w:val="clear" w:color="auto" w:fill="auto"/>
          </w:tcPr>
          <w:p w:rsidR="007B78D7" w:rsidRPr="00D67BA6" w:rsidRDefault="007B78D7" w:rsidP="00A204A8">
            <w:pPr>
              <w:pStyle w:val="Tableautetiere"/>
            </w:pPr>
            <w:r w:rsidRPr="00D67BA6">
              <w:t>SIRET :</w:t>
            </w:r>
          </w:p>
        </w:tc>
      </w:tr>
      <w:tr w:rsidR="007B78D7" w:rsidRPr="00D67BA6" w:rsidTr="00D53A81">
        <w:trPr>
          <w:trHeight w:val="207"/>
          <w:jc w:val="center"/>
        </w:trPr>
        <w:tc>
          <w:tcPr>
            <w:tcW w:w="9427" w:type="dxa"/>
            <w:gridSpan w:val="6"/>
            <w:shd w:val="clear" w:color="auto" w:fill="auto"/>
          </w:tcPr>
          <w:p w:rsidR="007B78D7" w:rsidRPr="00D67BA6" w:rsidRDefault="007B78D7" w:rsidP="00A204A8">
            <w:pPr>
              <w:pStyle w:val="Tableautetiere"/>
            </w:pPr>
            <w:r w:rsidRPr="00D67BA6">
              <w:t>Adresse :</w:t>
            </w:r>
          </w:p>
        </w:tc>
      </w:tr>
      <w:tr w:rsidR="007B78D7" w:rsidRPr="00D67BA6" w:rsidTr="00D53A81">
        <w:trPr>
          <w:trHeight w:val="207"/>
          <w:jc w:val="center"/>
        </w:trPr>
        <w:tc>
          <w:tcPr>
            <w:tcW w:w="9427" w:type="dxa"/>
            <w:gridSpan w:val="6"/>
            <w:shd w:val="clear" w:color="auto" w:fill="auto"/>
          </w:tcPr>
          <w:p w:rsidR="007B78D7" w:rsidRPr="00D67BA6" w:rsidRDefault="007B78D7" w:rsidP="00A204A8">
            <w:pPr>
              <w:pStyle w:val="Tableautetiere"/>
            </w:pPr>
          </w:p>
        </w:tc>
      </w:tr>
      <w:tr w:rsidR="007B78D7" w:rsidRPr="00D67BA6" w:rsidTr="00D53A81">
        <w:trPr>
          <w:trHeight w:val="283"/>
          <w:jc w:val="center"/>
        </w:trPr>
        <w:tc>
          <w:tcPr>
            <w:tcW w:w="3784" w:type="dxa"/>
            <w:gridSpan w:val="2"/>
            <w:shd w:val="clear" w:color="auto" w:fill="auto"/>
          </w:tcPr>
          <w:p w:rsidR="007B78D7" w:rsidRPr="00D67BA6" w:rsidRDefault="007B78D7" w:rsidP="00A204A8">
            <w:pPr>
              <w:pStyle w:val="Tableautetiere"/>
            </w:pPr>
            <w:r w:rsidRPr="00D67BA6">
              <w:t>Ville :</w:t>
            </w:r>
          </w:p>
        </w:tc>
        <w:tc>
          <w:tcPr>
            <w:tcW w:w="2618" w:type="dxa"/>
            <w:gridSpan w:val="2"/>
            <w:shd w:val="clear" w:color="auto" w:fill="auto"/>
          </w:tcPr>
          <w:p w:rsidR="007B78D7" w:rsidRPr="00D67BA6" w:rsidRDefault="007B78D7" w:rsidP="00A204A8">
            <w:pPr>
              <w:pStyle w:val="Tableautetiere"/>
            </w:pPr>
            <w:r w:rsidRPr="00D67BA6">
              <w:t>CP :</w:t>
            </w:r>
          </w:p>
        </w:tc>
        <w:tc>
          <w:tcPr>
            <w:tcW w:w="3025" w:type="dxa"/>
            <w:gridSpan w:val="2"/>
            <w:shd w:val="clear" w:color="auto" w:fill="auto"/>
          </w:tcPr>
          <w:p w:rsidR="007B78D7" w:rsidRPr="00D67BA6" w:rsidRDefault="007B78D7" w:rsidP="00A204A8">
            <w:pPr>
              <w:pStyle w:val="Tableautetiere"/>
            </w:pPr>
            <w:r w:rsidRPr="00D67BA6">
              <w:t>Tel :</w:t>
            </w:r>
          </w:p>
        </w:tc>
      </w:tr>
      <w:tr w:rsidR="007B78D7" w:rsidRPr="00D67BA6" w:rsidTr="00D53A81">
        <w:trPr>
          <w:trHeight w:val="207"/>
          <w:jc w:val="center"/>
        </w:trPr>
        <w:tc>
          <w:tcPr>
            <w:tcW w:w="3784" w:type="dxa"/>
            <w:gridSpan w:val="2"/>
            <w:shd w:val="clear" w:color="auto" w:fill="auto"/>
          </w:tcPr>
          <w:p w:rsidR="007B78D7" w:rsidRPr="00D67BA6" w:rsidRDefault="007B78D7" w:rsidP="00A204A8">
            <w:pPr>
              <w:pStyle w:val="Tableaucourant"/>
            </w:pPr>
            <w:r w:rsidRPr="00D67BA6">
              <w:t>Nom du dirigeant :</w:t>
            </w:r>
          </w:p>
        </w:tc>
        <w:tc>
          <w:tcPr>
            <w:tcW w:w="2618" w:type="dxa"/>
            <w:gridSpan w:val="2"/>
            <w:shd w:val="clear" w:color="auto" w:fill="auto"/>
          </w:tcPr>
          <w:p w:rsidR="007B78D7" w:rsidRPr="00D67BA6" w:rsidRDefault="007B78D7" w:rsidP="00A204A8">
            <w:pPr>
              <w:pStyle w:val="Tableaucourant"/>
            </w:pPr>
            <w:r w:rsidRPr="00D67BA6">
              <w:t>Prénom :</w:t>
            </w:r>
          </w:p>
        </w:tc>
        <w:tc>
          <w:tcPr>
            <w:tcW w:w="3025" w:type="dxa"/>
            <w:gridSpan w:val="2"/>
            <w:shd w:val="clear" w:color="auto" w:fill="auto"/>
          </w:tcPr>
          <w:p w:rsidR="007B78D7" w:rsidRPr="00D67BA6" w:rsidRDefault="007B78D7" w:rsidP="00A204A8">
            <w:pPr>
              <w:pStyle w:val="Tableaucourant"/>
            </w:pPr>
            <w:r w:rsidRPr="00D67BA6">
              <w:t>Fonction :</w:t>
            </w:r>
          </w:p>
        </w:tc>
      </w:tr>
      <w:tr w:rsidR="007B78D7" w:rsidRPr="00D67BA6" w:rsidTr="00D53A81">
        <w:trPr>
          <w:trHeight w:val="207"/>
          <w:jc w:val="center"/>
        </w:trPr>
        <w:tc>
          <w:tcPr>
            <w:tcW w:w="3784" w:type="dxa"/>
            <w:gridSpan w:val="2"/>
            <w:shd w:val="clear" w:color="auto" w:fill="auto"/>
          </w:tcPr>
          <w:p w:rsidR="007B78D7" w:rsidRPr="00D67BA6" w:rsidRDefault="007B78D7" w:rsidP="00A204A8">
            <w:pPr>
              <w:pStyle w:val="Tableaucourant"/>
            </w:pPr>
            <w:r w:rsidRPr="00D67BA6">
              <w:t>Nom du directeur financier</w:t>
            </w:r>
          </w:p>
        </w:tc>
        <w:tc>
          <w:tcPr>
            <w:tcW w:w="2618" w:type="dxa"/>
            <w:gridSpan w:val="2"/>
            <w:shd w:val="clear" w:color="auto" w:fill="auto"/>
          </w:tcPr>
          <w:p w:rsidR="007B78D7" w:rsidRPr="00D67BA6" w:rsidRDefault="007B78D7" w:rsidP="00A204A8">
            <w:pPr>
              <w:pStyle w:val="Tableaucourant"/>
            </w:pPr>
            <w:r w:rsidRPr="00D67BA6">
              <w:t>Prénom</w:t>
            </w:r>
          </w:p>
        </w:tc>
        <w:tc>
          <w:tcPr>
            <w:tcW w:w="3025" w:type="dxa"/>
            <w:gridSpan w:val="2"/>
            <w:shd w:val="clear" w:color="auto" w:fill="auto"/>
          </w:tcPr>
          <w:p w:rsidR="007B78D7" w:rsidRPr="00D67BA6" w:rsidRDefault="007B78D7" w:rsidP="00A204A8">
            <w:pPr>
              <w:pStyle w:val="Tableaucourant"/>
            </w:pPr>
            <w:r w:rsidRPr="00D67BA6">
              <w:t>mail</w:t>
            </w:r>
          </w:p>
        </w:tc>
      </w:tr>
      <w:tr w:rsidR="007B78D7" w:rsidRPr="00D67BA6" w:rsidTr="00D53A81">
        <w:trPr>
          <w:jc w:val="center"/>
        </w:trPr>
        <w:tc>
          <w:tcPr>
            <w:tcW w:w="9427" w:type="dxa"/>
            <w:gridSpan w:val="6"/>
            <w:shd w:val="clear" w:color="auto" w:fill="auto"/>
          </w:tcPr>
          <w:p w:rsidR="007B78D7" w:rsidRPr="00D67BA6" w:rsidRDefault="007B78D7" w:rsidP="00A204A8">
            <w:pPr>
              <w:pStyle w:val="Tableaucourant"/>
            </w:pPr>
            <w:r w:rsidRPr="00D67BA6">
              <w:t>Références bancaires (RIB)</w:t>
            </w:r>
          </w:p>
        </w:tc>
      </w:tr>
      <w:tr w:rsidR="007B78D7" w:rsidRPr="00D67BA6" w:rsidTr="00D53A81">
        <w:trPr>
          <w:jc w:val="center"/>
        </w:trPr>
        <w:tc>
          <w:tcPr>
            <w:tcW w:w="9427" w:type="dxa"/>
            <w:gridSpan w:val="6"/>
            <w:shd w:val="clear" w:color="auto" w:fill="auto"/>
          </w:tcPr>
          <w:p w:rsidR="007B78D7" w:rsidRPr="00D67BA6" w:rsidRDefault="007B78D7" w:rsidP="00A204A8">
            <w:pPr>
              <w:pStyle w:val="Tableaucourant"/>
            </w:pPr>
            <w:r w:rsidRPr="00D67BA6">
              <w:t>Domiciliation :</w:t>
            </w:r>
          </w:p>
        </w:tc>
      </w:tr>
      <w:tr w:rsidR="007B78D7" w:rsidRPr="00D67BA6" w:rsidTr="00D53A81">
        <w:trPr>
          <w:jc w:val="center"/>
        </w:trPr>
        <w:tc>
          <w:tcPr>
            <w:tcW w:w="2538" w:type="dxa"/>
            <w:shd w:val="clear" w:color="auto" w:fill="auto"/>
          </w:tcPr>
          <w:p w:rsidR="007B78D7" w:rsidRPr="00D67BA6" w:rsidRDefault="007B78D7" w:rsidP="00A204A8">
            <w:pPr>
              <w:pStyle w:val="Tableaucourant"/>
            </w:pPr>
            <w:r w:rsidRPr="00D67BA6">
              <w:t>Banque :</w:t>
            </w:r>
          </w:p>
        </w:tc>
        <w:tc>
          <w:tcPr>
            <w:tcW w:w="2192" w:type="dxa"/>
            <w:gridSpan w:val="2"/>
            <w:shd w:val="clear" w:color="auto" w:fill="auto"/>
          </w:tcPr>
          <w:p w:rsidR="007B78D7" w:rsidRPr="00D67BA6" w:rsidRDefault="007B78D7" w:rsidP="00A204A8">
            <w:pPr>
              <w:pStyle w:val="Tableaucourant"/>
            </w:pPr>
            <w:r w:rsidRPr="00D67BA6">
              <w:t>Agence :</w:t>
            </w:r>
          </w:p>
        </w:tc>
        <w:tc>
          <w:tcPr>
            <w:tcW w:w="3178" w:type="dxa"/>
            <w:gridSpan w:val="2"/>
            <w:shd w:val="clear" w:color="auto" w:fill="auto"/>
          </w:tcPr>
          <w:p w:rsidR="007B78D7" w:rsidRPr="00D67BA6" w:rsidRDefault="007B78D7" w:rsidP="00A204A8">
            <w:pPr>
              <w:pStyle w:val="Tableaucourant"/>
            </w:pPr>
            <w:r w:rsidRPr="00D67BA6">
              <w:t>Numéro de cpte :</w:t>
            </w:r>
          </w:p>
        </w:tc>
        <w:tc>
          <w:tcPr>
            <w:tcW w:w="1519" w:type="dxa"/>
            <w:shd w:val="clear" w:color="auto" w:fill="auto"/>
          </w:tcPr>
          <w:p w:rsidR="007B78D7" w:rsidRPr="00D67BA6" w:rsidRDefault="007B78D7" w:rsidP="00A204A8">
            <w:pPr>
              <w:pStyle w:val="Tableaucourant"/>
            </w:pPr>
            <w:r w:rsidRPr="00D67BA6">
              <w:t>Clé :</w:t>
            </w:r>
          </w:p>
        </w:tc>
      </w:tr>
      <w:tr w:rsidR="007B78D7" w:rsidRPr="00D67BA6" w:rsidTr="00D53A81">
        <w:trPr>
          <w:jc w:val="center"/>
        </w:trPr>
        <w:tc>
          <w:tcPr>
            <w:tcW w:w="4730" w:type="dxa"/>
            <w:gridSpan w:val="3"/>
            <w:shd w:val="clear" w:color="auto" w:fill="auto"/>
          </w:tcPr>
          <w:p w:rsidR="007B78D7" w:rsidRPr="00D67BA6" w:rsidRDefault="007B78D7" w:rsidP="00A204A8">
            <w:pPr>
              <w:pStyle w:val="Tableaucourant"/>
            </w:pPr>
            <w:r w:rsidRPr="00D67BA6">
              <w:t>Swift (BIC code) :</w:t>
            </w:r>
          </w:p>
        </w:tc>
        <w:tc>
          <w:tcPr>
            <w:tcW w:w="4697" w:type="dxa"/>
            <w:gridSpan w:val="3"/>
            <w:shd w:val="clear" w:color="auto" w:fill="auto"/>
          </w:tcPr>
          <w:p w:rsidR="007B78D7" w:rsidRPr="00D67BA6" w:rsidRDefault="007B78D7" w:rsidP="00A204A8">
            <w:pPr>
              <w:pStyle w:val="Tableaucourant"/>
            </w:pPr>
            <w:r w:rsidRPr="00D67BA6">
              <w:t>IBAN :</w:t>
            </w:r>
          </w:p>
        </w:tc>
      </w:tr>
      <w:tr w:rsidR="007B78D7" w:rsidRPr="00D67BA6" w:rsidTr="00D53A81">
        <w:trPr>
          <w:jc w:val="center"/>
        </w:trPr>
        <w:tc>
          <w:tcPr>
            <w:tcW w:w="9427" w:type="dxa"/>
            <w:gridSpan w:val="6"/>
            <w:shd w:val="clear" w:color="auto" w:fill="auto"/>
          </w:tcPr>
          <w:p w:rsidR="007B78D7" w:rsidRPr="00D67BA6" w:rsidRDefault="007B78D7" w:rsidP="00A204A8">
            <w:pPr>
              <w:pStyle w:val="Tableaucourant"/>
            </w:pPr>
            <w:r w:rsidRPr="00D67BA6">
              <w:t>Informations juridiques</w:t>
            </w:r>
          </w:p>
        </w:tc>
      </w:tr>
      <w:tr w:rsidR="007B78D7" w:rsidRPr="00D67BA6" w:rsidTr="00D53A81">
        <w:trPr>
          <w:jc w:val="center"/>
        </w:trPr>
        <w:tc>
          <w:tcPr>
            <w:tcW w:w="4730" w:type="dxa"/>
            <w:gridSpan w:val="3"/>
            <w:shd w:val="clear" w:color="auto" w:fill="auto"/>
          </w:tcPr>
          <w:p w:rsidR="007B78D7" w:rsidRPr="00D67BA6" w:rsidRDefault="007B78D7" w:rsidP="00A204A8">
            <w:pPr>
              <w:pStyle w:val="Tableaucourant"/>
            </w:pPr>
            <w:r w:rsidRPr="00D67BA6">
              <w:t>Date de création</w:t>
            </w:r>
          </w:p>
        </w:tc>
        <w:tc>
          <w:tcPr>
            <w:tcW w:w="4697" w:type="dxa"/>
            <w:gridSpan w:val="3"/>
            <w:shd w:val="clear" w:color="auto" w:fill="auto"/>
          </w:tcPr>
          <w:p w:rsidR="007B78D7" w:rsidRPr="00D67BA6" w:rsidRDefault="007B78D7" w:rsidP="00A204A8">
            <w:pPr>
              <w:pStyle w:val="Tableaucourant"/>
            </w:pPr>
            <w:r w:rsidRPr="00D67BA6">
              <w:t>Statut juridique</w:t>
            </w:r>
          </w:p>
        </w:tc>
      </w:tr>
      <w:tr w:rsidR="007B78D7" w:rsidRPr="00D67BA6" w:rsidTr="00D53A81">
        <w:trPr>
          <w:jc w:val="center"/>
        </w:trPr>
        <w:tc>
          <w:tcPr>
            <w:tcW w:w="4730" w:type="dxa"/>
            <w:gridSpan w:val="3"/>
            <w:shd w:val="clear" w:color="auto" w:fill="auto"/>
          </w:tcPr>
          <w:p w:rsidR="007B78D7" w:rsidRPr="00D67BA6" w:rsidRDefault="007B78D7" w:rsidP="00A204A8">
            <w:pPr>
              <w:pStyle w:val="Tableaucourant"/>
            </w:pPr>
            <w:r w:rsidRPr="00D67BA6">
              <w:t xml:space="preserve">Extrait </w:t>
            </w:r>
            <w:proofErr w:type="spellStart"/>
            <w:r w:rsidRPr="00D67BA6">
              <w:t>Kbis</w:t>
            </w:r>
            <w:proofErr w:type="spellEnd"/>
            <w:r w:rsidRPr="00D67BA6">
              <w:t xml:space="preserve"> à joindre au formulaire</w:t>
            </w:r>
          </w:p>
        </w:tc>
        <w:tc>
          <w:tcPr>
            <w:tcW w:w="4697" w:type="dxa"/>
            <w:gridSpan w:val="3"/>
            <w:shd w:val="clear" w:color="auto" w:fill="auto"/>
          </w:tcPr>
          <w:p w:rsidR="007B78D7" w:rsidRPr="00D67BA6" w:rsidRDefault="007B78D7" w:rsidP="00A204A8">
            <w:pPr>
              <w:pStyle w:val="Tableaucourant"/>
            </w:pPr>
            <w:r w:rsidRPr="00D67BA6">
              <w:t>Capital social</w:t>
            </w:r>
          </w:p>
        </w:tc>
      </w:tr>
      <w:tr w:rsidR="007B78D7" w:rsidRPr="00D67BA6" w:rsidTr="00D53A81">
        <w:trPr>
          <w:jc w:val="center"/>
        </w:trPr>
        <w:tc>
          <w:tcPr>
            <w:tcW w:w="9427" w:type="dxa"/>
            <w:gridSpan w:val="6"/>
            <w:shd w:val="clear" w:color="auto" w:fill="auto"/>
          </w:tcPr>
          <w:p w:rsidR="007B78D7" w:rsidRPr="00D67BA6" w:rsidRDefault="007B78D7" w:rsidP="00A204A8">
            <w:pPr>
              <w:pStyle w:val="Tableautetiere"/>
            </w:pPr>
            <w:r w:rsidRPr="00D67BA6">
              <w:t>Références fournisseurs</w:t>
            </w:r>
          </w:p>
          <w:p w:rsidR="007B78D7" w:rsidRPr="00D67BA6" w:rsidRDefault="007B78D7" w:rsidP="00A204A8">
            <w:pPr>
              <w:pStyle w:val="Tableaucourant"/>
            </w:pPr>
            <w:r w:rsidRPr="00D67BA6">
              <w:t>Veuillez inscrire les noms et numéros de téléphone de quatre fournisseurs pouvant nous fournir des références de crédit.</w:t>
            </w:r>
          </w:p>
        </w:tc>
      </w:tr>
      <w:tr w:rsidR="007B78D7" w:rsidRPr="00D67BA6" w:rsidTr="00D53A81">
        <w:trPr>
          <w:trHeight w:val="873"/>
          <w:jc w:val="center"/>
        </w:trPr>
        <w:tc>
          <w:tcPr>
            <w:tcW w:w="9427" w:type="dxa"/>
            <w:gridSpan w:val="6"/>
            <w:shd w:val="clear" w:color="auto" w:fill="auto"/>
          </w:tcPr>
          <w:tbl>
            <w:tblPr>
              <w:tblW w:w="8974" w:type="dxa"/>
              <w:tblLook w:val="0000" w:firstRow="0" w:lastRow="0" w:firstColumn="0" w:lastColumn="0" w:noHBand="0" w:noVBand="0"/>
            </w:tblPr>
            <w:tblGrid>
              <w:gridCol w:w="3646"/>
              <w:gridCol w:w="3060"/>
              <w:gridCol w:w="2268"/>
            </w:tblGrid>
            <w:tr w:rsidR="007B78D7" w:rsidRPr="00D67BA6" w:rsidTr="00D81094">
              <w:trPr>
                <w:trHeight w:val="432"/>
              </w:trPr>
              <w:tc>
                <w:tcPr>
                  <w:tcW w:w="3646" w:type="dxa"/>
                  <w:vAlign w:val="bottom"/>
                </w:tcPr>
                <w:p w:rsidR="007B78D7" w:rsidRPr="00D67BA6" w:rsidRDefault="007B78D7" w:rsidP="00A204A8">
                  <w:pPr>
                    <w:pStyle w:val="Tableautetiere"/>
                  </w:pPr>
                  <w:r w:rsidRPr="00D67BA6">
                    <w:t>Nom du fournisseur</w:t>
                  </w:r>
                </w:p>
              </w:tc>
              <w:tc>
                <w:tcPr>
                  <w:tcW w:w="3060" w:type="dxa"/>
                  <w:vAlign w:val="bottom"/>
                </w:tcPr>
                <w:p w:rsidR="007B78D7" w:rsidRPr="00D67BA6" w:rsidRDefault="007B78D7" w:rsidP="00A204A8">
                  <w:pPr>
                    <w:pStyle w:val="Tableautetiere"/>
                  </w:pPr>
                  <w:r w:rsidRPr="00D67BA6">
                    <w:t>Personne-ressource</w:t>
                  </w:r>
                </w:p>
              </w:tc>
              <w:tc>
                <w:tcPr>
                  <w:tcW w:w="2268" w:type="dxa"/>
                  <w:vAlign w:val="bottom"/>
                </w:tcPr>
                <w:p w:rsidR="007B78D7" w:rsidRPr="00D67BA6" w:rsidRDefault="007B78D7" w:rsidP="00A204A8">
                  <w:pPr>
                    <w:pStyle w:val="Tableautetiere"/>
                  </w:pPr>
                  <w:r w:rsidRPr="00D67BA6">
                    <w:t>Téléphone et téléc</w:t>
                  </w:r>
                  <w:r w:rsidRPr="00D67BA6">
                    <w:t>o</w:t>
                  </w:r>
                  <w:r w:rsidRPr="00D67BA6">
                    <w:t>pieur</w:t>
                  </w:r>
                </w:p>
              </w:tc>
            </w:tr>
            <w:tr w:rsidR="007B78D7" w:rsidRPr="00D67BA6" w:rsidTr="00D53A81">
              <w:trPr>
                <w:trHeight w:val="290"/>
              </w:trPr>
              <w:tc>
                <w:tcPr>
                  <w:tcW w:w="3646" w:type="dxa"/>
                  <w:tcBorders>
                    <w:bottom w:val="single" w:sz="4" w:space="0" w:color="auto"/>
                  </w:tcBorders>
                  <w:vAlign w:val="bottom"/>
                </w:tcPr>
                <w:p w:rsidR="007B78D7" w:rsidRPr="00D67BA6" w:rsidRDefault="007B78D7" w:rsidP="00A204A8">
                  <w:pPr>
                    <w:pStyle w:val="Tableaucourant"/>
                  </w:pPr>
                  <w:r w:rsidRPr="00D67BA6">
                    <w:t>1)</w:t>
                  </w:r>
                </w:p>
              </w:tc>
              <w:tc>
                <w:tcPr>
                  <w:tcW w:w="3060" w:type="dxa"/>
                  <w:tcBorders>
                    <w:bottom w:val="single" w:sz="4" w:space="0" w:color="auto"/>
                  </w:tcBorders>
                  <w:vAlign w:val="bottom"/>
                </w:tcPr>
                <w:p w:rsidR="007B78D7" w:rsidRPr="00D67BA6" w:rsidRDefault="007B78D7" w:rsidP="00A204A8">
                  <w:pPr>
                    <w:pStyle w:val="Tableaucourant"/>
                  </w:pPr>
                </w:p>
              </w:tc>
              <w:tc>
                <w:tcPr>
                  <w:tcW w:w="2268" w:type="dxa"/>
                  <w:tcBorders>
                    <w:bottom w:val="single" w:sz="4" w:space="0" w:color="auto"/>
                  </w:tcBorders>
                  <w:vAlign w:val="bottom"/>
                </w:tcPr>
                <w:p w:rsidR="007B78D7" w:rsidRPr="00D67BA6" w:rsidRDefault="007B78D7" w:rsidP="00A204A8">
                  <w:pPr>
                    <w:pStyle w:val="Tableaucourant"/>
                  </w:pPr>
                </w:p>
              </w:tc>
            </w:tr>
            <w:tr w:rsidR="007B78D7" w:rsidRPr="00D67BA6" w:rsidTr="00D53A81">
              <w:trPr>
                <w:trHeight w:val="285"/>
              </w:trPr>
              <w:tc>
                <w:tcPr>
                  <w:tcW w:w="3646" w:type="dxa"/>
                  <w:tcBorders>
                    <w:top w:val="single" w:sz="4" w:space="0" w:color="auto"/>
                    <w:bottom w:val="single" w:sz="4" w:space="0" w:color="auto"/>
                  </w:tcBorders>
                  <w:vAlign w:val="bottom"/>
                </w:tcPr>
                <w:p w:rsidR="007B78D7" w:rsidRPr="00D67BA6" w:rsidRDefault="007B78D7" w:rsidP="00A204A8">
                  <w:pPr>
                    <w:pStyle w:val="Tableaucourant"/>
                  </w:pPr>
                  <w:r w:rsidRPr="00D67BA6">
                    <w:t>2)</w:t>
                  </w:r>
                </w:p>
              </w:tc>
              <w:tc>
                <w:tcPr>
                  <w:tcW w:w="3060" w:type="dxa"/>
                  <w:tcBorders>
                    <w:top w:val="single" w:sz="4" w:space="0" w:color="auto"/>
                    <w:bottom w:val="single" w:sz="4" w:space="0" w:color="auto"/>
                  </w:tcBorders>
                  <w:vAlign w:val="bottom"/>
                </w:tcPr>
                <w:p w:rsidR="007B78D7" w:rsidRPr="00D67BA6" w:rsidRDefault="007B78D7" w:rsidP="00A204A8">
                  <w:pPr>
                    <w:pStyle w:val="Tableaucourant"/>
                  </w:pPr>
                </w:p>
              </w:tc>
              <w:tc>
                <w:tcPr>
                  <w:tcW w:w="2268" w:type="dxa"/>
                  <w:tcBorders>
                    <w:top w:val="single" w:sz="4" w:space="0" w:color="auto"/>
                    <w:bottom w:val="single" w:sz="4" w:space="0" w:color="auto"/>
                  </w:tcBorders>
                  <w:vAlign w:val="bottom"/>
                </w:tcPr>
                <w:p w:rsidR="007B78D7" w:rsidRPr="00D67BA6" w:rsidRDefault="007B78D7" w:rsidP="00A204A8">
                  <w:pPr>
                    <w:pStyle w:val="Tableaucourant"/>
                  </w:pPr>
                </w:p>
              </w:tc>
            </w:tr>
            <w:tr w:rsidR="007B78D7" w:rsidRPr="00D67BA6" w:rsidTr="00D53A81">
              <w:trPr>
                <w:trHeight w:val="260"/>
              </w:trPr>
              <w:tc>
                <w:tcPr>
                  <w:tcW w:w="3646" w:type="dxa"/>
                  <w:tcBorders>
                    <w:top w:val="single" w:sz="4" w:space="0" w:color="auto"/>
                    <w:bottom w:val="single" w:sz="4" w:space="0" w:color="auto"/>
                  </w:tcBorders>
                  <w:vAlign w:val="bottom"/>
                </w:tcPr>
                <w:p w:rsidR="007B78D7" w:rsidRPr="00D67BA6" w:rsidRDefault="007B78D7" w:rsidP="00A204A8">
                  <w:pPr>
                    <w:pStyle w:val="Tableaucourant"/>
                  </w:pPr>
                  <w:r w:rsidRPr="00D67BA6">
                    <w:t>3)</w:t>
                  </w:r>
                </w:p>
              </w:tc>
              <w:tc>
                <w:tcPr>
                  <w:tcW w:w="3060" w:type="dxa"/>
                  <w:tcBorders>
                    <w:top w:val="single" w:sz="4" w:space="0" w:color="auto"/>
                    <w:bottom w:val="single" w:sz="4" w:space="0" w:color="auto"/>
                  </w:tcBorders>
                  <w:vAlign w:val="bottom"/>
                </w:tcPr>
                <w:p w:rsidR="007B78D7" w:rsidRPr="00D67BA6" w:rsidRDefault="007B78D7" w:rsidP="00A204A8">
                  <w:pPr>
                    <w:pStyle w:val="Tableaucourant"/>
                  </w:pPr>
                </w:p>
              </w:tc>
              <w:tc>
                <w:tcPr>
                  <w:tcW w:w="2268" w:type="dxa"/>
                  <w:tcBorders>
                    <w:top w:val="single" w:sz="4" w:space="0" w:color="auto"/>
                    <w:bottom w:val="single" w:sz="4" w:space="0" w:color="auto"/>
                  </w:tcBorders>
                  <w:vAlign w:val="bottom"/>
                </w:tcPr>
                <w:p w:rsidR="007B78D7" w:rsidRPr="00D67BA6" w:rsidRDefault="007B78D7" w:rsidP="00A204A8">
                  <w:pPr>
                    <w:pStyle w:val="Tableaucourant"/>
                  </w:pPr>
                </w:p>
              </w:tc>
            </w:tr>
            <w:tr w:rsidR="007B78D7" w:rsidRPr="00D67BA6" w:rsidTr="00D53A81">
              <w:trPr>
                <w:trHeight w:val="279"/>
              </w:trPr>
              <w:tc>
                <w:tcPr>
                  <w:tcW w:w="3646" w:type="dxa"/>
                  <w:tcBorders>
                    <w:top w:val="single" w:sz="4" w:space="0" w:color="auto"/>
                    <w:bottom w:val="single" w:sz="4" w:space="0" w:color="auto"/>
                  </w:tcBorders>
                  <w:vAlign w:val="bottom"/>
                </w:tcPr>
                <w:p w:rsidR="007B78D7" w:rsidRPr="00D67BA6" w:rsidRDefault="007B78D7" w:rsidP="00A204A8">
                  <w:pPr>
                    <w:pStyle w:val="Tableaucourant"/>
                  </w:pPr>
                  <w:r w:rsidRPr="00D67BA6">
                    <w:t>4)</w:t>
                  </w:r>
                </w:p>
              </w:tc>
              <w:tc>
                <w:tcPr>
                  <w:tcW w:w="3060" w:type="dxa"/>
                  <w:tcBorders>
                    <w:top w:val="single" w:sz="4" w:space="0" w:color="auto"/>
                    <w:bottom w:val="single" w:sz="4" w:space="0" w:color="auto"/>
                  </w:tcBorders>
                  <w:vAlign w:val="bottom"/>
                </w:tcPr>
                <w:p w:rsidR="007B78D7" w:rsidRPr="00D67BA6" w:rsidRDefault="007B78D7" w:rsidP="00A204A8">
                  <w:pPr>
                    <w:pStyle w:val="Tableaucourant"/>
                  </w:pPr>
                </w:p>
              </w:tc>
              <w:tc>
                <w:tcPr>
                  <w:tcW w:w="2268" w:type="dxa"/>
                  <w:tcBorders>
                    <w:top w:val="single" w:sz="4" w:space="0" w:color="auto"/>
                    <w:bottom w:val="single" w:sz="4" w:space="0" w:color="auto"/>
                  </w:tcBorders>
                  <w:vAlign w:val="bottom"/>
                </w:tcPr>
                <w:p w:rsidR="007B78D7" w:rsidRPr="00D67BA6" w:rsidRDefault="007B78D7" w:rsidP="00A204A8">
                  <w:pPr>
                    <w:pStyle w:val="Tableaucourant"/>
                  </w:pPr>
                </w:p>
              </w:tc>
            </w:tr>
          </w:tbl>
          <w:p w:rsidR="007B78D7" w:rsidRPr="00D67BA6" w:rsidRDefault="007B78D7" w:rsidP="00D81094"/>
        </w:tc>
      </w:tr>
      <w:tr w:rsidR="007B78D7" w:rsidRPr="00D67BA6" w:rsidTr="00D53A81">
        <w:trPr>
          <w:jc w:val="center"/>
        </w:trPr>
        <w:tc>
          <w:tcPr>
            <w:tcW w:w="9427" w:type="dxa"/>
            <w:gridSpan w:val="6"/>
            <w:shd w:val="clear" w:color="auto" w:fill="auto"/>
          </w:tcPr>
          <w:p w:rsidR="007B78D7" w:rsidRPr="00D67BA6" w:rsidRDefault="007B78D7" w:rsidP="00A204A8">
            <w:pPr>
              <w:pStyle w:val="Tableautetiere"/>
            </w:pPr>
            <w:r w:rsidRPr="00D67BA6">
              <w:t>Informations financières</w:t>
            </w:r>
          </w:p>
          <w:p w:rsidR="007B78D7" w:rsidRPr="00D67BA6" w:rsidRDefault="007B78D7" w:rsidP="00A204A8">
            <w:pPr>
              <w:pStyle w:val="Tableaucourant"/>
            </w:pPr>
            <w:r w:rsidRPr="00D67BA6">
              <w:t>Joindre vos deux états financiers (bilan et compte de résultat)</w:t>
            </w:r>
          </w:p>
        </w:tc>
      </w:tr>
      <w:tr w:rsidR="007B78D7" w:rsidRPr="00D67BA6" w:rsidTr="00D53A81">
        <w:trPr>
          <w:jc w:val="center"/>
        </w:trPr>
        <w:tc>
          <w:tcPr>
            <w:tcW w:w="9427" w:type="dxa"/>
            <w:gridSpan w:val="6"/>
            <w:shd w:val="clear" w:color="auto" w:fill="auto"/>
          </w:tcPr>
          <w:tbl>
            <w:tblPr>
              <w:tblW w:w="0" w:type="auto"/>
              <w:jc w:val="center"/>
              <w:tblLook w:val="04A0" w:firstRow="1" w:lastRow="0" w:firstColumn="1" w:lastColumn="0" w:noHBand="0" w:noVBand="1"/>
            </w:tblPr>
            <w:tblGrid>
              <w:gridCol w:w="3138"/>
              <w:gridCol w:w="2976"/>
              <w:gridCol w:w="2716"/>
            </w:tblGrid>
            <w:tr w:rsidR="007B78D7" w:rsidRPr="00D67BA6" w:rsidTr="00D81094">
              <w:trPr>
                <w:jc w:val="center"/>
              </w:trPr>
              <w:tc>
                <w:tcPr>
                  <w:tcW w:w="3138" w:type="dxa"/>
                </w:tcPr>
                <w:p w:rsidR="007B78D7" w:rsidRPr="00D67BA6" w:rsidRDefault="007B78D7" w:rsidP="00A204A8">
                  <w:pPr>
                    <w:pStyle w:val="Tableautetiere"/>
                  </w:pPr>
                  <w:r w:rsidRPr="00D67BA6">
                    <w:t>Éléments à compléter</w:t>
                  </w:r>
                </w:p>
              </w:tc>
              <w:tc>
                <w:tcPr>
                  <w:tcW w:w="2976" w:type="dxa"/>
                </w:tcPr>
                <w:p w:rsidR="007B78D7" w:rsidRPr="00D67BA6" w:rsidRDefault="007B78D7" w:rsidP="00A204A8">
                  <w:pPr>
                    <w:pStyle w:val="Tableautetiere"/>
                  </w:pPr>
                  <w:r w:rsidRPr="00D67BA6">
                    <w:t>Année ……………</w:t>
                  </w:r>
                </w:p>
              </w:tc>
              <w:tc>
                <w:tcPr>
                  <w:tcW w:w="2716" w:type="dxa"/>
                </w:tcPr>
                <w:p w:rsidR="007B78D7" w:rsidRPr="00D67BA6" w:rsidRDefault="007B78D7" w:rsidP="00A204A8">
                  <w:pPr>
                    <w:pStyle w:val="Tableautetiere"/>
                  </w:pPr>
                  <w:r w:rsidRPr="00D67BA6">
                    <w:t>Année ……………</w:t>
                  </w:r>
                </w:p>
              </w:tc>
            </w:tr>
            <w:tr w:rsidR="007B78D7" w:rsidRPr="00D67BA6" w:rsidTr="00D81094">
              <w:trPr>
                <w:jc w:val="center"/>
              </w:trPr>
              <w:tc>
                <w:tcPr>
                  <w:tcW w:w="3138" w:type="dxa"/>
                </w:tcPr>
                <w:p w:rsidR="007B78D7" w:rsidRPr="00D67BA6" w:rsidRDefault="007B78D7" w:rsidP="00A204A8">
                  <w:pPr>
                    <w:pStyle w:val="Tableaucourant"/>
                  </w:pPr>
                  <w:r w:rsidRPr="00D67BA6">
                    <w:t>Valeur des fonds propres</w:t>
                  </w:r>
                </w:p>
              </w:tc>
              <w:tc>
                <w:tcPr>
                  <w:tcW w:w="2976" w:type="dxa"/>
                </w:tcPr>
                <w:p w:rsidR="007B78D7" w:rsidRPr="00D67BA6" w:rsidRDefault="007B78D7" w:rsidP="00A204A8">
                  <w:pPr>
                    <w:pStyle w:val="Tableaucourant"/>
                  </w:pPr>
                </w:p>
                <w:p w:rsidR="007B78D7" w:rsidRPr="00D67BA6" w:rsidRDefault="007B78D7" w:rsidP="00A204A8">
                  <w:pPr>
                    <w:pStyle w:val="Tableaucourant"/>
                  </w:pPr>
                </w:p>
              </w:tc>
              <w:tc>
                <w:tcPr>
                  <w:tcW w:w="2716" w:type="dxa"/>
                </w:tcPr>
                <w:p w:rsidR="007B78D7" w:rsidRPr="00D67BA6" w:rsidRDefault="007B78D7" w:rsidP="00A204A8">
                  <w:pPr>
                    <w:pStyle w:val="Tableaucourant"/>
                  </w:pPr>
                </w:p>
              </w:tc>
            </w:tr>
            <w:tr w:rsidR="007B78D7" w:rsidRPr="00D67BA6" w:rsidTr="00D81094">
              <w:trPr>
                <w:jc w:val="center"/>
              </w:trPr>
              <w:tc>
                <w:tcPr>
                  <w:tcW w:w="3138" w:type="dxa"/>
                </w:tcPr>
                <w:p w:rsidR="007B78D7" w:rsidRPr="00D67BA6" w:rsidRDefault="007B78D7" w:rsidP="00A204A8">
                  <w:pPr>
                    <w:pStyle w:val="Tableaucourant"/>
                  </w:pPr>
                  <w:r w:rsidRPr="00D67BA6">
                    <w:t>Taux endettement</w:t>
                  </w:r>
                </w:p>
              </w:tc>
              <w:tc>
                <w:tcPr>
                  <w:tcW w:w="2976" w:type="dxa"/>
                </w:tcPr>
                <w:p w:rsidR="007B78D7" w:rsidRPr="00D67BA6" w:rsidRDefault="007B78D7" w:rsidP="00A204A8">
                  <w:pPr>
                    <w:pStyle w:val="Tableaucourant"/>
                  </w:pPr>
                </w:p>
                <w:p w:rsidR="007B78D7" w:rsidRPr="00D67BA6" w:rsidRDefault="007B78D7" w:rsidP="00A204A8">
                  <w:pPr>
                    <w:pStyle w:val="Tableaucourant"/>
                  </w:pPr>
                </w:p>
              </w:tc>
              <w:tc>
                <w:tcPr>
                  <w:tcW w:w="2716" w:type="dxa"/>
                </w:tcPr>
                <w:p w:rsidR="007B78D7" w:rsidRPr="00D67BA6" w:rsidRDefault="007B78D7" w:rsidP="00A204A8">
                  <w:pPr>
                    <w:pStyle w:val="Tableaucourant"/>
                  </w:pPr>
                </w:p>
              </w:tc>
            </w:tr>
            <w:tr w:rsidR="007B78D7" w:rsidRPr="00D67BA6" w:rsidTr="00D81094">
              <w:trPr>
                <w:jc w:val="center"/>
              </w:trPr>
              <w:tc>
                <w:tcPr>
                  <w:tcW w:w="3138" w:type="dxa"/>
                </w:tcPr>
                <w:p w:rsidR="007B78D7" w:rsidRPr="00D67BA6" w:rsidRDefault="007B78D7" w:rsidP="00A204A8">
                  <w:pPr>
                    <w:pStyle w:val="Tableaucourant"/>
                  </w:pPr>
                  <w:r w:rsidRPr="00D67BA6">
                    <w:t>Montant des dettes fourni</w:t>
                  </w:r>
                  <w:r w:rsidRPr="00D67BA6">
                    <w:t>s</w:t>
                  </w:r>
                  <w:r w:rsidRPr="00D67BA6">
                    <w:t>seurs</w:t>
                  </w:r>
                </w:p>
              </w:tc>
              <w:tc>
                <w:tcPr>
                  <w:tcW w:w="2976" w:type="dxa"/>
                </w:tcPr>
                <w:p w:rsidR="007B78D7" w:rsidRPr="00D67BA6" w:rsidRDefault="007B78D7" w:rsidP="00A204A8">
                  <w:pPr>
                    <w:pStyle w:val="Tableaucourant"/>
                  </w:pPr>
                </w:p>
                <w:p w:rsidR="007B78D7" w:rsidRPr="00D67BA6" w:rsidRDefault="007B78D7" w:rsidP="00A204A8">
                  <w:pPr>
                    <w:pStyle w:val="Tableaucourant"/>
                  </w:pPr>
                </w:p>
              </w:tc>
              <w:tc>
                <w:tcPr>
                  <w:tcW w:w="2716" w:type="dxa"/>
                </w:tcPr>
                <w:p w:rsidR="007B78D7" w:rsidRPr="00D67BA6" w:rsidRDefault="007B78D7" w:rsidP="00A204A8">
                  <w:pPr>
                    <w:pStyle w:val="Tableaucourant"/>
                  </w:pPr>
                </w:p>
              </w:tc>
            </w:tr>
            <w:tr w:rsidR="007B78D7" w:rsidRPr="00D67BA6" w:rsidTr="00D81094">
              <w:trPr>
                <w:jc w:val="center"/>
              </w:trPr>
              <w:tc>
                <w:tcPr>
                  <w:tcW w:w="3138" w:type="dxa"/>
                </w:tcPr>
                <w:p w:rsidR="007B78D7" w:rsidRPr="00D67BA6" w:rsidRDefault="007B78D7" w:rsidP="00A204A8">
                  <w:pPr>
                    <w:pStyle w:val="Tableaucourant"/>
                  </w:pPr>
                  <w:r w:rsidRPr="00D67BA6">
                    <w:t>CA</w:t>
                  </w:r>
                </w:p>
              </w:tc>
              <w:tc>
                <w:tcPr>
                  <w:tcW w:w="2976" w:type="dxa"/>
                </w:tcPr>
                <w:p w:rsidR="007B78D7" w:rsidRPr="00D67BA6" w:rsidRDefault="007B78D7" w:rsidP="00A204A8">
                  <w:pPr>
                    <w:pStyle w:val="Tableaucourant"/>
                  </w:pPr>
                </w:p>
                <w:p w:rsidR="007B78D7" w:rsidRPr="00D67BA6" w:rsidRDefault="007B78D7" w:rsidP="00A204A8">
                  <w:pPr>
                    <w:pStyle w:val="Tableaucourant"/>
                  </w:pPr>
                </w:p>
              </w:tc>
              <w:tc>
                <w:tcPr>
                  <w:tcW w:w="2716" w:type="dxa"/>
                </w:tcPr>
                <w:p w:rsidR="007B78D7" w:rsidRPr="00D67BA6" w:rsidRDefault="007B78D7" w:rsidP="00A204A8">
                  <w:pPr>
                    <w:pStyle w:val="Tableaucourant"/>
                  </w:pPr>
                </w:p>
              </w:tc>
            </w:tr>
            <w:tr w:rsidR="007B78D7" w:rsidRPr="00D67BA6" w:rsidTr="00D81094">
              <w:trPr>
                <w:jc w:val="center"/>
              </w:trPr>
              <w:tc>
                <w:tcPr>
                  <w:tcW w:w="3138" w:type="dxa"/>
                </w:tcPr>
                <w:p w:rsidR="007B78D7" w:rsidRPr="00D67BA6" w:rsidRDefault="007B78D7" w:rsidP="00A204A8">
                  <w:pPr>
                    <w:pStyle w:val="Tableaucourant"/>
                  </w:pPr>
                  <w:r w:rsidRPr="00D67BA6">
                    <w:t>Résultat d’exploitation</w:t>
                  </w:r>
                </w:p>
                <w:p w:rsidR="007B78D7" w:rsidRPr="00D67BA6" w:rsidRDefault="007B78D7" w:rsidP="00A204A8">
                  <w:pPr>
                    <w:pStyle w:val="Tableaucourant"/>
                  </w:pPr>
                  <w:r w:rsidRPr="00D67BA6">
                    <w:t>Résultat net</w:t>
                  </w:r>
                </w:p>
              </w:tc>
              <w:tc>
                <w:tcPr>
                  <w:tcW w:w="2976" w:type="dxa"/>
                </w:tcPr>
                <w:p w:rsidR="007B78D7" w:rsidRPr="00D67BA6" w:rsidRDefault="007B78D7" w:rsidP="00A204A8">
                  <w:pPr>
                    <w:pStyle w:val="Tableaucourant"/>
                  </w:pPr>
                </w:p>
              </w:tc>
              <w:tc>
                <w:tcPr>
                  <w:tcW w:w="2716" w:type="dxa"/>
                </w:tcPr>
                <w:p w:rsidR="007B78D7" w:rsidRPr="00D67BA6" w:rsidRDefault="007B78D7" w:rsidP="00A204A8">
                  <w:pPr>
                    <w:pStyle w:val="Tableaucourant"/>
                  </w:pPr>
                </w:p>
              </w:tc>
            </w:tr>
            <w:tr w:rsidR="007B78D7" w:rsidRPr="00D67BA6" w:rsidTr="00D81094">
              <w:trPr>
                <w:jc w:val="center"/>
              </w:trPr>
              <w:tc>
                <w:tcPr>
                  <w:tcW w:w="3138" w:type="dxa"/>
                </w:tcPr>
                <w:p w:rsidR="007B78D7" w:rsidRPr="00D67BA6" w:rsidRDefault="007B78D7" w:rsidP="00A204A8">
                  <w:pPr>
                    <w:pStyle w:val="Tableaucourant"/>
                  </w:pPr>
                  <w:r w:rsidRPr="00D67BA6">
                    <w:t>Trésorerie nette</w:t>
                  </w:r>
                </w:p>
              </w:tc>
              <w:tc>
                <w:tcPr>
                  <w:tcW w:w="2976" w:type="dxa"/>
                </w:tcPr>
                <w:p w:rsidR="007B78D7" w:rsidRPr="00D67BA6" w:rsidRDefault="007B78D7" w:rsidP="00A204A8">
                  <w:pPr>
                    <w:pStyle w:val="Tableaucourant"/>
                  </w:pPr>
                </w:p>
                <w:p w:rsidR="007B78D7" w:rsidRPr="00D67BA6" w:rsidRDefault="007B78D7" w:rsidP="00A204A8">
                  <w:pPr>
                    <w:pStyle w:val="Tableaucourant"/>
                  </w:pPr>
                </w:p>
              </w:tc>
              <w:tc>
                <w:tcPr>
                  <w:tcW w:w="2716" w:type="dxa"/>
                </w:tcPr>
                <w:p w:rsidR="007B78D7" w:rsidRPr="00D67BA6" w:rsidRDefault="007B78D7" w:rsidP="00A204A8">
                  <w:pPr>
                    <w:pStyle w:val="Tableaucourant"/>
                  </w:pPr>
                </w:p>
              </w:tc>
            </w:tr>
          </w:tbl>
          <w:p w:rsidR="007B78D7" w:rsidRPr="00D67BA6" w:rsidRDefault="007B78D7" w:rsidP="00D81094"/>
        </w:tc>
      </w:tr>
    </w:tbl>
    <w:p w:rsidR="007B78D7" w:rsidRPr="00D67BA6" w:rsidRDefault="007B78D7" w:rsidP="00A204A8">
      <w:pPr>
        <w:pStyle w:val="TTextecourant"/>
      </w:pPr>
      <w:r w:rsidRPr="00D67BA6">
        <w:lastRenderedPageBreak/>
        <w:t>Votre signature atteste que les informations fournies dans ce formulaire sont exactes.</w:t>
      </w:r>
    </w:p>
    <w:tbl>
      <w:tblPr>
        <w:tblW w:w="0" w:type="auto"/>
        <w:tblInd w:w="2988" w:type="dxa"/>
        <w:tblLook w:val="0000" w:firstRow="0" w:lastRow="0" w:firstColumn="0" w:lastColumn="0" w:noHBand="0" w:noVBand="0"/>
      </w:tblPr>
      <w:tblGrid>
        <w:gridCol w:w="720"/>
        <w:gridCol w:w="540"/>
        <w:gridCol w:w="3960"/>
      </w:tblGrid>
      <w:tr w:rsidR="007B78D7" w:rsidRPr="00D67BA6" w:rsidTr="00D81094">
        <w:trPr>
          <w:trHeight w:val="432"/>
        </w:trPr>
        <w:tc>
          <w:tcPr>
            <w:tcW w:w="1260" w:type="dxa"/>
            <w:gridSpan w:val="2"/>
            <w:vAlign w:val="bottom"/>
          </w:tcPr>
          <w:p w:rsidR="007B78D7" w:rsidRPr="00D67BA6" w:rsidRDefault="007B78D7" w:rsidP="00A204A8">
            <w:pPr>
              <w:pStyle w:val="Tableaucourant"/>
            </w:pPr>
            <w:r w:rsidRPr="00D67BA6">
              <w:t>Signature</w:t>
            </w:r>
          </w:p>
        </w:tc>
        <w:tc>
          <w:tcPr>
            <w:tcW w:w="3960" w:type="dxa"/>
            <w:tcBorders>
              <w:bottom w:val="single" w:sz="4" w:space="0" w:color="auto"/>
            </w:tcBorders>
            <w:vAlign w:val="bottom"/>
          </w:tcPr>
          <w:p w:rsidR="007B78D7" w:rsidRPr="00D67BA6" w:rsidRDefault="007B78D7" w:rsidP="00A204A8">
            <w:pPr>
              <w:pStyle w:val="Tableaucourant"/>
            </w:pPr>
          </w:p>
        </w:tc>
      </w:tr>
      <w:tr w:rsidR="007B78D7" w:rsidRPr="00D67BA6" w:rsidTr="00D81094">
        <w:trPr>
          <w:trHeight w:val="432"/>
        </w:trPr>
        <w:tc>
          <w:tcPr>
            <w:tcW w:w="720" w:type="dxa"/>
            <w:vAlign w:val="bottom"/>
          </w:tcPr>
          <w:p w:rsidR="007B78D7" w:rsidRPr="00D67BA6" w:rsidRDefault="007B78D7" w:rsidP="00A204A8">
            <w:pPr>
              <w:pStyle w:val="Tableaucourant"/>
            </w:pPr>
            <w:r w:rsidRPr="00D67BA6">
              <w:t>Nom</w:t>
            </w:r>
          </w:p>
        </w:tc>
        <w:tc>
          <w:tcPr>
            <w:tcW w:w="4500" w:type="dxa"/>
            <w:gridSpan w:val="2"/>
            <w:tcBorders>
              <w:bottom w:val="single" w:sz="4" w:space="0" w:color="auto"/>
            </w:tcBorders>
            <w:vAlign w:val="bottom"/>
          </w:tcPr>
          <w:p w:rsidR="007B78D7" w:rsidRPr="00D67BA6" w:rsidRDefault="007B78D7" w:rsidP="00A204A8">
            <w:pPr>
              <w:pStyle w:val="Tableaucourant"/>
            </w:pPr>
          </w:p>
        </w:tc>
      </w:tr>
      <w:tr w:rsidR="007B78D7" w:rsidRPr="00D67BA6" w:rsidTr="00D81094">
        <w:trPr>
          <w:trHeight w:val="432"/>
        </w:trPr>
        <w:tc>
          <w:tcPr>
            <w:tcW w:w="720" w:type="dxa"/>
            <w:vAlign w:val="bottom"/>
          </w:tcPr>
          <w:p w:rsidR="007B78D7" w:rsidRPr="00D67BA6" w:rsidRDefault="007B78D7" w:rsidP="00A204A8">
            <w:pPr>
              <w:pStyle w:val="Tableaucourant"/>
            </w:pPr>
            <w:r w:rsidRPr="00D67BA6">
              <w:t>Titre</w:t>
            </w:r>
          </w:p>
        </w:tc>
        <w:tc>
          <w:tcPr>
            <w:tcW w:w="4500" w:type="dxa"/>
            <w:gridSpan w:val="2"/>
            <w:tcBorders>
              <w:top w:val="single" w:sz="4" w:space="0" w:color="auto"/>
              <w:bottom w:val="single" w:sz="4" w:space="0" w:color="auto"/>
            </w:tcBorders>
            <w:vAlign w:val="bottom"/>
          </w:tcPr>
          <w:p w:rsidR="007B78D7" w:rsidRPr="00D67BA6" w:rsidRDefault="007B78D7" w:rsidP="00A204A8">
            <w:pPr>
              <w:pStyle w:val="Tableaucourant"/>
            </w:pPr>
          </w:p>
        </w:tc>
      </w:tr>
      <w:tr w:rsidR="007B78D7" w:rsidRPr="00D67BA6" w:rsidTr="00D81094">
        <w:trPr>
          <w:trHeight w:val="432"/>
        </w:trPr>
        <w:tc>
          <w:tcPr>
            <w:tcW w:w="720" w:type="dxa"/>
            <w:vAlign w:val="bottom"/>
          </w:tcPr>
          <w:p w:rsidR="007B78D7" w:rsidRPr="00D67BA6" w:rsidRDefault="007B78D7" w:rsidP="00A204A8">
            <w:pPr>
              <w:pStyle w:val="Tableaucourant"/>
            </w:pPr>
            <w:r w:rsidRPr="00D67BA6">
              <w:t>Date</w:t>
            </w:r>
          </w:p>
        </w:tc>
        <w:tc>
          <w:tcPr>
            <w:tcW w:w="4500" w:type="dxa"/>
            <w:gridSpan w:val="2"/>
            <w:tcBorders>
              <w:top w:val="single" w:sz="4" w:space="0" w:color="auto"/>
              <w:bottom w:val="single" w:sz="4" w:space="0" w:color="auto"/>
            </w:tcBorders>
            <w:vAlign w:val="bottom"/>
          </w:tcPr>
          <w:p w:rsidR="007B78D7" w:rsidRPr="00D67BA6" w:rsidRDefault="007B78D7" w:rsidP="00A204A8">
            <w:pPr>
              <w:pStyle w:val="Tableaucourant"/>
            </w:pPr>
          </w:p>
        </w:tc>
      </w:tr>
    </w:tbl>
    <w:p w:rsidR="007B78D7" w:rsidRPr="00D67BA6" w:rsidRDefault="007B78D7" w:rsidP="00AF6012">
      <w:pPr>
        <w:pStyle w:val="06Questionenonce"/>
        <w:rPr>
          <w:rFonts w:eastAsiaTheme="minorHAnsi"/>
        </w:rPr>
      </w:pPr>
      <w:r w:rsidRPr="00D67BA6">
        <w:rPr>
          <w:rFonts w:eastAsiaTheme="minorHAnsi"/>
        </w:rPr>
        <w:t>3</w:t>
      </w:r>
      <w:r w:rsidRPr="00D67BA6">
        <w:rPr>
          <w:rFonts w:eastAsiaTheme="minorHAnsi"/>
        </w:rPr>
        <w:tab/>
        <w:t>Rédigez le courrier qui sera adressé au nouveau client Orthèse Médical France pour lui soumettre le formulaire de demande d’informations.</w:t>
      </w:r>
    </w:p>
    <w:p w:rsidR="007B78D7" w:rsidRPr="00D67BA6" w:rsidRDefault="007B78D7" w:rsidP="00C061DE">
      <w:pPr>
        <w:pStyle w:val="TTextecourant"/>
      </w:pPr>
      <w:proofErr w:type="spellStart"/>
      <w:r w:rsidRPr="00D67BA6">
        <w:t>Teknichals</w:t>
      </w:r>
      <w:proofErr w:type="spellEnd"/>
    </w:p>
    <w:p w:rsidR="007B78D7" w:rsidRPr="00D67BA6" w:rsidRDefault="007B78D7" w:rsidP="00C061DE">
      <w:pPr>
        <w:pStyle w:val="TTextecourant"/>
      </w:pPr>
      <w:r w:rsidRPr="00D67BA6">
        <w:t>Parc du Chêne</w:t>
      </w:r>
    </w:p>
    <w:p w:rsidR="007B78D7" w:rsidRPr="00D67BA6" w:rsidRDefault="007B78D7" w:rsidP="00C061DE">
      <w:pPr>
        <w:pStyle w:val="TTextecourant"/>
      </w:pPr>
      <w:r w:rsidRPr="00D67BA6">
        <w:t>16D rue du 35e régiment d’Aviation</w:t>
      </w:r>
    </w:p>
    <w:p w:rsidR="007B78D7" w:rsidRPr="00D67BA6" w:rsidRDefault="007B78D7" w:rsidP="00C061DE">
      <w:pPr>
        <w:pStyle w:val="TTextecourant"/>
      </w:pPr>
      <w:r w:rsidRPr="00D67BA6">
        <w:t>69500 Bron</w:t>
      </w:r>
    </w:p>
    <w:p w:rsidR="00C061DE" w:rsidRPr="00D67BA6" w:rsidRDefault="00C061DE" w:rsidP="00C061DE">
      <w:pPr>
        <w:pStyle w:val="TTextecourant"/>
        <w:jc w:val="right"/>
      </w:pPr>
      <w:r w:rsidRPr="00D67BA6">
        <w:t>Orthèse Médical France</w:t>
      </w:r>
    </w:p>
    <w:p w:rsidR="00C061DE" w:rsidRPr="00D67BA6" w:rsidRDefault="00C061DE" w:rsidP="00C061DE">
      <w:pPr>
        <w:pStyle w:val="TTextecourant"/>
        <w:jc w:val="right"/>
      </w:pPr>
      <w:r w:rsidRPr="00D67BA6">
        <w:t>14 avenue du Val de Saône</w:t>
      </w:r>
    </w:p>
    <w:p w:rsidR="00C061DE" w:rsidRPr="00D67BA6" w:rsidRDefault="00C061DE" w:rsidP="00C061DE">
      <w:pPr>
        <w:pStyle w:val="TTextecourant"/>
        <w:jc w:val="right"/>
      </w:pPr>
      <w:r w:rsidRPr="00D67BA6">
        <w:t>69270 Fontaines-sur-Saône</w:t>
      </w:r>
    </w:p>
    <w:p w:rsidR="00C061DE" w:rsidRPr="00D67BA6" w:rsidRDefault="00C061DE" w:rsidP="00C061DE">
      <w:pPr>
        <w:pStyle w:val="TTextecourant"/>
        <w:jc w:val="right"/>
      </w:pPr>
      <w:r w:rsidRPr="00D67BA6">
        <w:t>Bron, le ….</w:t>
      </w:r>
    </w:p>
    <w:p w:rsidR="007B78D7" w:rsidRPr="00D67BA6" w:rsidRDefault="007B78D7" w:rsidP="00C061DE">
      <w:pPr>
        <w:pStyle w:val="TTextecourant"/>
      </w:pPr>
      <w:r w:rsidRPr="00D67BA6">
        <w:t>Objet : information pour ouverture de compte</w:t>
      </w:r>
    </w:p>
    <w:p w:rsidR="007B78D7" w:rsidRPr="00D67BA6" w:rsidRDefault="007B78D7" w:rsidP="00C061DE">
      <w:pPr>
        <w:pStyle w:val="TTextecourant"/>
      </w:pPr>
      <w:r w:rsidRPr="00D67BA6">
        <w:t>PJ : Formulaire d’informations</w:t>
      </w:r>
    </w:p>
    <w:p w:rsidR="007B78D7" w:rsidRPr="00D67BA6" w:rsidRDefault="007B78D7" w:rsidP="00C061DE">
      <w:pPr>
        <w:pStyle w:val="TTextecourant"/>
      </w:pPr>
      <w:r w:rsidRPr="00D67BA6">
        <w:t>Madame, Monsieur,</w:t>
      </w:r>
    </w:p>
    <w:p w:rsidR="007B78D7" w:rsidRPr="00D67BA6" w:rsidRDefault="007B78D7" w:rsidP="00C061DE">
      <w:pPr>
        <w:pStyle w:val="TTextecourant"/>
      </w:pPr>
      <w:r w:rsidRPr="00D67BA6">
        <w:t>Nous accusons réception de votre première commande n° C14144.et vous remercions de la confiance que vous nous avez accordée.</w:t>
      </w:r>
    </w:p>
    <w:p w:rsidR="007B78D7" w:rsidRPr="00D67BA6" w:rsidRDefault="007B78D7" w:rsidP="00C061DE">
      <w:pPr>
        <w:pStyle w:val="TTextecourant"/>
      </w:pPr>
      <w:r w:rsidRPr="00D67BA6">
        <w:t>Nous prenons très à cœur la qualité de nos relations avec nos clients, et notamment l’attribution d’une ligne de crédit suffisante. C’est la raison pour laquelle nous vous prions de nous retourner le formulaire d’ouverture de compte joint dûment rempli et accompagné des informations demandées.</w:t>
      </w:r>
    </w:p>
    <w:p w:rsidR="007B78D7" w:rsidRPr="00D67BA6" w:rsidRDefault="007B78D7" w:rsidP="00C061DE">
      <w:pPr>
        <w:pStyle w:val="TTextecourant"/>
      </w:pPr>
      <w:r w:rsidRPr="00D67BA6">
        <w:t>Nous vous prions d’agréer, Madame, Monsieur, mes salutations distinguées.</w:t>
      </w:r>
    </w:p>
    <w:p w:rsidR="007B78D7" w:rsidRPr="00D67BA6" w:rsidRDefault="007B78D7" w:rsidP="00C061DE">
      <w:pPr>
        <w:pStyle w:val="TTextecourant"/>
        <w:jc w:val="right"/>
      </w:pPr>
      <w:r w:rsidRPr="00D67BA6">
        <w:t>L’assistant(e) de gestion</w:t>
      </w:r>
    </w:p>
    <w:p w:rsidR="007B78D7" w:rsidRPr="00D67BA6" w:rsidRDefault="007B78D7" w:rsidP="00AF6012">
      <w:pPr>
        <w:pStyle w:val="06Questionenonce"/>
        <w:rPr>
          <w:rFonts w:eastAsiaTheme="minorHAnsi"/>
        </w:rPr>
      </w:pPr>
      <w:r w:rsidRPr="00D67BA6">
        <w:rPr>
          <w:rFonts w:eastAsiaTheme="minorHAnsi"/>
        </w:rPr>
        <w:t>4</w:t>
      </w:r>
      <w:r w:rsidRPr="00D67BA6">
        <w:rPr>
          <w:rFonts w:eastAsiaTheme="minorHAnsi"/>
        </w:rPr>
        <w:tab/>
        <w:t>Consultez le site www.infogreffe.fr pour compléter la collecte des données utiles à l’appréciation du nouveau client Orthèse Médical France.</w:t>
      </w:r>
    </w:p>
    <w:p w:rsidR="007B78D7" w:rsidRPr="00D67BA6" w:rsidRDefault="007B78D7" w:rsidP="00C061DE">
      <w:pPr>
        <w:pStyle w:val="Tableautitre"/>
      </w:pPr>
      <w:r w:rsidRPr="00D67BA6">
        <w:t>Formulaire ouverture de compte client</w:t>
      </w:r>
    </w:p>
    <w:tbl>
      <w:tblPr>
        <w:tblStyle w:val="Grilledetableau8"/>
        <w:tblW w:w="0" w:type="auto"/>
        <w:tblLook w:val="01E0" w:firstRow="1" w:lastRow="1" w:firstColumn="1" w:lastColumn="1" w:noHBand="0" w:noVBand="0"/>
      </w:tblPr>
      <w:tblGrid>
        <w:gridCol w:w="4554"/>
        <w:gridCol w:w="434"/>
        <w:gridCol w:w="4068"/>
      </w:tblGrid>
      <w:tr w:rsidR="007B78D7" w:rsidRPr="00D67BA6" w:rsidTr="00D81094">
        <w:trPr>
          <w:cnfStyle w:val="100000000000" w:firstRow="1" w:lastRow="0" w:firstColumn="0" w:lastColumn="0" w:oddVBand="0" w:evenVBand="0" w:oddHBand="0" w:evenHBand="0" w:firstRowFirstColumn="0" w:firstRowLastColumn="0" w:lastRowFirstColumn="0" w:lastRowLastColumn="0"/>
          <w:trHeight w:val="263"/>
        </w:trPr>
        <w:tc>
          <w:tcPr>
            <w:cnfStyle w:val="000100000000" w:firstRow="0" w:lastRow="0" w:firstColumn="0" w:lastColumn="1" w:oddVBand="0" w:evenVBand="0" w:oddHBand="0" w:evenHBand="0" w:firstRowFirstColumn="0" w:firstRowLastColumn="0" w:lastRowFirstColumn="0" w:lastRowLastColumn="0"/>
            <w:tcW w:w="9056" w:type="dxa"/>
            <w:gridSpan w:val="3"/>
            <w:shd w:val="clear" w:color="auto" w:fill="auto"/>
            <w:vAlign w:val="center"/>
          </w:tcPr>
          <w:p w:rsidR="007B78D7" w:rsidRPr="00D67BA6" w:rsidRDefault="007B78D7" w:rsidP="00D81094">
            <w:r w:rsidRPr="00D67BA6">
              <w:t>Données financières recueillies</w:t>
            </w:r>
          </w:p>
        </w:tc>
      </w:tr>
      <w:tr w:rsidR="007B78D7" w:rsidRPr="00C061DE" w:rsidTr="00D81094">
        <w:trPr>
          <w:trHeight w:val="289"/>
        </w:trPr>
        <w:tc>
          <w:tcPr>
            <w:tcW w:w="4988" w:type="dxa"/>
            <w:gridSpan w:val="2"/>
          </w:tcPr>
          <w:p w:rsidR="007B78D7" w:rsidRPr="00C061DE" w:rsidRDefault="007B78D7" w:rsidP="00C061DE">
            <w:pPr>
              <w:pStyle w:val="Tableautetiere"/>
            </w:pPr>
            <w:r w:rsidRPr="00C061DE">
              <w:t>Année des données financières</w:t>
            </w:r>
          </w:p>
        </w:tc>
        <w:tc>
          <w:tcPr>
            <w:cnfStyle w:val="000100000000" w:firstRow="0" w:lastRow="0" w:firstColumn="0" w:lastColumn="1" w:oddVBand="0" w:evenVBand="0" w:oddHBand="0" w:evenHBand="0" w:firstRowFirstColumn="0" w:firstRowLastColumn="0" w:lastRowFirstColumn="0" w:lastRowLastColumn="0"/>
            <w:tcW w:w="4068" w:type="dxa"/>
          </w:tcPr>
          <w:p w:rsidR="007B78D7" w:rsidRPr="00C061DE" w:rsidRDefault="007B78D7" w:rsidP="00C061DE">
            <w:pPr>
              <w:pStyle w:val="Tableautetiere"/>
              <w:rPr>
                <w:b/>
              </w:rPr>
            </w:pPr>
            <w:r w:rsidRPr="00C061DE">
              <w:rPr>
                <w:b/>
              </w:rPr>
              <w:t>Date de dernière mise à jour :</w:t>
            </w:r>
          </w:p>
        </w:tc>
      </w:tr>
      <w:tr w:rsidR="007B78D7" w:rsidRPr="00D67BA6" w:rsidTr="00D81094">
        <w:trPr>
          <w:trHeight w:val="349"/>
        </w:trPr>
        <w:tc>
          <w:tcPr>
            <w:cnfStyle w:val="000100000000" w:firstRow="0" w:lastRow="0" w:firstColumn="0" w:lastColumn="1" w:oddVBand="0" w:evenVBand="0" w:oddHBand="0" w:evenHBand="0" w:firstRowFirstColumn="0" w:firstRowLastColumn="0" w:lastRowFirstColumn="0" w:lastRowLastColumn="0"/>
            <w:tcW w:w="9056" w:type="dxa"/>
            <w:gridSpan w:val="3"/>
            <w:tcBorders>
              <w:bottom w:val="single" w:sz="6" w:space="0" w:color="000080"/>
            </w:tcBorders>
          </w:tcPr>
          <w:p w:rsidR="007B78D7" w:rsidRPr="00D67BA6" w:rsidRDefault="007B78D7" w:rsidP="00D81094"/>
          <w:tbl>
            <w:tblPr>
              <w:tblStyle w:val="Grilledutableau"/>
              <w:tblW w:w="0" w:type="auto"/>
              <w:jc w:val="center"/>
              <w:tblLook w:val="04A0" w:firstRow="1" w:lastRow="0" w:firstColumn="1" w:lastColumn="0" w:noHBand="0" w:noVBand="1"/>
            </w:tblPr>
            <w:tblGrid>
              <w:gridCol w:w="3519"/>
              <w:gridCol w:w="2468"/>
              <w:gridCol w:w="1668"/>
            </w:tblGrid>
            <w:tr w:rsidR="007B78D7" w:rsidRPr="00D67BA6" w:rsidTr="00D81094">
              <w:trPr>
                <w:jc w:val="center"/>
              </w:trPr>
              <w:tc>
                <w:tcPr>
                  <w:tcW w:w="3519" w:type="dxa"/>
                </w:tcPr>
                <w:p w:rsidR="007B78D7" w:rsidRPr="00D67BA6" w:rsidRDefault="007B78D7" w:rsidP="00C061DE">
                  <w:pPr>
                    <w:pStyle w:val="Tableautetiere"/>
                  </w:pPr>
                  <w:r w:rsidRPr="00D67BA6">
                    <w:t>Données</w:t>
                  </w:r>
                </w:p>
              </w:tc>
              <w:tc>
                <w:tcPr>
                  <w:tcW w:w="2468" w:type="dxa"/>
                </w:tcPr>
                <w:p w:rsidR="007B78D7" w:rsidRPr="00D67BA6" w:rsidRDefault="007B78D7" w:rsidP="00C061DE">
                  <w:pPr>
                    <w:pStyle w:val="Tableautetiere"/>
                  </w:pPr>
                  <w:r w:rsidRPr="00D67BA6">
                    <w:t>Valeur en €</w:t>
                  </w:r>
                </w:p>
              </w:tc>
              <w:tc>
                <w:tcPr>
                  <w:tcW w:w="1668" w:type="dxa"/>
                </w:tcPr>
                <w:p w:rsidR="007B78D7" w:rsidRPr="00D67BA6" w:rsidRDefault="007B78D7" w:rsidP="00C061DE">
                  <w:pPr>
                    <w:pStyle w:val="Tableautetiere"/>
                  </w:pPr>
                  <w:r w:rsidRPr="00D67BA6">
                    <w:t>Évolution sur 2 ans</w:t>
                  </w:r>
                </w:p>
              </w:tc>
            </w:tr>
            <w:tr w:rsidR="007B78D7" w:rsidRPr="00D67BA6" w:rsidTr="00D81094">
              <w:trPr>
                <w:jc w:val="center"/>
              </w:trPr>
              <w:tc>
                <w:tcPr>
                  <w:tcW w:w="3519" w:type="dxa"/>
                </w:tcPr>
                <w:p w:rsidR="007B78D7" w:rsidRPr="00D67BA6" w:rsidRDefault="007B78D7" w:rsidP="00C061DE">
                  <w:pPr>
                    <w:pStyle w:val="Tableaucourant"/>
                  </w:pPr>
                  <w:r w:rsidRPr="00D67BA6">
                    <w:t xml:space="preserve">Valeur des fonds propres </w:t>
                  </w:r>
                  <w:r w:rsidRPr="00C061DE">
                    <w:rPr>
                      <w:vertAlign w:val="superscript"/>
                    </w:rPr>
                    <w:t>(1)</w:t>
                  </w:r>
                </w:p>
              </w:tc>
              <w:tc>
                <w:tcPr>
                  <w:tcW w:w="2468" w:type="dxa"/>
                </w:tcPr>
                <w:p w:rsidR="007B78D7" w:rsidRPr="00D67BA6" w:rsidRDefault="007B78D7" w:rsidP="00C061DE">
                  <w:pPr>
                    <w:pStyle w:val="Tableaucourant"/>
                  </w:pPr>
                  <w:r w:rsidRPr="00D67BA6">
                    <w:t>13 691 100</w:t>
                  </w:r>
                </w:p>
              </w:tc>
              <w:tc>
                <w:tcPr>
                  <w:tcW w:w="1668" w:type="dxa"/>
                </w:tcPr>
                <w:p w:rsidR="007B78D7" w:rsidRPr="00D67BA6" w:rsidRDefault="007B78D7" w:rsidP="00C061DE">
                  <w:pPr>
                    <w:pStyle w:val="Tableaucourant"/>
                  </w:pPr>
                  <w:r w:rsidRPr="00D67BA6">
                    <w:t>9 %</w:t>
                  </w:r>
                </w:p>
              </w:tc>
            </w:tr>
            <w:tr w:rsidR="007B78D7" w:rsidRPr="00D67BA6" w:rsidTr="00D81094">
              <w:trPr>
                <w:trHeight w:val="601"/>
                <w:jc w:val="center"/>
              </w:trPr>
              <w:tc>
                <w:tcPr>
                  <w:tcW w:w="3519" w:type="dxa"/>
                  <w:vAlign w:val="center"/>
                </w:tcPr>
                <w:p w:rsidR="007B78D7" w:rsidRPr="00D67BA6" w:rsidRDefault="007B78D7" w:rsidP="00C061DE">
                  <w:pPr>
                    <w:pStyle w:val="Tableaucourant"/>
                  </w:pPr>
                  <w:r w:rsidRPr="00D67BA6">
                    <w:t xml:space="preserve">Taux endettement </w:t>
                  </w:r>
                  <w:r w:rsidRPr="00C061DE">
                    <w:rPr>
                      <w:vertAlign w:val="superscript"/>
                    </w:rPr>
                    <w:t>(2)</w:t>
                  </w:r>
                </w:p>
              </w:tc>
              <w:tc>
                <w:tcPr>
                  <w:tcW w:w="2468" w:type="dxa"/>
                  <w:vAlign w:val="center"/>
                </w:tcPr>
                <w:p w:rsidR="007B78D7" w:rsidRPr="00D67BA6" w:rsidRDefault="007B78D7" w:rsidP="00C061DE">
                  <w:pPr>
                    <w:pStyle w:val="Tableaucourant"/>
                  </w:pPr>
                  <w:r w:rsidRPr="00D67BA6">
                    <w:t>1,5</w:t>
                  </w:r>
                </w:p>
              </w:tc>
              <w:tc>
                <w:tcPr>
                  <w:tcW w:w="1668" w:type="dxa"/>
                  <w:vAlign w:val="center"/>
                </w:tcPr>
                <w:p w:rsidR="007B78D7" w:rsidRPr="00D67BA6" w:rsidRDefault="007B78D7" w:rsidP="00C061DE">
                  <w:pPr>
                    <w:pStyle w:val="Tableaucourant"/>
                  </w:pPr>
                  <w:r w:rsidRPr="00D67BA6">
                    <w:t>1,4</w:t>
                  </w:r>
                </w:p>
              </w:tc>
            </w:tr>
            <w:tr w:rsidR="007B78D7" w:rsidRPr="00D67BA6" w:rsidTr="00D81094">
              <w:trPr>
                <w:jc w:val="center"/>
              </w:trPr>
              <w:tc>
                <w:tcPr>
                  <w:tcW w:w="3519" w:type="dxa"/>
                </w:tcPr>
                <w:p w:rsidR="007B78D7" w:rsidRPr="00D67BA6" w:rsidRDefault="007B78D7" w:rsidP="00C061DE">
                  <w:pPr>
                    <w:pStyle w:val="Tableaucourant"/>
                  </w:pPr>
                  <w:r w:rsidRPr="00D67BA6">
                    <w:t>Montant des dettes fournisseurs</w:t>
                  </w:r>
                </w:p>
              </w:tc>
              <w:tc>
                <w:tcPr>
                  <w:tcW w:w="2468" w:type="dxa"/>
                </w:tcPr>
                <w:p w:rsidR="007B78D7" w:rsidRPr="00D67BA6" w:rsidRDefault="007B78D7" w:rsidP="00C061DE">
                  <w:pPr>
                    <w:pStyle w:val="Tableaucourant"/>
                  </w:pPr>
                  <w:r w:rsidRPr="00D67BA6">
                    <w:t>4 827 600</w:t>
                  </w:r>
                </w:p>
              </w:tc>
              <w:tc>
                <w:tcPr>
                  <w:tcW w:w="1668" w:type="dxa"/>
                </w:tcPr>
                <w:p w:rsidR="007B78D7" w:rsidRPr="00D67BA6" w:rsidRDefault="007B78D7" w:rsidP="00C061DE">
                  <w:pPr>
                    <w:pStyle w:val="Tableaucourant"/>
                  </w:pPr>
                  <w:r w:rsidRPr="00D67BA6">
                    <w:t>18,79</w:t>
                  </w:r>
                </w:p>
              </w:tc>
            </w:tr>
            <w:tr w:rsidR="007B78D7" w:rsidRPr="00D67BA6" w:rsidTr="00D81094">
              <w:trPr>
                <w:jc w:val="center"/>
              </w:trPr>
              <w:tc>
                <w:tcPr>
                  <w:tcW w:w="3519" w:type="dxa"/>
                </w:tcPr>
                <w:p w:rsidR="007B78D7" w:rsidRPr="00D67BA6" w:rsidRDefault="007B78D7" w:rsidP="00C061DE">
                  <w:pPr>
                    <w:pStyle w:val="Tableaucourant"/>
                  </w:pPr>
                  <w:r w:rsidRPr="00D67BA6">
                    <w:t>CA</w:t>
                  </w:r>
                </w:p>
              </w:tc>
              <w:tc>
                <w:tcPr>
                  <w:tcW w:w="2468" w:type="dxa"/>
                </w:tcPr>
                <w:p w:rsidR="007B78D7" w:rsidRPr="00D67BA6" w:rsidRDefault="007B78D7" w:rsidP="00C061DE">
                  <w:pPr>
                    <w:pStyle w:val="Tableaucourant"/>
                  </w:pPr>
                  <w:r w:rsidRPr="00D67BA6">
                    <w:t>33 556 000</w:t>
                  </w:r>
                </w:p>
              </w:tc>
              <w:tc>
                <w:tcPr>
                  <w:tcW w:w="1668" w:type="dxa"/>
                </w:tcPr>
                <w:p w:rsidR="007B78D7" w:rsidRPr="00D67BA6" w:rsidRDefault="007B78D7" w:rsidP="00C061DE">
                  <w:pPr>
                    <w:pStyle w:val="Tableaucourant"/>
                  </w:pPr>
                  <w:r w:rsidRPr="00D67BA6">
                    <w:t>2 %</w:t>
                  </w:r>
                </w:p>
              </w:tc>
            </w:tr>
            <w:tr w:rsidR="007B78D7" w:rsidRPr="00D67BA6" w:rsidTr="00D81094">
              <w:trPr>
                <w:jc w:val="center"/>
              </w:trPr>
              <w:tc>
                <w:tcPr>
                  <w:tcW w:w="3519" w:type="dxa"/>
                </w:tcPr>
                <w:p w:rsidR="007B78D7" w:rsidRPr="00D67BA6" w:rsidRDefault="007B78D7" w:rsidP="00C061DE">
                  <w:pPr>
                    <w:pStyle w:val="Tableaucourant"/>
                  </w:pPr>
                  <w:r w:rsidRPr="00D67BA6">
                    <w:t>Résultat d’exploitation</w:t>
                  </w:r>
                </w:p>
                <w:p w:rsidR="007B78D7" w:rsidRPr="00D67BA6" w:rsidRDefault="007B78D7" w:rsidP="00C061DE">
                  <w:pPr>
                    <w:pStyle w:val="Tableaucourant"/>
                  </w:pPr>
                  <w:r w:rsidRPr="00D67BA6">
                    <w:t>Résultat net</w:t>
                  </w:r>
                </w:p>
              </w:tc>
              <w:tc>
                <w:tcPr>
                  <w:tcW w:w="2468" w:type="dxa"/>
                </w:tcPr>
                <w:p w:rsidR="007B78D7" w:rsidRPr="00D67BA6" w:rsidRDefault="007B78D7" w:rsidP="00C061DE">
                  <w:pPr>
                    <w:pStyle w:val="Tableaucourant"/>
                  </w:pPr>
                  <w:r w:rsidRPr="00D67BA6">
                    <w:t>NC</w:t>
                  </w:r>
                </w:p>
                <w:p w:rsidR="007B78D7" w:rsidRPr="00D67BA6" w:rsidRDefault="007B78D7" w:rsidP="00C061DE">
                  <w:pPr>
                    <w:pStyle w:val="Tableaucourant"/>
                  </w:pPr>
                  <w:r w:rsidRPr="00D67BA6">
                    <w:t>1 243 000 €</w:t>
                  </w:r>
                </w:p>
              </w:tc>
              <w:tc>
                <w:tcPr>
                  <w:tcW w:w="1668" w:type="dxa"/>
                </w:tcPr>
                <w:p w:rsidR="007B78D7" w:rsidRPr="00D67BA6" w:rsidRDefault="007B78D7" w:rsidP="00C061DE">
                  <w:pPr>
                    <w:pStyle w:val="Tableaucourant"/>
                  </w:pPr>
                </w:p>
                <w:p w:rsidR="007B78D7" w:rsidRPr="00D67BA6" w:rsidRDefault="007B78D7" w:rsidP="00C061DE">
                  <w:pPr>
                    <w:pStyle w:val="Tableaucourant"/>
                  </w:pPr>
                  <w:r w:rsidRPr="00D67BA6">
                    <w:t>39 %</w:t>
                  </w:r>
                </w:p>
              </w:tc>
            </w:tr>
            <w:tr w:rsidR="007B78D7" w:rsidRPr="00D67BA6" w:rsidTr="00D81094">
              <w:trPr>
                <w:jc w:val="center"/>
              </w:trPr>
              <w:tc>
                <w:tcPr>
                  <w:tcW w:w="3519" w:type="dxa"/>
                </w:tcPr>
                <w:p w:rsidR="007B78D7" w:rsidRPr="00D67BA6" w:rsidRDefault="007B78D7" w:rsidP="00C061DE">
                  <w:pPr>
                    <w:pStyle w:val="Tableaucourant"/>
                  </w:pPr>
                  <w:r w:rsidRPr="00D67BA6">
                    <w:t xml:space="preserve">Fonds de roulement net global </w:t>
                  </w:r>
                  <w:r w:rsidRPr="00C061DE">
                    <w:rPr>
                      <w:vertAlign w:val="superscript"/>
                    </w:rPr>
                    <w:t>(3)</w:t>
                  </w:r>
                </w:p>
                <w:p w:rsidR="007B78D7" w:rsidRPr="00D67BA6" w:rsidRDefault="007B78D7" w:rsidP="00C061DE">
                  <w:pPr>
                    <w:pStyle w:val="Tableaucourant"/>
                  </w:pPr>
                  <w:r w:rsidRPr="00D67BA6">
                    <w:t>Trésorerie nette</w:t>
                  </w:r>
                </w:p>
              </w:tc>
              <w:tc>
                <w:tcPr>
                  <w:tcW w:w="2468" w:type="dxa"/>
                </w:tcPr>
                <w:p w:rsidR="007B78D7" w:rsidRPr="00D67BA6" w:rsidRDefault="007B78D7" w:rsidP="00C061DE">
                  <w:pPr>
                    <w:pStyle w:val="Tableaucourant"/>
                  </w:pPr>
                  <w:r w:rsidRPr="00D67BA6">
                    <w:t>17 993 900</w:t>
                  </w:r>
                </w:p>
                <w:p w:rsidR="007B78D7" w:rsidRPr="00D67BA6" w:rsidRDefault="007B78D7" w:rsidP="00C061DE">
                  <w:pPr>
                    <w:pStyle w:val="Tableaucourant"/>
                  </w:pPr>
                  <w:r w:rsidRPr="00D67BA6">
                    <w:t>92 900</w:t>
                  </w:r>
                </w:p>
              </w:tc>
              <w:tc>
                <w:tcPr>
                  <w:tcW w:w="1668" w:type="dxa"/>
                </w:tcPr>
                <w:p w:rsidR="007B78D7" w:rsidRPr="00D67BA6" w:rsidRDefault="007B78D7" w:rsidP="00C061DE">
                  <w:pPr>
                    <w:pStyle w:val="Tableaucourant"/>
                  </w:pPr>
                  <w:r w:rsidRPr="00D67BA6">
                    <w:t>8 %</w:t>
                  </w:r>
                </w:p>
                <w:p w:rsidR="007B78D7" w:rsidRPr="00D67BA6" w:rsidRDefault="007B78D7" w:rsidP="00C061DE">
                  <w:pPr>
                    <w:pStyle w:val="Tableaucourant"/>
                  </w:pPr>
                  <w:r w:rsidRPr="00D67BA6">
                    <w:t>9,4 %</w:t>
                  </w:r>
                </w:p>
              </w:tc>
            </w:tr>
          </w:tbl>
          <w:p w:rsidR="007B78D7" w:rsidRPr="00D67BA6" w:rsidRDefault="007B78D7" w:rsidP="00D81094"/>
        </w:tc>
      </w:tr>
      <w:tr w:rsidR="007B78D7" w:rsidRPr="00D67BA6" w:rsidTr="00D81094">
        <w:trPr>
          <w:trHeight w:val="327"/>
        </w:trPr>
        <w:tc>
          <w:tcPr>
            <w:cnfStyle w:val="000100000000" w:firstRow="0" w:lastRow="0" w:firstColumn="0" w:lastColumn="1" w:oddVBand="0" w:evenVBand="0" w:oddHBand="0" w:evenHBand="0" w:firstRowFirstColumn="0" w:firstRowLastColumn="0" w:lastRowFirstColumn="0" w:lastRowLastColumn="0"/>
            <w:tcW w:w="9056" w:type="dxa"/>
            <w:gridSpan w:val="3"/>
            <w:tcBorders>
              <w:right w:val="single" w:sz="4" w:space="0" w:color="auto"/>
            </w:tcBorders>
          </w:tcPr>
          <w:p w:rsidR="007B78D7" w:rsidRPr="00C061DE" w:rsidRDefault="007B78D7" w:rsidP="00C061DE">
            <w:pPr>
              <w:pStyle w:val="Tableaunote"/>
              <w:rPr>
                <w:rFonts w:eastAsiaTheme="minorHAnsi"/>
                <w:b w:val="0"/>
              </w:rPr>
            </w:pPr>
            <w:r w:rsidRPr="00C061DE">
              <w:rPr>
                <w:rFonts w:eastAsiaTheme="minorHAnsi"/>
                <w:b w:val="0"/>
              </w:rPr>
              <w:t>(1) Fonds propres : capitaux propres + amortissement et provisions</w:t>
            </w:r>
          </w:p>
          <w:p w:rsidR="007B78D7" w:rsidRPr="00C061DE" w:rsidRDefault="007B78D7" w:rsidP="00C061DE">
            <w:pPr>
              <w:pStyle w:val="Tableaunote"/>
              <w:rPr>
                <w:rFonts w:eastAsiaTheme="minorHAnsi"/>
                <w:b w:val="0"/>
              </w:rPr>
            </w:pPr>
            <w:r w:rsidRPr="00C061DE">
              <w:rPr>
                <w:rFonts w:eastAsiaTheme="minorHAnsi"/>
                <w:b w:val="0"/>
              </w:rPr>
              <w:t>(2) Taux endettement : valeur des emprunts / fonds propres</w:t>
            </w:r>
          </w:p>
          <w:p w:rsidR="007B78D7" w:rsidRPr="00D67BA6" w:rsidRDefault="007B78D7" w:rsidP="00C061DE">
            <w:pPr>
              <w:pStyle w:val="Tableaunote"/>
              <w:rPr>
                <w:rFonts w:eastAsiaTheme="minorHAnsi"/>
              </w:rPr>
            </w:pPr>
            <w:r w:rsidRPr="00C061DE">
              <w:rPr>
                <w:rFonts w:eastAsiaTheme="minorHAnsi"/>
                <w:b w:val="0"/>
              </w:rPr>
              <w:t>(3) FRNG = (capitaux propres + capitaux empruntés à moyen et long terme) – actif immobilisé</w:t>
            </w:r>
          </w:p>
        </w:tc>
      </w:tr>
      <w:tr w:rsidR="007B78D7" w:rsidRPr="00D67BA6" w:rsidTr="00D81094">
        <w:trPr>
          <w:trHeight w:val="319"/>
        </w:trPr>
        <w:tc>
          <w:tcPr>
            <w:cnfStyle w:val="000100000000" w:firstRow="0" w:lastRow="0" w:firstColumn="0" w:lastColumn="1" w:oddVBand="0" w:evenVBand="0" w:oddHBand="0" w:evenHBand="0" w:firstRowFirstColumn="0" w:firstRowLastColumn="0" w:lastRowFirstColumn="0" w:lastRowLastColumn="0"/>
            <w:tcW w:w="9056" w:type="dxa"/>
            <w:gridSpan w:val="3"/>
            <w:vAlign w:val="center"/>
          </w:tcPr>
          <w:p w:rsidR="007B78D7" w:rsidRPr="00C061DE" w:rsidRDefault="007B78D7" w:rsidP="00C061DE">
            <w:pPr>
              <w:pStyle w:val="Tableautetiere"/>
              <w:rPr>
                <w:b/>
                <w:bCs/>
              </w:rPr>
            </w:pPr>
            <w:r w:rsidRPr="00C061DE">
              <w:rPr>
                <w:b/>
                <w:bCs/>
              </w:rPr>
              <w:t>Données commerciales</w:t>
            </w:r>
          </w:p>
        </w:tc>
      </w:tr>
      <w:tr w:rsidR="007B78D7" w:rsidRPr="00D67BA6" w:rsidTr="00D81094">
        <w:trPr>
          <w:trHeight w:val="389"/>
        </w:trPr>
        <w:tc>
          <w:tcPr>
            <w:tcW w:w="4554" w:type="dxa"/>
            <w:tcBorders>
              <w:top w:val="single" w:sz="4" w:space="0" w:color="auto"/>
              <w:left w:val="single" w:sz="4" w:space="0" w:color="auto"/>
              <w:bottom w:val="nil"/>
              <w:right w:val="single" w:sz="4" w:space="0" w:color="auto"/>
            </w:tcBorders>
          </w:tcPr>
          <w:p w:rsidR="007B78D7" w:rsidRPr="00D67BA6" w:rsidRDefault="007B78D7" w:rsidP="00C061DE">
            <w:pPr>
              <w:pStyle w:val="Tableaucourant"/>
            </w:pPr>
            <w:r w:rsidRPr="00D67BA6">
              <w:t>Situation du marché</w:t>
            </w:r>
          </w:p>
          <w:p w:rsidR="007B78D7" w:rsidRPr="00D67BA6" w:rsidRDefault="007B78D7" w:rsidP="00C061DE">
            <w:pPr>
              <w:pStyle w:val="Tableaucourant"/>
            </w:pPr>
          </w:p>
        </w:tc>
        <w:tc>
          <w:tcPr>
            <w:cnfStyle w:val="000100000000" w:firstRow="0" w:lastRow="0" w:firstColumn="0" w:lastColumn="1" w:oddVBand="0" w:evenVBand="0" w:oddHBand="0" w:evenHBand="0" w:firstRowFirstColumn="0" w:firstRowLastColumn="0" w:lastRowFirstColumn="0" w:lastRowLastColumn="0"/>
            <w:tcW w:w="4502" w:type="dxa"/>
            <w:gridSpan w:val="2"/>
            <w:tcBorders>
              <w:top w:val="single" w:sz="4" w:space="0" w:color="auto"/>
              <w:left w:val="single" w:sz="4" w:space="0" w:color="auto"/>
              <w:bottom w:val="single" w:sz="4" w:space="0" w:color="auto"/>
              <w:right w:val="single" w:sz="4" w:space="0" w:color="auto"/>
            </w:tcBorders>
          </w:tcPr>
          <w:p w:rsidR="007B78D7" w:rsidRPr="00D67BA6" w:rsidRDefault="007B78D7" w:rsidP="00C061DE">
            <w:pPr>
              <w:pStyle w:val="Tableaucourant"/>
            </w:pPr>
            <w:r w:rsidRPr="00D67BA6">
              <w:t>Date de début de relation : __/__/____</w:t>
            </w:r>
          </w:p>
        </w:tc>
      </w:tr>
      <w:tr w:rsidR="007B78D7" w:rsidRPr="00D67BA6" w:rsidTr="00D81094">
        <w:trPr>
          <w:trHeight w:val="347"/>
        </w:trPr>
        <w:tc>
          <w:tcPr>
            <w:tcW w:w="4554" w:type="dxa"/>
            <w:tcBorders>
              <w:top w:val="nil"/>
              <w:left w:val="single" w:sz="4" w:space="0" w:color="auto"/>
              <w:bottom w:val="nil"/>
              <w:right w:val="single" w:sz="4" w:space="0" w:color="auto"/>
            </w:tcBorders>
          </w:tcPr>
          <w:p w:rsidR="007B78D7" w:rsidRPr="00D67BA6" w:rsidRDefault="007B78D7" w:rsidP="00C061DE">
            <w:pPr>
              <w:pStyle w:val="Tableaucourant"/>
            </w:pPr>
            <w:r w:rsidRPr="00D67BA6">
              <w:t xml:space="preserve">Nouveau </w:t>
            </w:r>
            <w:r w:rsidRPr="00D67BA6">
              <w:sym w:font="Wingdings" w:char="F06F"/>
            </w:r>
            <w:r w:rsidRPr="00D67BA6">
              <w:t xml:space="preserve"> Pleine Croissance</w:t>
            </w:r>
            <w:r w:rsidRPr="00D67BA6">
              <w:sym w:font="Wingdings" w:char="F078"/>
            </w:r>
          </w:p>
          <w:p w:rsidR="007B78D7" w:rsidRPr="00D67BA6" w:rsidRDefault="007B78D7" w:rsidP="00C061DE">
            <w:pPr>
              <w:pStyle w:val="Tableaucourant"/>
            </w:pPr>
            <w:r w:rsidRPr="00D67BA6">
              <w:t xml:space="preserve">Maturité </w:t>
            </w:r>
            <w:r w:rsidRPr="00D67BA6">
              <w:sym w:font="Wingdings" w:char="F06F"/>
            </w:r>
            <w:r w:rsidRPr="00D67BA6">
              <w:t xml:space="preserve"> En déclin </w:t>
            </w:r>
            <w:r w:rsidRPr="00D67BA6">
              <w:sym w:font="Wingdings" w:char="F06F"/>
            </w:r>
          </w:p>
        </w:tc>
        <w:tc>
          <w:tcPr>
            <w:cnfStyle w:val="000100000000" w:firstRow="0" w:lastRow="0" w:firstColumn="0" w:lastColumn="1" w:oddVBand="0" w:evenVBand="0" w:oddHBand="0" w:evenHBand="0" w:firstRowFirstColumn="0" w:firstRowLastColumn="0" w:lastRowFirstColumn="0" w:lastRowLastColumn="0"/>
            <w:tcW w:w="4502" w:type="dxa"/>
            <w:gridSpan w:val="2"/>
            <w:tcBorders>
              <w:top w:val="nil"/>
              <w:left w:val="single" w:sz="4" w:space="0" w:color="auto"/>
              <w:bottom w:val="nil"/>
              <w:right w:val="single" w:sz="4" w:space="0" w:color="auto"/>
            </w:tcBorders>
          </w:tcPr>
          <w:p w:rsidR="007B78D7" w:rsidRPr="00C061DE" w:rsidRDefault="007B78D7" w:rsidP="00C061DE">
            <w:pPr>
              <w:pStyle w:val="Tableaucourant"/>
              <w:rPr>
                <w:b w:val="0"/>
              </w:rPr>
            </w:pPr>
            <w:r w:rsidRPr="00C061DE">
              <w:rPr>
                <w:b w:val="0"/>
              </w:rPr>
              <mc:AlternateContent>
                <mc:Choice Requires="wps">
                  <w:drawing>
                    <wp:anchor distT="0" distB="0" distL="114300" distR="114300" simplePos="0" relativeHeight="251659264" behindDoc="0" locked="0" layoutInCell="1" allowOverlap="1" wp14:anchorId="6DDF0EC4" wp14:editId="21465437">
                      <wp:simplePos x="0" y="0"/>
                      <wp:positionH relativeFrom="column">
                        <wp:posOffset>1907758</wp:posOffset>
                      </wp:positionH>
                      <wp:positionV relativeFrom="paragraph">
                        <wp:posOffset>-5668</wp:posOffset>
                      </wp:positionV>
                      <wp:extent cx="866415" cy="259308"/>
                      <wp:effectExtent l="0" t="0" r="10160" b="26670"/>
                      <wp:wrapNone/>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415" cy="259308"/>
                              </a:xfrm>
                              <a:prstGeom prst="rect">
                                <a:avLst/>
                              </a:prstGeom>
                              <a:solidFill>
                                <a:srgbClr val="FFFFFF"/>
                              </a:solidFill>
                              <a:ln w="9525">
                                <a:solidFill>
                                  <a:srgbClr val="000000"/>
                                </a:solidFill>
                                <a:miter lim="800000"/>
                                <a:headEnd/>
                                <a:tailEnd/>
                              </a:ln>
                            </wps:spPr>
                            <wps:txbx>
                              <w:txbxContent>
                                <w:p w:rsidR="007B78D7" w:rsidRDefault="007B78D7" w:rsidP="00C061DE">
                                  <w:pPr>
                                    <w:pStyle w:val="Tableaucourant"/>
                                  </w:pPr>
                                  <w:r>
                                    <w:t>6 000 €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1" o:spid="_x0000_s1026" type="#_x0000_t202" style="position:absolute;left:0;text-align:left;margin-left:150.2pt;margin-top:-.45pt;width:68.2pt;height:2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">
                      <v:textbox>
                        <w:txbxContent>
                          <w:p w:rsidR="007B78D7" w:rsidRDefault="007B78D7" w:rsidP="00C061DE">
                            <w:pPr>
                              <w:pStyle w:val="Tableaucourant"/>
                            </w:pPr>
                            <w:r>
                              <w:t>6 000 €</w:t>
                            </w:r>
                          </w:p>
                        </w:txbxContent>
                      </v:textbox>
                    </v:shape>
                  </w:pict>
                </mc:Fallback>
              </mc:AlternateContent>
            </w:r>
            <w:r w:rsidRPr="00C061DE">
              <w:rPr>
                <w:b w:val="0"/>
              </w:rPr>
              <w:t>Valeur de la 1re commande</w:t>
            </w:r>
          </w:p>
          <w:p w:rsidR="007B78D7" w:rsidRPr="00C061DE" w:rsidRDefault="007B78D7" w:rsidP="00C061DE">
            <w:pPr>
              <w:pStyle w:val="Tableaucourant"/>
              <w:rPr>
                <w:b w:val="0"/>
              </w:rPr>
            </w:pPr>
          </w:p>
        </w:tc>
      </w:tr>
      <w:tr w:rsidR="007B78D7" w:rsidRPr="00D67BA6" w:rsidTr="00D81094">
        <w:trPr>
          <w:trHeight w:val="325"/>
        </w:trPr>
        <w:tc>
          <w:tcPr>
            <w:tcW w:w="4554" w:type="dxa"/>
            <w:tcBorders>
              <w:top w:val="nil"/>
              <w:left w:val="single" w:sz="4" w:space="0" w:color="auto"/>
              <w:bottom w:val="nil"/>
              <w:right w:val="single" w:sz="4" w:space="0" w:color="auto"/>
            </w:tcBorders>
          </w:tcPr>
          <w:p w:rsidR="007B78D7" w:rsidRPr="00D67BA6" w:rsidRDefault="007B78D7" w:rsidP="00C061DE">
            <w:pPr>
              <w:pStyle w:val="Tableaucourant"/>
            </w:pPr>
            <w:r w:rsidRPr="00D67BA6">
              <w:t>Avis du commercial sur l’entreprise :</w:t>
            </w:r>
          </w:p>
          <w:p w:rsidR="007B78D7" w:rsidRPr="00D67BA6" w:rsidRDefault="007B78D7" w:rsidP="00C061DE">
            <w:pPr>
              <w:pStyle w:val="Tableaucourant"/>
            </w:pPr>
            <w:r w:rsidRPr="00D67BA6">
              <w:t xml:space="preserve">Très bon </w:t>
            </w:r>
            <w:r w:rsidRPr="00D67BA6">
              <w:sym w:font="Wingdings" w:char="F078"/>
            </w:r>
            <w:r w:rsidRPr="00D67BA6">
              <w:t xml:space="preserve">   </w:t>
            </w:r>
            <w:proofErr w:type="spellStart"/>
            <w:r w:rsidRPr="00D67BA6">
              <w:t>Bon</w:t>
            </w:r>
            <w:proofErr w:type="spellEnd"/>
            <w:r w:rsidRPr="00D67BA6">
              <w:t xml:space="preserve"> </w:t>
            </w:r>
            <w:r w:rsidRPr="00D67BA6">
              <w:sym w:font="Wingdings" w:char="F06F"/>
            </w:r>
            <w:r w:rsidRPr="00D67BA6">
              <w:t xml:space="preserve">    Moyen </w:t>
            </w:r>
            <w:r w:rsidRPr="00D67BA6">
              <w:sym w:font="Wingdings" w:char="F06F"/>
            </w:r>
            <w:r w:rsidRPr="00D67BA6">
              <w:t xml:space="preserve">    Négatif </w:t>
            </w:r>
            <w:r w:rsidRPr="00D67BA6">
              <w:sym w:font="Wingdings" w:char="F06F"/>
            </w:r>
          </w:p>
        </w:tc>
        <w:tc>
          <w:tcPr>
            <w:cnfStyle w:val="000100000000" w:firstRow="0" w:lastRow="0" w:firstColumn="0" w:lastColumn="1" w:oddVBand="0" w:evenVBand="0" w:oddHBand="0" w:evenHBand="0" w:firstRowFirstColumn="0" w:firstRowLastColumn="0" w:lastRowFirstColumn="0" w:lastRowLastColumn="0"/>
            <w:tcW w:w="4502" w:type="dxa"/>
            <w:gridSpan w:val="2"/>
            <w:tcBorders>
              <w:top w:val="nil"/>
              <w:left w:val="single" w:sz="4" w:space="0" w:color="auto"/>
              <w:bottom w:val="nil"/>
              <w:right w:val="single" w:sz="4" w:space="0" w:color="auto"/>
            </w:tcBorders>
          </w:tcPr>
          <w:p w:rsidR="007B78D7" w:rsidRPr="00C061DE" w:rsidRDefault="007B78D7" w:rsidP="00C061DE">
            <w:pPr>
              <w:pStyle w:val="Tableaucourant"/>
              <w:rPr>
                <w:b w:val="0"/>
              </w:rPr>
            </w:pPr>
            <w:r w:rsidRPr="00C061DE">
              <w:rPr>
                <w:b w:val="0"/>
              </w:rPr>
              <mc:AlternateContent>
                <mc:Choice Requires="wps">
                  <w:drawing>
                    <wp:anchor distT="0" distB="0" distL="114300" distR="114300" simplePos="0" relativeHeight="251660288" behindDoc="0" locked="0" layoutInCell="1" allowOverlap="1" wp14:anchorId="4AD2AA01" wp14:editId="0ED0B265">
                      <wp:simplePos x="0" y="0"/>
                      <wp:positionH relativeFrom="column">
                        <wp:posOffset>1920875</wp:posOffset>
                      </wp:positionH>
                      <wp:positionV relativeFrom="paragraph">
                        <wp:posOffset>16955</wp:posOffset>
                      </wp:positionV>
                      <wp:extent cx="853241" cy="238836"/>
                      <wp:effectExtent l="0" t="0" r="23495" b="27940"/>
                      <wp:wrapNone/>
                      <wp:docPr id="12" name="Zone de texte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3241" cy="238836"/>
                              </a:xfrm>
                              <a:prstGeom prst="rect">
                                <a:avLst/>
                              </a:prstGeom>
                              <a:solidFill>
                                <a:srgbClr val="FFFFFF"/>
                              </a:solidFill>
                              <a:ln w="9525">
                                <a:solidFill>
                                  <a:srgbClr val="000000"/>
                                </a:solidFill>
                                <a:miter lim="800000"/>
                                <a:headEnd/>
                                <a:tailEnd/>
                              </a:ln>
                            </wps:spPr>
                            <wps:txbx>
                              <w:txbxContent>
                                <w:p w:rsidR="007B78D7" w:rsidRDefault="007B78D7" w:rsidP="00C061DE">
                                  <w:pPr>
                                    <w:pStyle w:val="Tableaucourant"/>
                                  </w:pPr>
                                  <w:r>
                                    <w:t>70 000 €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12" o:spid="_x0000_s1027" type="#_x0000_t202" style="position:absolute;left:0;text-align:left;margin-left:151.25pt;margin-top:1.35pt;width:67.2pt;height:18.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">
                      <v:textbox>
                        <w:txbxContent>
                          <w:p w:rsidR="007B78D7" w:rsidRDefault="007B78D7" w:rsidP="00C061DE">
                            <w:pPr>
                              <w:pStyle w:val="Tableaucourant"/>
                            </w:pPr>
                            <w:r>
                              <w:t>70 000 €</w:t>
                            </w:r>
                          </w:p>
                        </w:txbxContent>
                      </v:textbox>
                    </v:shape>
                  </w:pict>
                </mc:Fallback>
              </mc:AlternateContent>
            </w:r>
            <w:r w:rsidRPr="00C061DE">
              <w:rPr>
                <w:b w:val="0"/>
              </w:rPr>
              <w:t>Valeur client estimée TTC/an</w:t>
            </w:r>
          </w:p>
        </w:tc>
      </w:tr>
      <w:tr w:rsidR="007B78D7" w:rsidRPr="00D67BA6" w:rsidTr="00D81094">
        <w:trPr>
          <w:cnfStyle w:val="010000000000" w:firstRow="0" w:lastRow="1" w:firstColumn="0" w:lastColumn="0" w:oddVBand="0" w:evenVBand="0" w:oddHBand="0" w:evenHBand="0" w:firstRowFirstColumn="0" w:firstRowLastColumn="0" w:lastRowFirstColumn="0" w:lastRowLastColumn="0"/>
          <w:trHeight w:val="456"/>
        </w:trPr>
        <w:tc>
          <w:tcPr>
            <w:tcW w:w="4554" w:type="dxa"/>
            <w:tcBorders>
              <w:top w:val="nil"/>
              <w:left w:val="single" w:sz="4" w:space="0" w:color="auto"/>
              <w:bottom w:val="single" w:sz="4" w:space="0" w:color="auto"/>
              <w:right w:val="single" w:sz="4" w:space="0" w:color="auto"/>
            </w:tcBorders>
          </w:tcPr>
          <w:p w:rsidR="007B78D7" w:rsidRPr="00D67BA6" w:rsidRDefault="007B78D7" w:rsidP="00C061DE">
            <w:pPr>
              <w:pStyle w:val="Tableaucourant"/>
            </w:pPr>
            <w:r w:rsidRPr="00D67BA6">
              <w:t>Potentiel du client note sur 10 (évaluation du commercial : 7/10</w:t>
            </w:r>
            <w:r w:rsidR="00C061DE">
              <w:t>)</w:t>
            </w:r>
          </w:p>
        </w:tc>
        <w:tc>
          <w:tcPr>
            <w:cnfStyle w:val="000100000000" w:firstRow="0" w:lastRow="0" w:firstColumn="0" w:lastColumn="1" w:oddVBand="0" w:evenVBand="0" w:oddHBand="0" w:evenHBand="0" w:firstRowFirstColumn="0" w:firstRowLastColumn="0" w:lastRowFirstColumn="0" w:lastRowLastColumn="0"/>
            <w:tcW w:w="4502" w:type="dxa"/>
            <w:gridSpan w:val="2"/>
            <w:tcBorders>
              <w:top w:val="nil"/>
              <w:left w:val="single" w:sz="4" w:space="0" w:color="auto"/>
              <w:bottom w:val="single" w:sz="4" w:space="0" w:color="auto"/>
              <w:right w:val="single" w:sz="4" w:space="0" w:color="auto"/>
            </w:tcBorders>
          </w:tcPr>
          <w:p w:rsidR="007B78D7" w:rsidRPr="00C061DE" w:rsidRDefault="007B78D7" w:rsidP="00C061DE">
            <w:pPr>
              <w:pStyle w:val="Tableaucourant"/>
              <w:rPr>
                <w:b w:val="0"/>
              </w:rPr>
            </w:pPr>
            <w:r w:rsidRPr="00C061DE">
              <w:rPr>
                <w:b w:val="0"/>
              </w:rPr>
              <w:t>Estimation du nombre de commandes/an : NC</w:t>
            </w:r>
          </w:p>
        </w:tc>
      </w:tr>
    </w:tbl>
    <w:p w:rsidR="007B78D7" w:rsidRPr="00D67BA6" w:rsidRDefault="007B78D7" w:rsidP="00AF6012">
      <w:pPr>
        <w:pStyle w:val="05MissionTitre"/>
      </w:pPr>
      <w:r w:rsidRPr="00D67BA6">
        <w:t>Mission 2</w:t>
      </w:r>
      <w:r w:rsidRPr="00D67BA6">
        <w:rPr>
          <w:rFonts w:eastAsiaTheme="minorHAnsi"/>
        </w:rPr>
        <w:tab/>
        <w:t>Évaluer les risques et sécuriser les paiements</w:t>
      </w:r>
    </w:p>
    <w:p w:rsidR="007B78D7" w:rsidRPr="00D67BA6" w:rsidRDefault="007B78D7" w:rsidP="00AF6012">
      <w:pPr>
        <w:pStyle w:val="06Questionenonce"/>
        <w:rPr>
          <w:rFonts w:eastAsiaTheme="minorHAnsi"/>
        </w:rPr>
      </w:pPr>
      <w:r w:rsidRPr="00D67BA6">
        <w:rPr>
          <w:rFonts w:eastAsiaTheme="minorHAnsi"/>
        </w:rPr>
        <w:t>5</w:t>
      </w:r>
      <w:r w:rsidRPr="00D67BA6">
        <w:rPr>
          <w:rFonts w:eastAsiaTheme="minorHAnsi"/>
        </w:rPr>
        <w:tab/>
        <w:t xml:space="preserve">Concevez un tableau pour calculer l’encours maximum ainsi que le délai de règlement qui </w:t>
      </w:r>
      <w:proofErr w:type="gramStart"/>
      <w:r w:rsidRPr="00D67BA6">
        <w:rPr>
          <w:rFonts w:eastAsiaTheme="minorHAnsi"/>
        </w:rPr>
        <w:t>seront</w:t>
      </w:r>
      <w:proofErr w:type="gramEnd"/>
      <w:r w:rsidRPr="00D67BA6">
        <w:rPr>
          <w:rFonts w:eastAsiaTheme="minorHAnsi"/>
        </w:rPr>
        <w:t xml:space="preserve"> </w:t>
      </w:r>
      <w:r w:rsidRPr="00D67BA6">
        <w:rPr>
          <w:rFonts w:eastAsiaTheme="minorHAnsi"/>
        </w:rPr>
        <w:lastRenderedPageBreak/>
        <w:t>consentis aux clients. Testez-le avec les données d’Orthèse Médical France.</w:t>
      </w:r>
    </w:p>
    <w:p w:rsidR="007B78D7" w:rsidRPr="00C061DE" w:rsidRDefault="007B78D7" w:rsidP="00C061DE">
      <w:pPr>
        <w:pStyle w:val="TTextecourant"/>
        <w:rPr>
          <w:rFonts w:eastAsiaTheme="minorHAnsi"/>
          <w:i/>
          <w:iCs/>
        </w:rPr>
      </w:pPr>
      <w:r w:rsidRPr="00C061DE">
        <w:rPr>
          <w:rFonts w:eastAsiaTheme="minorHAnsi"/>
          <w:i/>
          <w:iCs/>
        </w:rPr>
        <w:t>Pour le corrigé, voir le fichier Excel GRCF_ch4_corrigé_mission2_q5.</w:t>
      </w:r>
    </w:p>
    <w:p w:rsidR="007B78D7" w:rsidRPr="00D67BA6" w:rsidRDefault="007B78D7" w:rsidP="00AF6012">
      <w:pPr>
        <w:pStyle w:val="06Questionenonce"/>
        <w:rPr>
          <w:rFonts w:eastAsiaTheme="minorHAnsi"/>
        </w:rPr>
      </w:pPr>
      <w:r w:rsidRPr="00D67BA6">
        <w:rPr>
          <w:rFonts w:eastAsiaTheme="minorHAnsi"/>
        </w:rPr>
        <w:t>6</w:t>
      </w:r>
      <w:r w:rsidRPr="00D67BA6">
        <w:rPr>
          <w:rFonts w:eastAsiaTheme="minorHAnsi"/>
        </w:rPr>
        <w:tab/>
        <w:t>Informez par courrier le client sur les conditions et délais qui lui sont consentis.</w:t>
      </w:r>
    </w:p>
    <w:p w:rsidR="007B78D7" w:rsidRPr="00D67BA6" w:rsidRDefault="007B78D7" w:rsidP="00C061DE">
      <w:pPr>
        <w:pStyle w:val="TTextecourant"/>
      </w:pPr>
      <w:proofErr w:type="spellStart"/>
      <w:r w:rsidRPr="00D67BA6">
        <w:t>Teknichals</w:t>
      </w:r>
      <w:proofErr w:type="spellEnd"/>
    </w:p>
    <w:p w:rsidR="007B78D7" w:rsidRPr="00D67BA6" w:rsidRDefault="007B78D7" w:rsidP="00C061DE">
      <w:pPr>
        <w:pStyle w:val="TTextecourant"/>
      </w:pPr>
      <w:r w:rsidRPr="00D67BA6">
        <w:t>Parc du Chêne</w:t>
      </w:r>
    </w:p>
    <w:p w:rsidR="007B78D7" w:rsidRPr="00D67BA6" w:rsidRDefault="007B78D7" w:rsidP="00C061DE">
      <w:pPr>
        <w:pStyle w:val="TTextecourant"/>
      </w:pPr>
      <w:r w:rsidRPr="00D67BA6">
        <w:t>16D rue du 35e régiment d’Aviation</w:t>
      </w:r>
    </w:p>
    <w:p w:rsidR="007B78D7" w:rsidRPr="00D67BA6" w:rsidRDefault="007B78D7" w:rsidP="00C061DE">
      <w:pPr>
        <w:pStyle w:val="TTextecourant"/>
      </w:pPr>
      <w:r w:rsidRPr="00D67BA6">
        <w:t>69500 Bron</w:t>
      </w:r>
    </w:p>
    <w:p w:rsidR="00C061DE" w:rsidRPr="00D67BA6" w:rsidRDefault="00C061DE" w:rsidP="00C061DE">
      <w:pPr>
        <w:pStyle w:val="TTextecourant"/>
        <w:jc w:val="right"/>
      </w:pPr>
      <w:r w:rsidRPr="00D67BA6">
        <w:t>Orthèse Médical France</w:t>
      </w:r>
    </w:p>
    <w:p w:rsidR="00C061DE" w:rsidRPr="00D67BA6" w:rsidRDefault="00C061DE" w:rsidP="00C061DE">
      <w:pPr>
        <w:pStyle w:val="TTextecourant"/>
        <w:jc w:val="right"/>
      </w:pPr>
      <w:r w:rsidRPr="00D67BA6">
        <w:t>14 avenue du Val de Saône</w:t>
      </w:r>
    </w:p>
    <w:p w:rsidR="00C061DE" w:rsidRPr="00D67BA6" w:rsidRDefault="00C061DE" w:rsidP="00C061DE">
      <w:pPr>
        <w:pStyle w:val="TTextecourant"/>
        <w:jc w:val="right"/>
      </w:pPr>
      <w:r w:rsidRPr="00D67BA6">
        <w:t>69270 Fontaines sur Saône</w:t>
      </w:r>
    </w:p>
    <w:p w:rsidR="00C061DE" w:rsidRPr="00D67BA6" w:rsidRDefault="00C061DE" w:rsidP="00C061DE">
      <w:pPr>
        <w:pStyle w:val="TTextecourant"/>
        <w:jc w:val="right"/>
      </w:pPr>
      <w:r w:rsidRPr="00D67BA6">
        <w:t>Bron, le ….</w:t>
      </w:r>
    </w:p>
    <w:p w:rsidR="007B78D7" w:rsidRPr="00D67BA6" w:rsidRDefault="007B78D7" w:rsidP="00C061DE">
      <w:pPr>
        <w:pStyle w:val="TTextecourant"/>
      </w:pPr>
      <w:r w:rsidRPr="00D67BA6">
        <w:t>Objet : information pour ouverture de compte</w:t>
      </w:r>
    </w:p>
    <w:p w:rsidR="007B78D7" w:rsidRPr="00D67BA6" w:rsidRDefault="00C061DE" w:rsidP="00C061DE">
      <w:pPr>
        <w:pStyle w:val="TTextecourant"/>
      </w:pPr>
      <w:r>
        <w:t>P</w:t>
      </w:r>
      <w:r w:rsidR="007B78D7" w:rsidRPr="00D67BA6">
        <w:t>J : Formulaire d’informations</w:t>
      </w:r>
    </w:p>
    <w:p w:rsidR="007B78D7" w:rsidRPr="00D67BA6" w:rsidRDefault="007B78D7" w:rsidP="00C061DE">
      <w:pPr>
        <w:pStyle w:val="TTextecourant"/>
      </w:pPr>
      <w:r w:rsidRPr="00D67BA6">
        <w:t>Madame, Monsieur,</w:t>
      </w:r>
    </w:p>
    <w:p w:rsidR="007B78D7" w:rsidRPr="00D67BA6" w:rsidRDefault="007B78D7" w:rsidP="00C061DE">
      <w:pPr>
        <w:pStyle w:val="TTextecourant"/>
      </w:pPr>
      <w:r w:rsidRPr="00D67BA6">
        <w:t>Nous tenons à vous confirmer par la présente que nous sommes heureux de vous compter parmi nos nouveaux clients.</w:t>
      </w:r>
    </w:p>
    <w:p w:rsidR="007B78D7" w:rsidRPr="00D67BA6" w:rsidRDefault="007B78D7" w:rsidP="00C061DE">
      <w:pPr>
        <w:pStyle w:val="TTextecourant"/>
      </w:pPr>
      <w:r w:rsidRPr="00D67BA6">
        <w:t>Nous vous prions de bien vouloir trouver ci-dessous les détails des conditions de règlement qui vous sont consenties :</w:t>
      </w:r>
    </w:p>
    <w:p w:rsidR="007B78D7" w:rsidRPr="00D67BA6" w:rsidRDefault="007B78D7" w:rsidP="00C061DE">
      <w:pPr>
        <w:pStyle w:val="TEnumpuce"/>
      </w:pPr>
      <w:r w:rsidRPr="00D67BA6">
        <w:t>règlement à 30 jours fin de mois ;</w:t>
      </w:r>
    </w:p>
    <w:p w:rsidR="007B78D7" w:rsidRPr="00D67BA6" w:rsidRDefault="007B78D7" w:rsidP="00C061DE">
      <w:pPr>
        <w:pStyle w:val="TEnumpuce"/>
      </w:pPr>
      <w:r w:rsidRPr="00D67BA6">
        <w:t>plafond de crédit de 8 750 €.</w:t>
      </w:r>
    </w:p>
    <w:p w:rsidR="007B78D7" w:rsidRPr="00D67BA6" w:rsidRDefault="007B78D7" w:rsidP="00C061DE">
      <w:pPr>
        <w:pStyle w:val="TTextecourant"/>
      </w:pPr>
      <w:r w:rsidRPr="00D67BA6">
        <w:t>Nous vous prions d’agréer, Madame, Monsieur, nos salutations distinguées.</w:t>
      </w:r>
    </w:p>
    <w:p w:rsidR="007B78D7" w:rsidRPr="00D67BA6" w:rsidRDefault="007B78D7" w:rsidP="00C061DE">
      <w:pPr>
        <w:pStyle w:val="TTextecourant"/>
        <w:jc w:val="right"/>
      </w:pPr>
      <w:r w:rsidRPr="00D67BA6">
        <w:t>L’assistant(e) de gestion</w:t>
      </w:r>
    </w:p>
    <w:p w:rsidR="007B78D7" w:rsidRPr="00D67BA6" w:rsidRDefault="007B78D7" w:rsidP="00AF6012">
      <w:pPr>
        <w:pStyle w:val="06Questionenonce"/>
        <w:rPr>
          <w:rFonts w:eastAsiaTheme="minorHAnsi"/>
        </w:rPr>
      </w:pPr>
      <w:r w:rsidRPr="00D67BA6">
        <w:rPr>
          <w:rFonts w:eastAsiaTheme="minorHAnsi"/>
        </w:rPr>
        <w:t>7</w:t>
      </w:r>
      <w:r w:rsidRPr="00D67BA6">
        <w:rPr>
          <w:rFonts w:eastAsiaTheme="minorHAnsi"/>
        </w:rPr>
        <w:tab/>
        <w:t xml:space="preserve">Rédigez une note de synthèse à l’attention de Ludovic </w:t>
      </w:r>
      <w:proofErr w:type="spellStart"/>
      <w:r w:rsidRPr="00D67BA6">
        <w:rPr>
          <w:rFonts w:eastAsiaTheme="minorHAnsi"/>
        </w:rPr>
        <w:t>Sciopatti</w:t>
      </w:r>
      <w:proofErr w:type="spellEnd"/>
      <w:r w:rsidRPr="00D67BA6">
        <w:rPr>
          <w:rFonts w:eastAsiaTheme="minorHAnsi"/>
        </w:rPr>
        <w:t xml:space="preserve"> sur le fonctionnement et les atouts de l’assurance-crédit proposée par Euler </w:t>
      </w:r>
      <w:proofErr w:type="spellStart"/>
      <w:r w:rsidRPr="00D67BA6">
        <w:rPr>
          <w:rFonts w:eastAsiaTheme="minorHAnsi"/>
        </w:rPr>
        <w:t>Hermes</w:t>
      </w:r>
      <w:proofErr w:type="spellEnd"/>
      <w:r w:rsidRPr="00D67BA6">
        <w:rPr>
          <w:rFonts w:eastAsiaTheme="minorHAnsi"/>
        </w:rPr>
        <w:t>.</w:t>
      </w:r>
    </w:p>
    <w:p w:rsidR="007B78D7" w:rsidRPr="00D67BA6" w:rsidRDefault="007B78D7" w:rsidP="00C061DE">
      <w:pPr>
        <w:pStyle w:val="TTextecourant"/>
      </w:pPr>
      <w:proofErr w:type="spellStart"/>
      <w:r w:rsidRPr="00D67BA6">
        <w:t>Teknichals</w:t>
      </w:r>
      <w:proofErr w:type="spellEnd"/>
    </w:p>
    <w:p w:rsidR="007B78D7" w:rsidRPr="00D67BA6" w:rsidRDefault="007B78D7" w:rsidP="00C061DE">
      <w:pPr>
        <w:pStyle w:val="TTextecourant"/>
      </w:pPr>
      <w:r w:rsidRPr="00D67BA6">
        <w:t>De l’assistant(e) de gestion</w:t>
      </w:r>
    </w:p>
    <w:p w:rsidR="007B78D7" w:rsidRPr="00D67BA6" w:rsidRDefault="007B78D7" w:rsidP="00C061DE">
      <w:pPr>
        <w:pStyle w:val="TTextecourant"/>
        <w:jc w:val="right"/>
      </w:pPr>
      <w:r w:rsidRPr="00D67BA6">
        <w:t xml:space="preserve">À l’attention de Monsieur Ludovic </w:t>
      </w:r>
      <w:proofErr w:type="spellStart"/>
      <w:r w:rsidRPr="00D67BA6">
        <w:t>Sciopatti</w:t>
      </w:r>
      <w:proofErr w:type="spellEnd"/>
    </w:p>
    <w:p w:rsidR="007B78D7" w:rsidRPr="00D67BA6" w:rsidRDefault="007B78D7" w:rsidP="00C061DE">
      <w:pPr>
        <w:pStyle w:val="TTextecourant"/>
        <w:jc w:val="right"/>
      </w:pPr>
      <w:proofErr w:type="spellStart"/>
      <w:r w:rsidRPr="00D67BA6">
        <w:t>Quincieux</w:t>
      </w:r>
      <w:proofErr w:type="spellEnd"/>
      <w:r w:rsidRPr="00D67BA6">
        <w:t>, le 1</w:t>
      </w:r>
      <w:r w:rsidRPr="00C061DE">
        <w:rPr>
          <w:vertAlign w:val="superscript"/>
        </w:rPr>
        <w:t>er</w:t>
      </w:r>
      <w:r w:rsidRPr="00D67BA6">
        <w:t> mars N</w:t>
      </w:r>
    </w:p>
    <w:p w:rsidR="007B78D7" w:rsidRPr="00D67BA6" w:rsidRDefault="007B78D7" w:rsidP="00C061DE">
      <w:pPr>
        <w:pStyle w:val="TTextecourant"/>
      </w:pPr>
      <w:r w:rsidRPr="00D67BA6">
        <w:t xml:space="preserve">Objet : présentation assurance Euler </w:t>
      </w:r>
      <w:proofErr w:type="spellStart"/>
      <w:r w:rsidRPr="00D67BA6">
        <w:t>Hermes</w:t>
      </w:r>
      <w:proofErr w:type="spellEnd"/>
    </w:p>
    <w:p w:rsidR="007B78D7" w:rsidRPr="00C061DE" w:rsidRDefault="007B78D7" w:rsidP="00C061DE">
      <w:pPr>
        <w:pStyle w:val="TTextecourant"/>
        <w:jc w:val="center"/>
        <w:rPr>
          <w:b/>
        </w:rPr>
      </w:pPr>
      <w:r w:rsidRPr="00C061DE">
        <w:rPr>
          <w:b/>
        </w:rPr>
        <w:t>Note de synthèse</w:t>
      </w:r>
    </w:p>
    <w:p w:rsidR="007B78D7" w:rsidRPr="00D67BA6" w:rsidRDefault="007B78D7" w:rsidP="00C061DE">
      <w:pPr>
        <w:pStyle w:val="TTextecourant"/>
      </w:pPr>
      <w:r w:rsidRPr="00D67BA6">
        <w:t xml:space="preserve">Nous avons été confrontés au cours de l’exercice N–1 à des difficultés de recouvrement des créances clients qui ont impacté notre résultat net. Cela nous a </w:t>
      </w:r>
      <w:proofErr w:type="gramStart"/>
      <w:r w:rsidRPr="00D67BA6">
        <w:t>conduit</w:t>
      </w:r>
      <w:proofErr w:type="gramEnd"/>
      <w:r w:rsidRPr="00D67BA6">
        <w:t xml:space="preserve"> à revoir notre politique de crédit et de pai</w:t>
      </w:r>
      <w:r w:rsidRPr="00D67BA6">
        <w:t>e</w:t>
      </w:r>
      <w:r w:rsidRPr="00D67BA6">
        <w:t>ment client.</w:t>
      </w:r>
    </w:p>
    <w:p w:rsidR="007B78D7" w:rsidRPr="00D67BA6" w:rsidRDefault="007B78D7" w:rsidP="00C061DE">
      <w:pPr>
        <w:pStyle w:val="TTextecourant"/>
      </w:pPr>
      <w:r w:rsidRPr="00D67BA6">
        <w:t>La mise en place d’une procédure plus rigoureuse pour l’ouverture de compte client nous permet de mieux gérer le risque client. Toutefois cette vigilance ne nous met pas totalement à l’abri de factures i</w:t>
      </w:r>
      <w:r w:rsidRPr="00D67BA6">
        <w:t>m</w:t>
      </w:r>
      <w:r w:rsidRPr="00D67BA6">
        <w:t xml:space="preserve">payées. C’est la raison pour laquelle je vous présente la solution de l’assurance-crédit proposée par Euler </w:t>
      </w:r>
      <w:proofErr w:type="spellStart"/>
      <w:r w:rsidRPr="00D67BA6">
        <w:t>Hermes</w:t>
      </w:r>
      <w:proofErr w:type="spellEnd"/>
      <w:r w:rsidRPr="00D67BA6">
        <w:t>.</w:t>
      </w:r>
    </w:p>
    <w:p w:rsidR="007B78D7" w:rsidRPr="00D67BA6" w:rsidRDefault="007B78D7" w:rsidP="00C061DE">
      <w:pPr>
        <w:pStyle w:val="TTextecourant"/>
      </w:pPr>
      <w:r w:rsidRPr="00D67BA6">
        <w:t>Cette assurance a pour but de couvrir et d’indemniser l’entreprise en cas de défaut de paiement de ses débiteurs. La souscription de cette assurance-crédit offre 3 avantages :</w:t>
      </w:r>
    </w:p>
    <w:p w:rsidR="007B78D7" w:rsidRPr="00D67BA6" w:rsidRDefault="007B78D7" w:rsidP="00C061DE">
      <w:pPr>
        <w:pStyle w:val="TEnumpuce"/>
      </w:pPr>
      <w:proofErr w:type="gramStart"/>
      <w:r w:rsidRPr="00D67BA6">
        <w:t>une</w:t>
      </w:r>
      <w:proofErr w:type="gramEnd"/>
      <w:r w:rsidRPr="00D67BA6">
        <w:t xml:space="preserve"> évaluation et un suivi permanent de la situation financière des clients. Ainsi nous disposerons de données actu</w:t>
      </w:r>
      <w:r w:rsidRPr="00D67BA6">
        <w:t>a</w:t>
      </w:r>
      <w:r w:rsidRPr="00D67BA6">
        <w:t>lisées pour apprécier la solidité financière de nos clients ;</w:t>
      </w:r>
    </w:p>
    <w:p w:rsidR="007B78D7" w:rsidRPr="00D67BA6" w:rsidRDefault="007B78D7" w:rsidP="00C061DE">
      <w:pPr>
        <w:pStyle w:val="TEnumpuce"/>
      </w:pPr>
      <w:r w:rsidRPr="00D67BA6">
        <w:t>une prise en charge des démarches de recouvrement des créances. L’assureur se charge d’organiser le recouvrement et les contentieux des créances assurées. Il nous libère donc d’une série de démarches lourdes et fastidieuses ;</w:t>
      </w:r>
    </w:p>
    <w:p w:rsidR="007B78D7" w:rsidRPr="00D67BA6" w:rsidRDefault="007B78D7" w:rsidP="00C061DE">
      <w:pPr>
        <w:pStyle w:val="TEnumpuce"/>
      </w:pPr>
      <w:r w:rsidRPr="00D67BA6">
        <w:t>une indemnisation des créances garanties non recouvrées. Si l’assureur ne parvient pas à recouvrer les créances qui nous sont dues, il devra nous indemniser.</w:t>
      </w:r>
    </w:p>
    <w:p w:rsidR="007B78D7" w:rsidRPr="00D67BA6" w:rsidRDefault="007B78D7" w:rsidP="00C061DE">
      <w:pPr>
        <w:pStyle w:val="TTextecourant"/>
      </w:pPr>
      <w:r w:rsidRPr="00D67BA6">
        <w:t xml:space="preserve">Ainsi souscrire une assurance-crédit signifie que nous déléguons la </w:t>
      </w:r>
      <w:hyperlink r:id="rId9" w:history="1">
        <w:r w:rsidRPr="00D67BA6">
          <w:rPr>
            <w:rStyle w:val="Lienhypertexte"/>
          </w:rPr>
          <w:t>gestion du risque client</w:t>
        </w:r>
      </w:hyperlink>
      <w:r w:rsidRPr="00D67BA6">
        <w:t xml:space="preserve"> à l’assureur. Cette décision aura nécessairement des répercussions sur la conclusion de nos contrats commerciaux. Aussi, avant de souscrire cette assurance nous devons étudier attentivement les garanties offertes, les d</w:t>
      </w:r>
      <w:r w:rsidRPr="00D67BA6">
        <w:t>é</w:t>
      </w:r>
      <w:r w:rsidRPr="00D67BA6">
        <w:t>lais de remboursement ainsi que le coût de l’assurance-crédit.</w:t>
      </w:r>
    </w:p>
    <w:p w:rsidR="007B78D7" w:rsidRPr="00D67BA6" w:rsidRDefault="007B78D7" w:rsidP="00C061DE">
      <w:pPr>
        <w:pStyle w:val="TTextecourant"/>
        <w:jc w:val="right"/>
      </w:pPr>
      <w:r w:rsidRPr="00D67BA6">
        <w:t>L’assistant(e) de gestion</w:t>
      </w:r>
    </w:p>
    <w:p w:rsidR="00846C26" w:rsidRDefault="00846C26">
      <w:pPr>
        <w:spacing w:after="200" w:line="23" w:lineRule="auto"/>
        <w:rPr>
          <w:rFonts w:ascii="GuidePedagoNCond-Bold" w:eastAsiaTheme="majorEastAsia" w:hAnsi="GuidePedagoNCond-Bold" w:cs="GuidePedagoNCond-Bold"/>
          <w:b/>
          <w:bCs/>
          <w:color w:val="000000"/>
          <w:sz w:val="27"/>
          <w:szCs w:val="27"/>
        </w:rPr>
      </w:pPr>
      <w:r>
        <w:rPr>
          <w:rFonts w:eastAsiaTheme="majorEastAsia"/>
        </w:rPr>
        <w:br w:type="page"/>
      </w:r>
    </w:p>
    <w:p w:rsidR="007B78D7" w:rsidRPr="00D67BA6" w:rsidRDefault="007B78D7" w:rsidP="00AF6012">
      <w:pPr>
        <w:pStyle w:val="04Exercicestitre"/>
        <w:rPr>
          <w:rFonts w:eastAsiaTheme="majorEastAsia"/>
        </w:rPr>
      </w:pPr>
      <w:bookmarkStart w:id="0" w:name="_GoBack"/>
      <w:bookmarkEnd w:id="0"/>
      <w:r w:rsidRPr="00D67BA6">
        <w:rPr>
          <w:rFonts w:eastAsiaTheme="majorEastAsia"/>
        </w:rPr>
        <w:lastRenderedPageBreak/>
        <w:t>Entraînement</w:t>
      </w:r>
    </w:p>
    <w:p w:rsidR="007B78D7" w:rsidRPr="00D67BA6" w:rsidRDefault="007B78D7" w:rsidP="00AF6012">
      <w:pPr>
        <w:pStyle w:val="05ExerciceTitre"/>
        <w:rPr>
          <w:rFonts w:eastAsiaTheme="majorEastAsia"/>
        </w:rPr>
      </w:pPr>
      <w:r w:rsidRPr="00D67BA6">
        <w:rPr>
          <w:rFonts w:eastAsiaTheme="majorEastAsia"/>
        </w:rPr>
        <w:t>Exercice 1</w:t>
      </w:r>
    </w:p>
    <w:p w:rsidR="007B78D7" w:rsidRPr="00D67BA6" w:rsidRDefault="007B78D7" w:rsidP="00AF6012">
      <w:pPr>
        <w:pStyle w:val="06Questionenonce"/>
      </w:pPr>
      <w:r w:rsidRPr="00D67BA6">
        <w:rPr>
          <w:rFonts w:eastAsiaTheme="minorHAnsi"/>
        </w:rPr>
        <w:t>1</w:t>
      </w:r>
      <w:r w:rsidRPr="00D67BA6">
        <w:rPr>
          <w:rFonts w:eastAsiaTheme="minorHAnsi"/>
        </w:rPr>
        <w:tab/>
        <w:t>Complétez la partie 2 relative aux données financières de ce client.</w:t>
      </w:r>
    </w:p>
    <w:p w:rsidR="007B78D7" w:rsidRPr="00D67BA6" w:rsidRDefault="007B78D7" w:rsidP="00C061DE">
      <w:pPr>
        <w:pStyle w:val="Tableautitre"/>
      </w:pPr>
      <w:r w:rsidRPr="00D67BA6">
        <w:t>Formulaire ouverture de compte client</w:t>
      </w:r>
    </w:p>
    <w:tbl>
      <w:tblPr>
        <w:tblStyle w:val="Grilledetableau8"/>
        <w:tblW w:w="0" w:type="auto"/>
        <w:tblLook w:val="01E0" w:firstRow="1" w:lastRow="1" w:firstColumn="1" w:lastColumn="1" w:noHBand="0" w:noVBand="0"/>
      </w:tblPr>
      <w:tblGrid>
        <w:gridCol w:w="4988"/>
        <w:gridCol w:w="4068"/>
      </w:tblGrid>
      <w:tr w:rsidR="007B78D7" w:rsidRPr="00D67BA6" w:rsidTr="00D81094">
        <w:trPr>
          <w:cnfStyle w:val="100000000000" w:firstRow="1" w:lastRow="0" w:firstColumn="0" w:lastColumn="0" w:oddVBand="0" w:evenVBand="0" w:oddHBand="0" w:evenHBand="0" w:firstRowFirstColumn="0" w:firstRowLastColumn="0" w:lastRowFirstColumn="0" w:lastRowLastColumn="0"/>
          <w:trHeight w:val="263"/>
        </w:trPr>
        <w:tc>
          <w:tcPr>
            <w:cnfStyle w:val="000100000000" w:firstRow="0" w:lastRow="0" w:firstColumn="0" w:lastColumn="1" w:oddVBand="0" w:evenVBand="0" w:oddHBand="0" w:evenHBand="0" w:firstRowFirstColumn="0" w:firstRowLastColumn="0" w:lastRowFirstColumn="0" w:lastRowLastColumn="0"/>
            <w:tcW w:w="9056" w:type="dxa"/>
            <w:gridSpan w:val="2"/>
            <w:shd w:val="clear" w:color="auto" w:fill="auto"/>
            <w:vAlign w:val="center"/>
          </w:tcPr>
          <w:p w:rsidR="007B78D7" w:rsidRPr="00D67BA6" w:rsidRDefault="007B78D7" w:rsidP="00D81094">
            <w:r w:rsidRPr="00D67BA6">
              <w:t>Données financières recueillies</w:t>
            </w:r>
          </w:p>
        </w:tc>
      </w:tr>
      <w:tr w:rsidR="007B78D7" w:rsidRPr="00D67BA6" w:rsidTr="00D81094">
        <w:trPr>
          <w:trHeight w:val="289"/>
        </w:trPr>
        <w:tc>
          <w:tcPr>
            <w:tcW w:w="4988" w:type="dxa"/>
          </w:tcPr>
          <w:p w:rsidR="007B78D7" w:rsidRPr="00D67BA6" w:rsidRDefault="007B78D7" w:rsidP="00512EA4">
            <w:pPr>
              <w:pStyle w:val="Tableautetiere"/>
            </w:pPr>
            <w:r w:rsidRPr="00D67BA6">
              <w:t>Année des données financières</w:t>
            </w:r>
          </w:p>
        </w:tc>
        <w:tc>
          <w:tcPr>
            <w:cnfStyle w:val="000100000000" w:firstRow="0" w:lastRow="0" w:firstColumn="0" w:lastColumn="1" w:oddVBand="0" w:evenVBand="0" w:oddHBand="0" w:evenHBand="0" w:firstRowFirstColumn="0" w:firstRowLastColumn="0" w:lastRowFirstColumn="0" w:lastRowLastColumn="0"/>
            <w:tcW w:w="4068" w:type="dxa"/>
          </w:tcPr>
          <w:p w:rsidR="007B78D7" w:rsidRPr="00512EA4" w:rsidRDefault="007B78D7" w:rsidP="00512EA4">
            <w:pPr>
              <w:pStyle w:val="Tableautetiere"/>
              <w:rPr>
                <w:b/>
              </w:rPr>
            </w:pPr>
            <w:r w:rsidRPr="00512EA4">
              <w:rPr>
                <w:b/>
              </w:rPr>
              <w:t>Date de dernière mise à jour :</w:t>
            </w:r>
          </w:p>
        </w:tc>
      </w:tr>
      <w:tr w:rsidR="007B78D7" w:rsidRPr="00D67BA6" w:rsidTr="00D81094">
        <w:trPr>
          <w:trHeight w:val="349"/>
        </w:trPr>
        <w:tc>
          <w:tcPr>
            <w:cnfStyle w:val="000100000000" w:firstRow="0" w:lastRow="0" w:firstColumn="0" w:lastColumn="1" w:oddVBand="0" w:evenVBand="0" w:oddHBand="0" w:evenHBand="0" w:firstRowFirstColumn="0" w:firstRowLastColumn="0" w:lastRowFirstColumn="0" w:lastRowLastColumn="0"/>
            <w:tcW w:w="9056" w:type="dxa"/>
            <w:gridSpan w:val="2"/>
            <w:tcBorders>
              <w:bottom w:val="single" w:sz="6" w:space="0" w:color="000080"/>
            </w:tcBorders>
          </w:tcPr>
          <w:p w:rsidR="007B78D7" w:rsidRPr="00D67BA6" w:rsidRDefault="007B78D7" w:rsidP="00D81094"/>
          <w:tbl>
            <w:tblPr>
              <w:tblStyle w:val="Grilledutableau"/>
              <w:tblW w:w="0" w:type="auto"/>
              <w:jc w:val="center"/>
              <w:tblLook w:val="04A0" w:firstRow="1" w:lastRow="0" w:firstColumn="1" w:lastColumn="0" w:noHBand="0" w:noVBand="1"/>
            </w:tblPr>
            <w:tblGrid>
              <w:gridCol w:w="3377"/>
              <w:gridCol w:w="2610"/>
              <w:gridCol w:w="1668"/>
            </w:tblGrid>
            <w:tr w:rsidR="007B78D7" w:rsidRPr="00D67BA6" w:rsidTr="00D81094">
              <w:trPr>
                <w:jc w:val="center"/>
              </w:trPr>
              <w:tc>
                <w:tcPr>
                  <w:tcW w:w="3377" w:type="dxa"/>
                </w:tcPr>
                <w:p w:rsidR="007B78D7" w:rsidRPr="00D67BA6" w:rsidRDefault="007B78D7" w:rsidP="00512EA4">
                  <w:pPr>
                    <w:pStyle w:val="Tableautetiere"/>
                  </w:pPr>
                  <w:r w:rsidRPr="00D67BA6">
                    <w:t>Données</w:t>
                  </w:r>
                </w:p>
              </w:tc>
              <w:tc>
                <w:tcPr>
                  <w:tcW w:w="2610" w:type="dxa"/>
                </w:tcPr>
                <w:p w:rsidR="007B78D7" w:rsidRPr="00D67BA6" w:rsidRDefault="007B78D7" w:rsidP="00512EA4">
                  <w:pPr>
                    <w:pStyle w:val="Tableautetiere"/>
                  </w:pPr>
                  <w:r w:rsidRPr="00D67BA6">
                    <w:t>Valeur en €</w:t>
                  </w:r>
                </w:p>
              </w:tc>
              <w:tc>
                <w:tcPr>
                  <w:tcW w:w="1668" w:type="dxa"/>
                </w:tcPr>
                <w:p w:rsidR="007B78D7" w:rsidRPr="00D67BA6" w:rsidRDefault="007B78D7" w:rsidP="00512EA4">
                  <w:pPr>
                    <w:pStyle w:val="Tableautetiere"/>
                  </w:pPr>
                  <w:r w:rsidRPr="00D67BA6">
                    <w:t>Évolution sur 2 ans</w:t>
                  </w:r>
                </w:p>
              </w:tc>
            </w:tr>
            <w:tr w:rsidR="007B78D7" w:rsidRPr="00D67BA6" w:rsidTr="00D81094">
              <w:trPr>
                <w:jc w:val="center"/>
              </w:trPr>
              <w:tc>
                <w:tcPr>
                  <w:tcW w:w="3377" w:type="dxa"/>
                </w:tcPr>
                <w:p w:rsidR="007B78D7" w:rsidRPr="00D67BA6" w:rsidRDefault="007B78D7" w:rsidP="00512EA4">
                  <w:pPr>
                    <w:pStyle w:val="Tableaucourant"/>
                  </w:pPr>
                  <w:r w:rsidRPr="00D67BA6">
                    <w:t xml:space="preserve">Valeur des fonds propres </w:t>
                  </w:r>
                  <w:r w:rsidRPr="00512EA4">
                    <w:rPr>
                      <w:vertAlign w:val="superscript"/>
                    </w:rPr>
                    <w:t>(1)</w:t>
                  </w:r>
                </w:p>
              </w:tc>
              <w:tc>
                <w:tcPr>
                  <w:tcW w:w="2610" w:type="dxa"/>
                </w:tcPr>
                <w:p w:rsidR="007B78D7" w:rsidRPr="00D67BA6" w:rsidRDefault="007B78D7" w:rsidP="00512EA4">
                  <w:pPr>
                    <w:pStyle w:val="Tableaucourant"/>
                  </w:pPr>
                  <w:r w:rsidRPr="00D67BA6">
                    <w:t>713 900</w:t>
                  </w:r>
                </w:p>
              </w:tc>
              <w:tc>
                <w:tcPr>
                  <w:tcW w:w="1668" w:type="dxa"/>
                </w:tcPr>
                <w:p w:rsidR="007B78D7" w:rsidRPr="00D67BA6" w:rsidRDefault="007B78D7" w:rsidP="00512EA4">
                  <w:pPr>
                    <w:pStyle w:val="Tableaucourant"/>
                  </w:pPr>
                  <w:r w:rsidRPr="00D67BA6">
                    <w:t>–4 %</w:t>
                  </w:r>
                </w:p>
              </w:tc>
            </w:tr>
            <w:tr w:rsidR="007B78D7" w:rsidRPr="00D67BA6" w:rsidTr="00D81094">
              <w:trPr>
                <w:trHeight w:val="601"/>
                <w:jc w:val="center"/>
              </w:trPr>
              <w:tc>
                <w:tcPr>
                  <w:tcW w:w="3377" w:type="dxa"/>
                  <w:vAlign w:val="center"/>
                </w:tcPr>
                <w:p w:rsidR="007B78D7" w:rsidRPr="00D67BA6" w:rsidRDefault="007B78D7" w:rsidP="00512EA4">
                  <w:pPr>
                    <w:pStyle w:val="Tableaucourant"/>
                  </w:pPr>
                  <w:r w:rsidRPr="00D67BA6">
                    <w:t xml:space="preserve">Taux endettement </w:t>
                  </w:r>
                  <w:r w:rsidRPr="00512EA4">
                    <w:rPr>
                      <w:vertAlign w:val="superscript"/>
                    </w:rPr>
                    <w:t>(2)</w:t>
                  </w:r>
                </w:p>
              </w:tc>
              <w:tc>
                <w:tcPr>
                  <w:tcW w:w="2610" w:type="dxa"/>
                  <w:vAlign w:val="center"/>
                </w:tcPr>
                <w:p w:rsidR="007B78D7" w:rsidRPr="00D67BA6" w:rsidRDefault="007B78D7" w:rsidP="00512EA4">
                  <w:pPr>
                    <w:pStyle w:val="Tableaucourant"/>
                  </w:pPr>
                  <w:r w:rsidRPr="00D67BA6">
                    <w:t>12 %</w:t>
                  </w:r>
                </w:p>
              </w:tc>
              <w:tc>
                <w:tcPr>
                  <w:tcW w:w="1668" w:type="dxa"/>
                  <w:vAlign w:val="center"/>
                </w:tcPr>
                <w:p w:rsidR="007B78D7" w:rsidRPr="00D67BA6" w:rsidRDefault="007B78D7" w:rsidP="00512EA4">
                  <w:pPr>
                    <w:pStyle w:val="Tableaucourant"/>
                  </w:pPr>
                  <w:r w:rsidRPr="00D67BA6">
                    <w:t>+ 3 pts</w:t>
                  </w:r>
                </w:p>
              </w:tc>
            </w:tr>
            <w:tr w:rsidR="007B78D7" w:rsidRPr="00D67BA6" w:rsidTr="00D81094">
              <w:trPr>
                <w:jc w:val="center"/>
              </w:trPr>
              <w:tc>
                <w:tcPr>
                  <w:tcW w:w="3377" w:type="dxa"/>
                </w:tcPr>
                <w:p w:rsidR="007B78D7" w:rsidRPr="00D67BA6" w:rsidRDefault="007B78D7" w:rsidP="00512EA4">
                  <w:pPr>
                    <w:pStyle w:val="Tableaucourant"/>
                  </w:pPr>
                  <w:r w:rsidRPr="00D67BA6">
                    <w:t>Montant des dettes fourni</w:t>
                  </w:r>
                  <w:r w:rsidRPr="00D67BA6">
                    <w:t>s</w:t>
                  </w:r>
                  <w:r w:rsidRPr="00D67BA6">
                    <w:t>seurs</w:t>
                  </w:r>
                </w:p>
              </w:tc>
              <w:tc>
                <w:tcPr>
                  <w:tcW w:w="2610" w:type="dxa"/>
                </w:tcPr>
                <w:p w:rsidR="007B78D7" w:rsidRPr="00D67BA6" w:rsidRDefault="007B78D7" w:rsidP="00512EA4">
                  <w:pPr>
                    <w:pStyle w:val="Tableaucourant"/>
                  </w:pPr>
                  <w:r w:rsidRPr="00D67BA6">
                    <w:t>81 800</w:t>
                  </w:r>
                </w:p>
              </w:tc>
              <w:tc>
                <w:tcPr>
                  <w:tcW w:w="1668" w:type="dxa"/>
                </w:tcPr>
                <w:p w:rsidR="007B78D7" w:rsidRPr="00D67BA6" w:rsidRDefault="007B78D7" w:rsidP="00512EA4">
                  <w:pPr>
                    <w:pStyle w:val="Tableaucourant"/>
                  </w:pPr>
                  <w:r w:rsidRPr="00D67BA6">
                    <w:t>–49,7 %</w:t>
                  </w:r>
                </w:p>
              </w:tc>
            </w:tr>
            <w:tr w:rsidR="007B78D7" w:rsidRPr="00D67BA6" w:rsidTr="00D81094">
              <w:trPr>
                <w:jc w:val="center"/>
              </w:trPr>
              <w:tc>
                <w:tcPr>
                  <w:tcW w:w="3377" w:type="dxa"/>
                </w:tcPr>
                <w:p w:rsidR="007B78D7" w:rsidRPr="00D67BA6" w:rsidRDefault="007B78D7" w:rsidP="00512EA4">
                  <w:pPr>
                    <w:pStyle w:val="Tableaucourant"/>
                  </w:pPr>
                  <w:r w:rsidRPr="00D67BA6">
                    <w:t>CA</w:t>
                  </w:r>
                </w:p>
              </w:tc>
              <w:tc>
                <w:tcPr>
                  <w:tcW w:w="2610" w:type="dxa"/>
                </w:tcPr>
                <w:p w:rsidR="007B78D7" w:rsidRPr="00D67BA6" w:rsidRDefault="007B78D7" w:rsidP="00512EA4">
                  <w:pPr>
                    <w:pStyle w:val="Tableaucourant"/>
                  </w:pPr>
                  <w:r w:rsidRPr="00D67BA6">
                    <w:t>967 900</w:t>
                  </w:r>
                </w:p>
              </w:tc>
              <w:tc>
                <w:tcPr>
                  <w:tcW w:w="1668" w:type="dxa"/>
                </w:tcPr>
                <w:p w:rsidR="007B78D7" w:rsidRPr="00D67BA6" w:rsidRDefault="007B78D7" w:rsidP="00512EA4">
                  <w:pPr>
                    <w:pStyle w:val="Tableaucourant"/>
                  </w:pPr>
                  <w:r w:rsidRPr="00D67BA6">
                    <w:t>–12,5 %</w:t>
                  </w:r>
                </w:p>
              </w:tc>
            </w:tr>
            <w:tr w:rsidR="007B78D7" w:rsidRPr="00D67BA6" w:rsidTr="00D81094">
              <w:trPr>
                <w:jc w:val="center"/>
              </w:trPr>
              <w:tc>
                <w:tcPr>
                  <w:tcW w:w="3377" w:type="dxa"/>
                </w:tcPr>
                <w:p w:rsidR="007B78D7" w:rsidRPr="00D67BA6" w:rsidRDefault="007B78D7" w:rsidP="00512EA4">
                  <w:pPr>
                    <w:pStyle w:val="Tableaucourant"/>
                  </w:pPr>
                  <w:r w:rsidRPr="00D67BA6">
                    <w:t>Résultat d’exploitation</w:t>
                  </w:r>
                </w:p>
                <w:p w:rsidR="007B78D7" w:rsidRPr="00D67BA6" w:rsidRDefault="007B78D7" w:rsidP="00512EA4">
                  <w:pPr>
                    <w:pStyle w:val="Tableaucourant"/>
                  </w:pPr>
                  <w:r w:rsidRPr="00D67BA6">
                    <w:t>Résultat net</w:t>
                  </w:r>
                </w:p>
              </w:tc>
              <w:tc>
                <w:tcPr>
                  <w:tcW w:w="2610" w:type="dxa"/>
                </w:tcPr>
                <w:p w:rsidR="007B78D7" w:rsidRPr="00D67BA6" w:rsidRDefault="007B78D7" w:rsidP="00512EA4">
                  <w:pPr>
                    <w:pStyle w:val="Tableaucourant"/>
                  </w:pPr>
                  <w:r w:rsidRPr="00D67BA6">
                    <w:t>–35 000</w:t>
                  </w:r>
                </w:p>
                <w:p w:rsidR="007B78D7" w:rsidRPr="00D67BA6" w:rsidRDefault="007B78D7" w:rsidP="00512EA4">
                  <w:pPr>
                    <w:pStyle w:val="Tableaucourant"/>
                  </w:pPr>
                  <w:r w:rsidRPr="00D67BA6">
                    <w:t>–47 000</w:t>
                  </w:r>
                </w:p>
              </w:tc>
              <w:tc>
                <w:tcPr>
                  <w:tcW w:w="1668" w:type="dxa"/>
                </w:tcPr>
                <w:p w:rsidR="007B78D7" w:rsidRPr="00D67BA6" w:rsidRDefault="007B78D7" w:rsidP="00512EA4">
                  <w:pPr>
                    <w:pStyle w:val="Tableaucourant"/>
                  </w:pPr>
                  <w:r w:rsidRPr="00D67BA6">
                    <w:t>–40 %</w:t>
                  </w:r>
                </w:p>
                <w:p w:rsidR="007B78D7" w:rsidRPr="00D67BA6" w:rsidRDefault="007B78D7" w:rsidP="00512EA4">
                  <w:pPr>
                    <w:pStyle w:val="Tableaucourant"/>
                  </w:pPr>
                  <w:r w:rsidRPr="00D67BA6">
                    <w:t>–56 %</w:t>
                  </w:r>
                </w:p>
              </w:tc>
            </w:tr>
            <w:tr w:rsidR="007B78D7" w:rsidRPr="00D67BA6" w:rsidTr="00D81094">
              <w:trPr>
                <w:jc w:val="center"/>
              </w:trPr>
              <w:tc>
                <w:tcPr>
                  <w:tcW w:w="3377" w:type="dxa"/>
                </w:tcPr>
                <w:p w:rsidR="007B78D7" w:rsidRPr="00D67BA6" w:rsidRDefault="007B78D7" w:rsidP="00512EA4">
                  <w:pPr>
                    <w:pStyle w:val="Tableaucourant"/>
                  </w:pPr>
                  <w:r w:rsidRPr="00D67BA6">
                    <w:t xml:space="preserve">Fonds de roulement net global </w:t>
                  </w:r>
                  <w:r w:rsidRPr="00512EA4">
                    <w:rPr>
                      <w:vertAlign w:val="superscript"/>
                    </w:rPr>
                    <w:t>(3)</w:t>
                  </w:r>
                </w:p>
                <w:p w:rsidR="007B78D7" w:rsidRPr="00D67BA6" w:rsidRDefault="007B78D7" w:rsidP="00512EA4">
                  <w:pPr>
                    <w:pStyle w:val="Tableaucourant"/>
                  </w:pPr>
                  <w:r w:rsidRPr="00D67BA6">
                    <w:t>Trésorerie nette</w:t>
                  </w:r>
                </w:p>
              </w:tc>
              <w:tc>
                <w:tcPr>
                  <w:tcW w:w="2610" w:type="dxa"/>
                </w:tcPr>
                <w:p w:rsidR="007B78D7" w:rsidRPr="00D67BA6" w:rsidRDefault="007B78D7" w:rsidP="00512EA4">
                  <w:pPr>
                    <w:pStyle w:val="Tableaucourant"/>
                  </w:pPr>
                  <w:r w:rsidRPr="00D67BA6">
                    <w:t>530 900</w:t>
                  </w:r>
                </w:p>
                <w:p w:rsidR="007B78D7" w:rsidRPr="00D67BA6" w:rsidRDefault="007B78D7" w:rsidP="00512EA4">
                  <w:pPr>
                    <w:pStyle w:val="Tableaucourant"/>
                  </w:pPr>
                  <w:r w:rsidRPr="00D67BA6">
                    <w:t>11 900</w:t>
                  </w:r>
                </w:p>
              </w:tc>
              <w:tc>
                <w:tcPr>
                  <w:tcW w:w="1668" w:type="dxa"/>
                </w:tcPr>
                <w:p w:rsidR="007B78D7" w:rsidRPr="00D67BA6" w:rsidRDefault="007B78D7" w:rsidP="00512EA4">
                  <w:pPr>
                    <w:pStyle w:val="Tableaucourant"/>
                  </w:pPr>
                  <w:r w:rsidRPr="00D67BA6">
                    <w:t>–34 %</w:t>
                  </w:r>
                </w:p>
                <w:p w:rsidR="007B78D7" w:rsidRPr="00D67BA6" w:rsidRDefault="007B78D7" w:rsidP="00512EA4">
                  <w:pPr>
                    <w:pStyle w:val="Tableaucourant"/>
                  </w:pPr>
                  <w:r w:rsidRPr="00D67BA6">
                    <w:t>–78,7 %</w:t>
                  </w:r>
                </w:p>
              </w:tc>
            </w:tr>
          </w:tbl>
          <w:p w:rsidR="007B78D7" w:rsidRPr="00D67BA6" w:rsidRDefault="007B78D7" w:rsidP="00D81094"/>
        </w:tc>
      </w:tr>
      <w:tr w:rsidR="007B78D7" w:rsidRPr="00512EA4" w:rsidTr="00D81094">
        <w:trPr>
          <w:cnfStyle w:val="010000000000" w:firstRow="0" w:lastRow="1" w:firstColumn="0" w:lastColumn="0" w:oddVBand="0" w:evenVBand="0" w:oddHBand="0" w:evenHBand="0" w:firstRowFirstColumn="0" w:firstRowLastColumn="0" w:lastRowFirstColumn="0" w:lastRowLastColumn="0"/>
          <w:trHeight w:val="327"/>
        </w:trPr>
        <w:tc>
          <w:tcPr>
            <w:cnfStyle w:val="000100000000" w:firstRow="0" w:lastRow="0" w:firstColumn="0" w:lastColumn="1" w:oddVBand="0" w:evenVBand="0" w:oddHBand="0" w:evenHBand="0" w:firstRowFirstColumn="0" w:firstRowLastColumn="0" w:lastRowFirstColumn="0" w:lastRowLastColumn="0"/>
            <w:tcW w:w="9056" w:type="dxa"/>
            <w:gridSpan w:val="2"/>
            <w:tcBorders>
              <w:right w:val="single" w:sz="4" w:space="0" w:color="auto"/>
            </w:tcBorders>
          </w:tcPr>
          <w:p w:rsidR="007B78D7" w:rsidRPr="00512EA4" w:rsidRDefault="007B78D7" w:rsidP="00512EA4">
            <w:pPr>
              <w:pStyle w:val="Tableaunote"/>
              <w:rPr>
                <w:rFonts w:eastAsiaTheme="minorHAnsi"/>
                <w:b w:val="0"/>
                <w:bCs w:val="0"/>
              </w:rPr>
            </w:pPr>
            <w:r w:rsidRPr="00512EA4">
              <w:rPr>
                <w:rFonts w:eastAsiaTheme="minorHAnsi"/>
                <w:b w:val="0"/>
                <w:bCs w:val="0"/>
              </w:rPr>
              <w:t>(1) Fonds propres : capitaux propres + amortissement et provisions</w:t>
            </w:r>
          </w:p>
          <w:p w:rsidR="007B78D7" w:rsidRPr="00512EA4" w:rsidRDefault="007B78D7" w:rsidP="00512EA4">
            <w:pPr>
              <w:pStyle w:val="Tableaunote"/>
              <w:rPr>
                <w:rFonts w:eastAsiaTheme="minorHAnsi"/>
                <w:b w:val="0"/>
                <w:bCs w:val="0"/>
              </w:rPr>
            </w:pPr>
            <w:r w:rsidRPr="00512EA4">
              <w:rPr>
                <w:rFonts w:eastAsiaTheme="minorHAnsi"/>
                <w:b w:val="0"/>
                <w:bCs w:val="0"/>
              </w:rPr>
              <w:t>(2) Taux endettement : valeur des emprunts/fonds propres</w:t>
            </w:r>
          </w:p>
          <w:p w:rsidR="007B78D7" w:rsidRPr="00512EA4" w:rsidRDefault="007B78D7" w:rsidP="00512EA4">
            <w:pPr>
              <w:pStyle w:val="Tableaunote"/>
              <w:rPr>
                <w:rFonts w:eastAsiaTheme="minorHAnsi"/>
                <w:b w:val="0"/>
                <w:bCs w:val="0"/>
              </w:rPr>
            </w:pPr>
            <w:r w:rsidRPr="00512EA4">
              <w:rPr>
                <w:rFonts w:eastAsiaTheme="minorHAnsi"/>
                <w:b w:val="0"/>
                <w:bCs w:val="0"/>
              </w:rPr>
              <w:t>(3) FRNG = (capitaux propres + capitaux empruntés à moyen et long terme) – actif immobilisé</w:t>
            </w:r>
          </w:p>
        </w:tc>
      </w:tr>
    </w:tbl>
    <w:p w:rsidR="007B78D7" w:rsidRPr="00D67BA6" w:rsidRDefault="007B78D7" w:rsidP="00AF6012">
      <w:pPr>
        <w:pStyle w:val="06Questionenonce"/>
        <w:rPr>
          <w:rFonts w:eastAsiaTheme="minorHAnsi"/>
        </w:rPr>
      </w:pPr>
      <w:r w:rsidRPr="00D67BA6">
        <w:rPr>
          <w:rFonts w:eastAsiaTheme="minorHAnsi"/>
        </w:rPr>
        <w:t>2</w:t>
      </w:r>
      <w:r w:rsidRPr="00D67BA6">
        <w:rPr>
          <w:rFonts w:eastAsiaTheme="minorHAnsi"/>
        </w:rPr>
        <w:tab/>
        <w:t>Déterminez, en utilisant le tableur, le plafond de crédit qui leur est accordé et les conditions de règlement qui leur sont consenties.</w:t>
      </w:r>
    </w:p>
    <w:p w:rsidR="007B78D7" w:rsidRPr="00512EA4" w:rsidRDefault="007B78D7" w:rsidP="00512EA4">
      <w:pPr>
        <w:pStyle w:val="TTextecourant"/>
        <w:rPr>
          <w:rFonts w:eastAsiaTheme="minorHAnsi"/>
          <w:i/>
          <w:iCs/>
        </w:rPr>
      </w:pPr>
      <w:r w:rsidRPr="00512EA4">
        <w:rPr>
          <w:rFonts w:eastAsiaTheme="minorHAnsi"/>
          <w:i/>
          <w:iCs/>
        </w:rPr>
        <w:t>Pour le corrigé, voir le fichier Excel GRCF_ch4_corrigé_mission2_q5.</w:t>
      </w:r>
    </w:p>
    <w:p w:rsidR="007B78D7" w:rsidRPr="00D67BA6" w:rsidRDefault="007B78D7" w:rsidP="00AF6012">
      <w:pPr>
        <w:pStyle w:val="06Questionenonce"/>
      </w:pPr>
      <w:r w:rsidRPr="00D67BA6">
        <w:rPr>
          <w:rFonts w:eastAsiaTheme="minorHAnsi"/>
        </w:rPr>
        <w:t>3</w:t>
      </w:r>
      <w:r w:rsidRPr="00D67BA6">
        <w:rPr>
          <w:rFonts w:eastAsiaTheme="minorHAnsi"/>
        </w:rPr>
        <w:tab/>
        <w:t>Enregistrez ces clients dans votre PGI.</w:t>
      </w:r>
    </w:p>
    <w:p w:rsidR="007B78D7" w:rsidRPr="00D67BA6" w:rsidRDefault="007B78D7" w:rsidP="007B78D7">
      <w:r w:rsidRPr="00D67BA6">
        <w:drawing>
          <wp:inline distT="0" distB="0" distL="0" distR="0" wp14:anchorId="526737B9" wp14:editId="5CD19FF4">
            <wp:extent cx="5760720" cy="4145915"/>
            <wp:effectExtent l="0" t="0" r="0"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RTH FICHE CLIENT.PNG"/>
                    <pic:cNvPicPr/>
                  </pic:nvPicPr>
                  <pic:blipFill>
                    <a:blip r:embed="rId10">
                      <a:extLst>
                        <a:ext uri="{28A0092B-C50C-407E-A947-70E740481C1C}">
                          <a14:useLocalDpi xmlns:a14="http://schemas.microsoft.com/office/drawing/2010/main" val="0"/>
                        </a:ext>
                      </a:extLst>
                    </a:blip>
                    <a:stretch>
                      <a:fillRect/>
                    </a:stretch>
                  </pic:blipFill>
                  <pic:spPr>
                    <a:xfrm>
                      <a:off x="0" y="0"/>
                      <a:ext cx="5760720" cy="4145915"/>
                    </a:xfrm>
                    <a:prstGeom prst="rect">
                      <a:avLst/>
                    </a:prstGeom>
                  </pic:spPr>
                </pic:pic>
              </a:graphicData>
            </a:graphic>
          </wp:inline>
        </w:drawing>
      </w:r>
    </w:p>
    <w:p w:rsidR="007B78D7" w:rsidRPr="00D67BA6" w:rsidRDefault="007B78D7" w:rsidP="007B78D7">
      <w:r w:rsidRPr="00D67BA6">
        <w:lastRenderedPageBreak/>
        <w:drawing>
          <wp:inline distT="0" distB="0" distL="0" distR="0" wp14:anchorId="70F2351F" wp14:editId="16ECCC2B">
            <wp:extent cx="5760720" cy="400621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th reglemnt.PNG"/>
                    <pic:cNvPicPr/>
                  </pic:nvPicPr>
                  <pic:blipFill>
                    <a:blip r:embed="rId11">
                      <a:extLst>
                        <a:ext uri="{28A0092B-C50C-407E-A947-70E740481C1C}">
                          <a14:useLocalDpi xmlns:a14="http://schemas.microsoft.com/office/drawing/2010/main" val="0"/>
                        </a:ext>
                      </a:extLst>
                    </a:blip>
                    <a:stretch>
                      <a:fillRect/>
                    </a:stretch>
                  </pic:blipFill>
                  <pic:spPr>
                    <a:xfrm>
                      <a:off x="0" y="0"/>
                      <a:ext cx="5760720" cy="4006215"/>
                    </a:xfrm>
                    <a:prstGeom prst="rect">
                      <a:avLst/>
                    </a:prstGeom>
                  </pic:spPr>
                </pic:pic>
              </a:graphicData>
            </a:graphic>
          </wp:inline>
        </w:drawing>
      </w:r>
    </w:p>
    <w:p w:rsidR="007B78D7" w:rsidRPr="00D67BA6" w:rsidRDefault="007B78D7" w:rsidP="007B78D7">
      <w:r w:rsidRPr="00D67BA6">
        <w:drawing>
          <wp:inline distT="0" distB="0" distL="0" distR="0" wp14:anchorId="1561424C" wp14:editId="4F392BAF">
            <wp:extent cx="5760720" cy="4073525"/>
            <wp:effectExtent l="0" t="0" r="0" b="317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meca.PNG"/>
                    <pic:cNvPicPr/>
                  </pic:nvPicPr>
                  <pic:blipFill>
                    <a:blip r:embed="rId12">
                      <a:extLst>
                        <a:ext uri="{28A0092B-C50C-407E-A947-70E740481C1C}">
                          <a14:useLocalDpi xmlns:a14="http://schemas.microsoft.com/office/drawing/2010/main" val="0"/>
                        </a:ext>
                      </a:extLst>
                    </a:blip>
                    <a:stretch>
                      <a:fillRect/>
                    </a:stretch>
                  </pic:blipFill>
                  <pic:spPr>
                    <a:xfrm>
                      <a:off x="0" y="0"/>
                      <a:ext cx="5760720" cy="4073525"/>
                    </a:xfrm>
                    <a:prstGeom prst="rect">
                      <a:avLst/>
                    </a:prstGeom>
                  </pic:spPr>
                </pic:pic>
              </a:graphicData>
            </a:graphic>
          </wp:inline>
        </w:drawing>
      </w:r>
    </w:p>
    <w:p w:rsidR="007B78D7" w:rsidRPr="00D67BA6" w:rsidRDefault="007B78D7" w:rsidP="007B78D7">
      <w:r w:rsidRPr="00D67BA6">
        <w:lastRenderedPageBreak/>
        <w:drawing>
          <wp:inline distT="0" distB="0" distL="0" distR="0" wp14:anchorId="5F4DBCC0" wp14:editId="444F0C55">
            <wp:extent cx="5760720" cy="4093845"/>
            <wp:effectExtent l="0" t="0" r="0" b="190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CA REGLEMENTS.PNG"/>
                    <pic:cNvPicPr/>
                  </pic:nvPicPr>
                  <pic:blipFill>
                    <a:blip r:embed="rId13">
                      <a:extLst>
                        <a:ext uri="{28A0092B-C50C-407E-A947-70E740481C1C}">
                          <a14:useLocalDpi xmlns:a14="http://schemas.microsoft.com/office/drawing/2010/main" val="0"/>
                        </a:ext>
                      </a:extLst>
                    </a:blip>
                    <a:stretch>
                      <a:fillRect/>
                    </a:stretch>
                  </pic:blipFill>
                  <pic:spPr>
                    <a:xfrm>
                      <a:off x="0" y="0"/>
                      <a:ext cx="5760720" cy="4093845"/>
                    </a:xfrm>
                    <a:prstGeom prst="rect">
                      <a:avLst/>
                    </a:prstGeom>
                  </pic:spPr>
                </pic:pic>
              </a:graphicData>
            </a:graphic>
          </wp:inline>
        </w:drawing>
      </w:r>
    </w:p>
    <w:p w:rsidR="007B78D7" w:rsidRPr="00D67BA6" w:rsidRDefault="007B78D7" w:rsidP="00AF6012">
      <w:pPr>
        <w:pStyle w:val="06Questionenonce"/>
      </w:pPr>
      <w:r w:rsidRPr="00D67BA6">
        <w:rPr>
          <w:rFonts w:eastAsiaTheme="minorHAnsi"/>
        </w:rPr>
        <w:t>4</w:t>
      </w:r>
      <w:r w:rsidRPr="00D67BA6">
        <w:rPr>
          <w:rFonts w:eastAsiaTheme="minorHAnsi"/>
        </w:rPr>
        <w:tab/>
        <w:t>Adressez le courrier d’ouverture de compte à ce nouveau client.</w:t>
      </w:r>
    </w:p>
    <w:p w:rsidR="007B78D7" w:rsidRPr="00D67BA6" w:rsidRDefault="007B78D7" w:rsidP="00512EA4">
      <w:pPr>
        <w:pStyle w:val="TTextecourant"/>
      </w:pPr>
      <w:proofErr w:type="spellStart"/>
      <w:r w:rsidRPr="00D67BA6">
        <w:t>Teknichals</w:t>
      </w:r>
      <w:proofErr w:type="spellEnd"/>
    </w:p>
    <w:p w:rsidR="007B78D7" w:rsidRPr="00D67BA6" w:rsidRDefault="007B78D7" w:rsidP="00512EA4">
      <w:pPr>
        <w:pStyle w:val="TTextecourant"/>
      </w:pPr>
      <w:r w:rsidRPr="00D67BA6">
        <w:t>Parc du Chêne</w:t>
      </w:r>
    </w:p>
    <w:p w:rsidR="007B78D7" w:rsidRPr="00D67BA6" w:rsidRDefault="007B78D7" w:rsidP="00512EA4">
      <w:pPr>
        <w:pStyle w:val="TTextecourant"/>
      </w:pPr>
      <w:r w:rsidRPr="00D67BA6">
        <w:t>16D rue du 35e régiment d’Aviation</w:t>
      </w:r>
    </w:p>
    <w:p w:rsidR="007B78D7" w:rsidRPr="00D67BA6" w:rsidRDefault="007B78D7" w:rsidP="00512EA4">
      <w:pPr>
        <w:pStyle w:val="TTextecourant"/>
      </w:pPr>
      <w:r w:rsidRPr="00D67BA6">
        <w:t>69500 Bron</w:t>
      </w:r>
    </w:p>
    <w:p w:rsidR="00512EA4" w:rsidRPr="00D67BA6" w:rsidRDefault="00512EA4" w:rsidP="00512EA4">
      <w:pPr>
        <w:pStyle w:val="TTextecourant"/>
        <w:jc w:val="right"/>
      </w:pPr>
      <w:r w:rsidRPr="00D67BA6">
        <w:t>Mécanique générale Rhodanienne</w:t>
      </w:r>
    </w:p>
    <w:p w:rsidR="00512EA4" w:rsidRPr="00D67BA6" w:rsidRDefault="00512EA4" w:rsidP="00512EA4">
      <w:pPr>
        <w:pStyle w:val="TTextecourant"/>
        <w:jc w:val="right"/>
      </w:pPr>
      <w:r w:rsidRPr="00D67BA6">
        <w:t>Adresse</w:t>
      </w:r>
    </w:p>
    <w:p w:rsidR="00512EA4" w:rsidRPr="00D67BA6" w:rsidRDefault="00512EA4" w:rsidP="00512EA4">
      <w:pPr>
        <w:pStyle w:val="TTextecourant"/>
        <w:jc w:val="right"/>
      </w:pPr>
      <w:r w:rsidRPr="00D67BA6">
        <w:t>CP VILLE</w:t>
      </w:r>
    </w:p>
    <w:p w:rsidR="00512EA4" w:rsidRPr="00D67BA6" w:rsidRDefault="00512EA4" w:rsidP="00512EA4">
      <w:pPr>
        <w:pStyle w:val="TTextecourant"/>
        <w:jc w:val="right"/>
      </w:pPr>
      <w:r w:rsidRPr="00D67BA6">
        <w:t>À …,</w:t>
      </w:r>
      <w:r>
        <w:t xml:space="preserve"> </w:t>
      </w:r>
      <w:r w:rsidRPr="00D67BA6">
        <w:t>le …</w:t>
      </w:r>
    </w:p>
    <w:p w:rsidR="00512EA4" w:rsidRPr="00D67BA6" w:rsidRDefault="00512EA4" w:rsidP="00512EA4">
      <w:pPr>
        <w:pStyle w:val="TTextecourant"/>
      </w:pPr>
      <w:r w:rsidRPr="00D67BA6">
        <w:t>Objet : information pour ouverture de compte</w:t>
      </w:r>
    </w:p>
    <w:p w:rsidR="007B78D7" w:rsidRPr="00D67BA6" w:rsidRDefault="00512EA4" w:rsidP="00512EA4">
      <w:pPr>
        <w:pStyle w:val="TTextecourant"/>
      </w:pPr>
      <w:r>
        <w:t>P</w:t>
      </w:r>
      <w:r w:rsidR="007B78D7" w:rsidRPr="00D67BA6">
        <w:t>J : Formulaire d’informations</w:t>
      </w:r>
    </w:p>
    <w:p w:rsidR="007B78D7" w:rsidRPr="00D67BA6" w:rsidRDefault="007B78D7" w:rsidP="00512EA4">
      <w:pPr>
        <w:pStyle w:val="TTextecourant"/>
      </w:pPr>
      <w:r w:rsidRPr="00D67BA6">
        <w:t>Madame, Monsieur,</w:t>
      </w:r>
    </w:p>
    <w:p w:rsidR="007B78D7" w:rsidRPr="00D67BA6" w:rsidRDefault="007B78D7" w:rsidP="00512EA4">
      <w:pPr>
        <w:pStyle w:val="TTextecourant"/>
      </w:pPr>
      <w:r w:rsidRPr="00D67BA6">
        <w:t>Nous tenons à vous confirmer par la présente que nous sommes heureux de vous compter parmi nos nouveaux clients.</w:t>
      </w:r>
    </w:p>
    <w:p w:rsidR="007B78D7" w:rsidRPr="00D67BA6" w:rsidRDefault="007B78D7" w:rsidP="00512EA4">
      <w:pPr>
        <w:pStyle w:val="TTextecourant"/>
      </w:pPr>
      <w:r w:rsidRPr="00D67BA6">
        <w:t>L’étude de vos données commerciales et financières a permis de définir les conditions de règlement qui vous sont consenties :</w:t>
      </w:r>
    </w:p>
    <w:p w:rsidR="007B78D7" w:rsidRPr="00D67BA6" w:rsidRDefault="007B78D7" w:rsidP="00512EA4">
      <w:pPr>
        <w:pStyle w:val="TEnumpuce"/>
      </w:pPr>
      <w:r w:rsidRPr="00D67BA6">
        <w:t>règlement des factures sous 10 jours ;</w:t>
      </w:r>
    </w:p>
    <w:p w:rsidR="007B78D7" w:rsidRPr="00D67BA6" w:rsidRDefault="007B78D7" w:rsidP="00512EA4">
      <w:pPr>
        <w:pStyle w:val="TEnumpuce"/>
      </w:pPr>
      <w:r w:rsidRPr="00D67BA6">
        <w:t>plafond de crédit de 416 €.</w:t>
      </w:r>
    </w:p>
    <w:p w:rsidR="007B78D7" w:rsidRPr="00D67BA6" w:rsidRDefault="007B78D7" w:rsidP="00512EA4">
      <w:pPr>
        <w:pStyle w:val="TTextecourant"/>
      </w:pPr>
      <w:r w:rsidRPr="00D67BA6">
        <w:t>Nous vous prions d’agréer, Madame, Monsieur, nos salutations distinguées.</w:t>
      </w:r>
    </w:p>
    <w:p w:rsidR="007B78D7" w:rsidRPr="00D67BA6" w:rsidRDefault="007B78D7" w:rsidP="00512EA4">
      <w:pPr>
        <w:pStyle w:val="TTextecourant"/>
        <w:jc w:val="right"/>
      </w:pPr>
      <w:r w:rsidRPr="00D67BA6">
        <w:t>L’assistant(e) de gestion</w:t>
      </w:r>
    </w:p>
    <w:p w:rsidR="007B78D7" w:rsidRPr="00D67BA6" w:rsidRDefault="007B78D7" w:rsidP="00AF6012">
      <w:pPr>
        <w:pStyle w:val="05ExerciceTitre"/>
        <w:rPr>
          <w:rFonts w:eastAsiaTheme="majorEastAsia"/>
        </w:rPr>
      </w:pPr>
      <w:r w:rsidRPr="00D67BA6">
        <w:rPr>
          <w:rFonts w:eastAsiaTheme="majorEastAsia"/>
        </w:rPr>
        <w:t>Exercice 2</w:t>
      </w:r>
    </w:p>
    <w:p w:rsidR="007B78D7" w:rsidRPr="00D67BA6" w:rsidRDefault="007B78D7" w:rsidP="00AF6012">
      <w:pPr>
        <w:pStyle w:val="06Questionenonce"/>
        <w:rPr>
          <w:rFonts w:eastAsiaTheme="minorHAnsi"/>
        </w:rPr>
      </w:pPr>
      <w:r w:rsidRPr="00D67BA6">
        <w:rPr>
          <w:rFonts w:eastAsiaTheme="minorHAnsi"/>
        </w:rPr>
        <w:t>1</w:t>
      </w:r>
      <w:r w:rsidRPr="00D67BA6">
        <w:rPr>
          <w:rFonts w:eastAsiaTheme="minorHAnsi"/>
        </w:rPr>
        <w:tab/>
        <w:t>Étudiez la situation de ce client et recherchez les éléments qui justifient le blocage de la saisie d’une nouvelle commande.</w:t>
      </w:r>
    </w:p>
    <w:p w:rsidR="007B78D7" w:rsidRPr="00D67BA6" w:rsidRDefault="007B78D7" w:rsidP="001251CB">
      <w:pPr>
        <w:pStyle w:val="TTextecourant"/>
      </w:pPr>
      <w:r w:rsidRPr="00D67BA6">
        <w:t xml:space="preserve">Le client </w:t>
      </w:r>
      <w:proofErr w:type="spellStart"/>
      <w:r w:rsidRPr="00D67BA6">
        <w:t>Farton</w:t>
      </w:r>
      <w:proofErr w:type="spellEnd"/>
      <w:r w:rsidRPr="00D67BA6">
        <w:t xml:space="preserve"> Câbles a un plafond de crédit autorisé de 6 700 €. L’encours actuel est de 5 499,10 €. La nouvelle commande du client de 1 500 € ne peut être validée car le plafond de crédit autorisé serait alors dépassé.</w:t>
      </w:r>
    </w:p>
    <w:p w:rsidR="007B78D7" w:rsidRPr="00D67BA6" w:rsidRDefault="007B78D7" w:rsidP="001251CB">
      <w:pPr>
        <w:pStyle w:val="TTextecourant"/>
      </w:pPr>
      <w:r w:rsidRPr="00D67BA6">
        <w:t>Pour débloquer cette situation et pouvoir saisir la nouvelle commande, l’assistant(e) de gestion doit i</w:t>
      </w:r>
      <w:r w:rsidRPr="00D67BA6">
        <w:t>n</w:t>
      </w:r>
      <w:r w:rsidRPr="00D67BA6">
        <w:t>former le client que la commande est bloquée en raison des deux factures échues et non réglées et d’un plafond de crédit atteint.</w:t>
      </w:r>
    </w:p>
    <w:p w:rsidR="007B78D7" w:rsidRPr="00D67BA6" w:rsidRDefault="007B78D7" w:rsidP="001251CB">
      <w:pPr>
        <w:pStyle w:val="TEnumpuce"/>
      </w:pPr>
      <w:r w:rsidRPr="00D67BA6">
        <w:t>Facture F20178 du 05/09/N d’un montant de 460,32 € échue au 30/10/N.</w:t>
      </w:r>
    </w:p>
    <w:p w:rsidR="007B78D7" w:rsidRPr="00D67BA6" w:rsidRDefault="007B78D7" w:rsidP="001251CB">
      <w:pPr>
        <w:pStyle w:val="TEnumpuce"/>
      </w:pPr>
      <w:r w:rsidRPr="00D67BA6">
        <w:t xml:space="preserve">Facture </w:t>
      </w:r>
      <w:r w:rsidRPr="00D67BA6">
        <w:rPr>
          <w:rFonts w:eastAsiaTheme="majorEastAsia"/>
        </w:rPr>
        <w:t>F20282</w:t>
      </w:r>
      <w:r w:rsidRPr="00D67BA6">
        <w:t xml:space="preserve"> du 17/10/N d’un montant de 859,10 € échue au 30/11/N.</w:t>
      </w:r>
    </w:p>
    <w:p w:rsidR="007B78D7" w:rsidRPr="00D67BA6" w:rsidRDefault="007B78D7" w:rsidP="00AF6012">
      <w:pPr>
        <w:pStyle w:val="06Questionenonce"/>
      </w:pPr>
      <w:r w:rsidRPr="00D67BA6">
        <w:rPr>
          <w:rFonts w:eastAsiaTheme="minorHAnsi"/>
        </w:rPr>
        <w:lastRenderedPageBreak/>
        <w:t>2</w:t>
      </w:r>
      <w:r w:rsidRPr="00D67BA6">
        <w:rPr>
          <w:rFonts w:eastAsiaTheme="minorHAnsi"/>
        </w:rPr>
        <w:tab/>
        <w:t>Informez le client par courrier.</w:t>
      </w:r>
    </w:p>
    <w:p w:rsidR="007B78D7" w:rsidRPr="00D67BA6" w:rsidRDefault="007B78D7" w:rsidP="001251CB">
      <w:pPr>
        <w:pStyle w:val="TTextecourant"/>
      </w:pPr>
      <w:proofErr w:type="spellStart"/>
      <w:r w:rsidRPr="00D67BA6">
        <w:t>Teknichals</w:t>
      </w:r>
      <w:proofErr w:type="spellEnd"/>
    </w:p>
    <w:p w:rsidR="007B78D7" w:rsidRPr="00D67BA6" w:rsidRDefault="007B78D7" w:rsidP="001251CB">
      <w:pPr>
        <w:pStyle w:val="TTextecourant"/>
      </w:pPr>
      <w:r w:rsidRPr="00D67BA6">
        <w:t>Parc du Chêne</w:t>
      </w:r>
    </w:p>
    <w:p w:rsidR="007B78D7" w:rsidRPr="00D67BA6" w:rsidRDefault="007B78D7" w:rsidP="001251CB">
      <w:pPr>
        <w:pStyle w:val="TTextecourant"/>
      </w:pPr>
      <w:r w:rsidRPr="00D67BA6">
        <w:t>16D rue du 35e régiment d’Aviation</w:t>
      </w:r>
    </w:p>
    <w:p w:rsidR="007B78D7" w:rsidRPr="00D67BA6" w:rsidRDefault="007B78D7" w:rsidP="001251CB">
      <w:pPr>
        <w:pStyle w:val="TTextecourant"/>
      </w:pPr>
      <w:r w:rsidRPr="00D67BA6">
        <w:t>69500 Bron</w:t>
      </w:r>
    </w:p>
    <w:p w:rsidR="001251CB" w:rsidRPr="00D67BA6" w:rsidRDefault="001251CB" w:rsidP="001251CB">
      <w:pPr>
        <w:pStyle w:val="TTextecourant"/>
        <w:jc w:val="right"/>
      </w:pPr>
      <w:proofErr w:type="spellStart"/>
      <w:r w:rsidRPr="00D67BA6">
        <w:t>Farton</w:t>
      </w:r>
      <w:proofErr w:type="spellEnd"/>
      <w:r w:rsidRPr="00D67BA6">
        <w:t xml:space="preserve"> Câbles</w:t>
      </w:r>
    </w:p>
    <w:p w:rsidR="001251CB" w:rsidRPr="00D67BA6" w:rsidRDefault="001251CB" w:rsidP="001251CB">
      <w:pPr>
        <w:pStyle w:val="TTextecourant"/>
        <w:jc w:val="right"/>
      </w:pPr>
      <w:r w:rsidRPr="00D67BA6">
        <w:t>CP VILLE</w:t>
      </w:r>
    </w:p>
    <w:p w:rsidR="001251CB" w:rsidRPr="00D67BA6" w:rsidRDefault="001251CB" w:rsidP="001251CB">
      <w:pPr>
        <w:pStyle w:val="TTextecourant"/>
        <w:jc w:val="right"/>
      </w:pPr>
      <w:r w:rsidRPr="00D67BA6">
        <w:t>À Bron, le 2 décembre N.</w:t>
      </w:r>
    </w:p>
    <w:p w:rsidR="007B78D7" w:rsidRPr="00D67BA6" w:rsidRDefault="007B78D7" w:rsidP="001251CB">
      <w:pPr>
        <w:pStyle w:val="TTextecourant"/>
      </w:pPr>
      <w:r w:rsidRPr="00D67BA6">
        <w:t>Objet : information pour ouverture de compte</w:t>
      </w:r>
    </w:p>
    <w:p w:rsidR="007B78D7" w:rsidRPr="00D67BA6" w:rsidRDefault="001251CB" w:rsidP="001251CB">
      <w:pPr>
        <w:pStyle w:val="TTextecourant"/>
      </w:pPr>
      <w:r>
        <w:t>P</w:t>
      </w:r>
      <w:r w:rsidR="007B78D7" w:rsidRPr="00D67BA6">
        <w:t>J : Formulaire d’informations</w:t>
      </w:r>
    </w:p>
    <w:p w:rsidR="007B78D7" w:rsidRPr="00D67BA6" w:rsidRDefault="007B78D7" w:rsidP="001251CB">
      <w:pPr>
        <w:pStyle w:val="TTextecourant"/>
      </w:pPr>
      <w:r w:rsidRPr="00D67BA6">
        <w:t>Madame, Monsieur,</w:t>
      </w:r>
    </w:p>
    <w:p w:rsidR="007B78D7" w:rsidRPr="00D67BA6" w:rsidRDefault="007B78D7" w:rsidP="001251CB">
      <w:pPr>
        <w:pStyle w:val="TTextecourant"/>
      </w:pPr>
      <w:r w:rsidRPr="00D67BA6">
        <w:t>Nous accusons réception de votre commande n° C2214 du 2 décembre N. Nous ne pouvons malheure</w:t>
      </w:r>
      <w:r w:rsidRPr="00D67BA6">
        <w:t>u</w:t>
      </w:r>
      <w:r w:rsidRPr="00D67BA6">
        <w:t>sement pas enregistrer votre demande en raison du dépassement de votre crédit client.</w:t>
      </w:r>
    </w:p>
    <w:p w:rsidR="007B78D7" w:rsidRPr="00D67BA6" w:rsidRDefault="007B78D7" w:rsidP="001251CB">
      <w:pPr>
        <w:pStyle w:val="TTextecourant"/>
      </w:pPr>
      <w:r w:rsidRPr="00D67BA6">
        <w:t>En effet, votre compte client présente actuellement un solde débiteur de 5 499,10 € correspondant aux deux factures échues et non réglées ci-dessous :</w:t>
      </w:r>
    </w:p>
    <w:p w:rsidR="007B78D7" w:rsidRPr="00D67BA6" w:rsidRDefault="007B78D7" w:rsidP="001251CB">
      <w:pPr>
        <w:pStyle w:val="TEnumpuce"/>
      </w:pPr>
      <w:r w:rsidRPr="00D67BA6">
        <w:t>F20178 du 05/09/N d’un montant de 460,32 € échue au 30/10/N ;</w:t>
      </w:r>
    </w:p>
    <w:p w:rsidR="007B78D7" w:rsidRPr="00D67BA6" w:rsidRDefault="007B78D7" w:rsidP="001251CB">
      <w:pPr>
        <w:pStyle w:val="TEnumpuce"/>
      </w:pPr>
      <w:r w:rsidRPr="00D67BA6">
        <w:rPr>
          <w:rFonts w:eastAsiaTheme="majorEastAsia"/>
        </w:rPr>
        <w:t>F20282</w:t>
      </w:r>
      <w:r w:rsidRPr="00D67BA6">
        <w:t xml:space="preserve"> du 17/10/N d’un montant de 859,10 € échue au 30/11/N.</w:t>
      </w:r>
    </w:p>
    <w:p w:rsidR="007B78D7" w:rsidRPr="00D67BA6" w:rsidRDefault="007B78D7" w:rsidP="001251CB">
      <w:pPr>
        <w:pStyle w:val="TTextecourant"/>
      </w:pPr>
      <w:r w:rsidRPr="00D67BA6">
        <w:t>Les échéances étant dépassées, nous vous invitons à nous faire parvenir les règlements dès à présent. Dès réception de votre paiement, votre nouvelle commande sera traitée.</w:t>
      </w:r>
    </w:p>
    <w:p w:rsidR="007B78D7" w:rsidRPr="00D67BA6" w:rsidRDefault="007B78D7" w:rsidP="001251CB">
      <w:pPr>
        <w:pStyle w:val="TTextecourant"/>
      </w:pPr>
      <w:r w:rsidRPr="00D67BA6">
        <w:t>Dans cette attente, nous vous prions d'agréer, Madame, Monsieur, l’assurance de nos salutations disti</w:t>
      </w:r>
      <w:r w:rsidRPr="00D67BA6">
        <w:t>n</w:t>
      </w:r>
      <w:r w:rsidRPr="00D67BA6">
        <w:t>guées.</w:t>
      </w:r>
    </w:p>
    <w:p w:rsidR="007B78D7" w:rsidRPr="00D67BA6" w:rsidRDefault="007B78D7" w:rsidP="001251CB">
      <w:pPr>
        <w:pStyle w:val="TTextecourant"/>
        <w:jc w:val="right"/>
      </w:pPr>
      <w:r w:rsidRPr="00D67BA6">
        <w:t>L’assistant(e) de gestion</w:t>
      </w:r>
    </w:p>
    <w:p w:rsidR="007B78D7" w:rsidRPr="00D67BA6" w:rsidRDefault="007B78D7" w:rsidP="00AF6012">
      <w:pPr>
        <w:pStyle w:val="05ExerciceTitre"/>
        <w:rPr>
          <w:rFonts w:eastAsiaTheme="majorEastAsia"/>
        </w:rPr>
      </w:pPr>
      <w:r w:rsidRPr="00D67BA6">
        <w:rPr>
          <w:rFonts w:eastAsiaTheme="majorEastAsia"/>
        </w:rPr>
        <w:t>Exercice 3</w:t>
      </w:r>
    </w:p>
    <w:p w:rsidR="007B78D7" w:rsidRPr="00D67BA6" w:rsidRDefault="007B78D7" w:rsidP="00AF6012">
      <w:pPr>
        <w:pStyle w:val="06Questionenonce"/>
      </w:pPr>
      <w:r w:rsidRPr="00D67BA6">
        <w:t>1</w:t>
      </w:r>
      <w:r w:rsidRPr="00D67BA6">
        <w:tab/>
      </w:r>
      <w:r w:rsidRPr="00D67BA6">
        <w:rPr>
          <w:rFonts w:eastAsiaTheme="minorHAnsi"/>
        </w:rPr>
        <w:t>Construisez une feuille de calcul sur tableur pour attribuer la nouvelle notation du client.</w:t>
      </w:r>
    </w:p>
    <w:p w:rsidR="007B78D7" w:rsidRPr="00D67BA6" w:rsidRDefault="007B78D7" w:rsidP="00AF6012">
      <w:pPr>
        <w:pStyle w:val="06Questionenonce"/>
      </w:pPr>
      <w:r w:rsidRPr="00D67BA6">
        <w:t>2</w:t>
      </w:r>
      <w:r w:rsidRPr="00D67BA6">
        <w:tab/>
      </w:r>
      <w:r w:rsidRPr="00D67BA6">
        <w:rPr>
          <w:rFonts w:eastAsiaTheme="minorHAnsi"/>
        </w:rPr>
        <w:t xml:space="preserve">Utilisez la fonction </w:t>
      </w:r>
      <w:proofErr w:type="spellStart"/>
      <w:r w:rsidRPr="00D67BA6">
        <w:rPr>
          <w:rFonts w:eastAsiaTheme="minorHAnsi"/>
        </w:rPr>
        <w:t>recherchev</w:t>
      </w:r>
      <w:proofErr w:type="spellEnd"/>
      <w:r w:rsidRPr="00D67BA6">
        <w:rPr>
          <w:rFonts w:eastAsiaTheme="minorHAnsi"/>
        </w:rPr>
        <w:t xml:space="preserve"> pour attribuer les notes 1 et 2.</w:t>
      </w:r>
    </w:p>
    <w:p w:rsidR="007B78D7" w:rsidRPr="00D67BA6" w:rsidRDefault="007B78D7" w:rsidP="00AF6012">
      <w:pPr>
        <w:pStyle w:val="06Questionenonce"/>
      </w:pPr>
      <w:r w:rsidRPr="00D67BA6">
        <w:t>3</w:t>
      </w:r>
      <w:r w:rsidRPr="00D67BA6">
        <w:tab/>
      </w:r>
      <w:r w:rsidRPr="00D67BA6">
        <w:rPr>
          <w:rFonts w:eastAsiaTheme="minorHAnsi"/>
        </w:rPr>
        <w:t>Calculez la mise à jour de la notation en effectuant une moyenne des notes 3 et 4.</w:t>
      </w:r>
    </w:p>
    <w:p w:rsidR="007B78D7" w:rsidRPr="00D67BA6" w:rsidRDefault="007B78D7" w:rsidP="00AF6012">
      <w:pPr>
        <w:pStyle w:val="06Questionenonce"/>
      </w:pPr>
      <w:r w:rsidRPr="00D67BA6">
        <w:t>4</w:t>
      </w:r>
      <w:r w:rsidRPr="00D67BA6">
        <w:tab/>
      </w:r>
      <w:r w:rsidRPr="00D67BA6">
        <w:rPr>
          <w:rFonts w:eastAsiaTheme="minorHAnsi"/>
        </w:rPr>
        <w:t xml:space="preserve">Effectuez la mise à jour des notations des clients </w:t>
      </w:r>
      <w:proofErr w:type="spellStart"/>
      <w:r w:rsidRPr="00D67BA6">
        <w:rPr>
          <w:rFonts w:eastAsiaTheme="minorHAnsi"/>
        </w:rPr>
        <w:t>Alcher</w:t>
      </w:r>
      <w:proofErr w:type="spellEnd"/>
      <w:r w:rsidRPr="00D67BA6">
        <w:rPr>
          <w:rFonts w:eastAsiaTheme="minorHAnsi"/>
        </w:rPr>
        <w:t xml:space="preserve"> et Carrier.</w:t>
      </w:r>
    </w:p>
    <w:p w:rsidR="00806FB8" w:rsidRPr="00834A29" w:rsidRDefault="007B78D7" w:rsidP="00834A29">
      <w:pPr>
        <w:pStyle w:val="TTextecourant"/>
        <w:rPr>
          <w:i/>
          <w:iCs/>
        </w:rPr>
      </w:pPr>
      <w:r w:rsidRPr="00834A29">
        <w:rPr>
          <w:i/>
          <w:iCs/>
        </w:rPr>
        <w:t>Pour le corrigé de l’exercice 3, voir le fichier Excel GRCF_ch4_corrigé_ent_exo3.</w:t>
      </w:r>
    </w:p>
    <w:sectPr w:rsidR="00806FB8" w:rsidRPr="00834A29" w:rsidSect="004016EA">
      <w:footerReference w:type="even" r:id="rId14"/>
      <w:footerReference w:type="default" r:id="rId15"/>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3253" w:rsidRDefault="00043253" w:rsidP="004016EA">
      <w:r>
        <w:separator/>
      </w:r>
    </w:p>
  </w:endnote>
  <w:endnote w:type="continuationSeparator" w:id="0">
    <w:p w:rsidR="00043253" w:rsidRDefault="00043253"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2000503000000020004"/>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4016EA" w:rsidRDefault="006C0120" w:rsidP="00ED39EF">
    <w:pPr>
      <w:pStyle w:val="Pieddepagegauche"/>
      <w:tabs>
        <w:tab w:val="clear" w:pos="7340"/>
        <w:tab w:val="right" w:pos="10206"/>
      </w:tabs>
      <w:rPr>
        <w:w w:val="100"/>
      </w:rPr>
    </w:pPr>
    <w:r>
      <w:rPr>
        <w:rStyle w:val="Folio"/>
        <w:b/>
        <w:bCs/>
      </w:rPr>
      <w:fldChar w:fldCharType="begin"/>
    </w:r>
    <w:r w:rsidR="004016EA">
      <w:rPr>
        <w:rStyle w:val="Folio"/>
        <w:b/>
        <w:bCs/>
      </w:rPr>
      <w:instrText xml:space="preserve"> PAGE </w:instrText>
    </w:r>
    <w:r>
      <w:rPr>
        <w:rStyle w:val="Folio"/>
        <w:b/>
        <w:bCs/>
      </w:rPr>
      <w:fldChar w:fldCharType="separate"/>
    </w:r>
    <w:r w:rsidR="00846C26">
      <w:rPr>
        <w:rStyle w:val="Folio"/>
        <w:b/>
        <w:bCs/>
        <w:noProof/>
      </w:rPr>
      <w:t>6</w:t>
    </w:r>
    <w:r>
      <w:rPr>
        <w:rStyle w:val="Folio"/>
        <w:b/>
        <w:bCs/>
      </w:rPr>
      <w:fldChar w:fldCharType="end"/>
    </w:r>
    <w:r w:rsidR="004016EA">
      <w:rPr>
        <w:rStyle w:val="Folio"/>
        <w:b/>
        <w:bCs/>
      </w:rPr>
      <w:t xml:space="preserve">  </w:t>
    </w:r>
    <w:r w:rsidR="004016EA">
      <w:rPr>
        <w:w w:val="100"/>
      </w:rPr>
      <w:tab/>
    </w:r>
    <w:r w:rsidR="00ED39EF">
      <w:rPr>
        <w:w w:val="100"/>
      </w:rPr>
      <w:t xml:space="preserve">Situation professionnelle </w:t>
    </w:r>
    <w:proofErr w:type="spellStart"/>
    <w:r w:rsidR="00ED39EF">
      <w:rPr>
        <w:w w:val="100"/>
      </w:rPr>
      <w:t>Teknichals</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4016EA" w:rsidP="00C20988">
    <w:pPr>
      <w:pStyle w:val="Pieddepagedroite"/>
    </w:pPr>
    <w:r>
      <w:rPr>
        <w:rStyle w:val="Bold"/>
      </w:rPr>
      <w:t>C</w:t>
    </w:r>
    <w:r w:rsidR="00ED39EF">
      <w:rPr>
        <w:rStyle w:val="Bold"/>
      </w:rPr>
      <w:t>hapitre 04</w:t>
    </w:r>
    <w:r>
      <w:rPr>
        <w:rStyle w:val="Bold"/>
      </w:rPr>
      <w:t xml:space="preserve"> </w:t>
    </w:r>
    <w:r w:rsidR="00ED39EF">
      <w:t>–</w:t>
    </w:r>
    <w:r>
      <w:t xml:space="preserve"> </w:t>
    </w:r>
    <w:r w:rsidR="00ED39EF" w:rsidRPr="00D67BA6">
      <w:t>Évaluation du risque client</w:t>
    </w:r>
    <w:r>
      <w:tab/>
    </w:r>
    <w:r w:rsidR="006C0120">
      <w:rPr>
        <w:rStyle w:val="Folio"/>
      </w:rPr>
      <w:fldChar w:fldCharType="begin"/>
    </w:r>
    <w:r>
      <w:rPr>
        <w:rStyle w:val="Folio"/>
      </w:rPr>
      <w:instrText xml:space="preserve"> PAGE </w:instrText>
    </w:r>
    <w:r w:rsidR="006C0120">
      <w:rPr>
        <w:rStyle w:val="Folio"/>
      </w:rPr>
      <w:fldChar w:fldCharType="separate"/>
    </w:r>
    <w:r w:rsidR="00846C26">
      <w:rPr>
        <w:rStyle w:val="Folio"/>
        <w:noProof/>
      </w:rPr>
      <w:t>7</w:t>
    </w:r>
    <w:r w:rsidR="006C0120">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3253" w:rsidRDefault="00043253" w:rsidP="004016EA">
      <w:r>
        <w:separator/>
      </w:r>
    </w:p>
  </w:footnote>
  <w:footnote w:type="continuationSeparator" w:id="0">
    <w:p w:rsidR="00043253" w:rsidRDefault="00043253"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6"/>
  </w:num>
  <w:num w:numId="6">
    <w:abstractNumId w:val="9"/>
  </w:num>
  <w:num w:numId="7">
    <w:abstractNumId w:val="4"/>
  </w:num>
  <w:num w:numId="8">
    <w:abstractNumId w:val="10"/>
  </w:num>
  <w:num w:numId="9">
    <w:abstractNumId w:val="8"/>
  </w:num>
  <w:num w:numId="10">
    <w:abstractNumId w:val="1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43253"/>
    <w:rsid w:val="00051CC9"/>
    <w:rsid w:val="00054C34"/>
    <w:rsid w:val="000A31BA"/>
    <w:rsid w:val="000A66E0"/>
    <w:rsid w:val="001251CB"/>
    <w:rsid w:val="00151A6E"/>
    <w:rsid w:val="001A0B80"/>
    <w:rsid w:val="001B5BF7"/>
    <w:rsid w:val="0024646B"/>
    <w:rsid w:val="00257766"/>
    <w:rsid w:val="002F08A7"/>
    <w:rsid w:val="0030498C"/>
    <w:rsid w:val="00324F73"/>
    <w:rsid w:val="00394FED"/>
    <w:rsid w:val="003A6641"/>
    <w:rsid w:val="004016EA"/>
    <w:rsid w:val="004A1FB0"/>
    <w:rsid w:val="004E20A9"/>
    <w:rsid w:val="004E2AD9"/>
    <w:rsid w:val="00512EA4"/>
    <w:rsid w:val="006B172B"/>
    <w:rsid w:val="006B7D00"/>
    <w:rsid w:val="006C0120"/>
    <w:rsid w:val="00722537"/>
    <w:rsid w:val="00757BA2"/>
    <w:rsid w:val="007763D4"/>
    <w:rsid w:val="0079080C"/>
    <w:rsid w:val="007B78D7"/>
    <w:rsid w:val="00806FB8"/>
    <w:rsid w:val="00810809"/>
    <w:rsid w:val="00834A29"/>
    <w:rsid w:val="00846C26"/>
    <w:rsid w:val="008554DD"/>
    <w:rsid w:val="009215F2"/>
    <w:rsid w:val="00957655"/>
    <w:rsid w:val="009C3943"/>
    <w:rsid w:val="009C7BAC"/>
    <w:rsid w:val="00A204A8"/>
    <w:rsid w:val="00A60938"/>
    <w:rsid w:val="00AD6532"/>
    <w:rsid w:val="00AF6012"/>
    <w:rsid w:val="00B81F3B"/>
    <w:rsid w:val="00BD34C9"/>
    <w:rsid w:val="00BF47D4"/>
    <w:rsid w:val="00C02E8D"/>
    <w:rsid w:val="00C061DE"/>
    <w:rsid w:val="00C20988"/>
    <w:rsid w:val="00C37BCE"/>
    <w:rsid w:val="00C66CC1"/>
    <w:rsid w:val="00CF04A9"/>
    <w:rsid w:val="00CF17D4"/>
    <w:rsid w:val="00D1160A"/>
    <w:rsid w:val="00D53A81"/>
    <w:rsid w:val="00DE31EF"/>
    <w:rsid w:val="00ED39EF"/>
    <w:rsid w:val="00EE26B7"/>
    <w:rsid w:val="00EE3A58"/>
    <w:rsid w:val="00F030C4"/>
    <w:rsid w:val="00F45FE9"/>
    <w:rsid w:val="00F80B95"/>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8"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39"/>
    <w:rsid w:val="007B78D7"/>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8">
    <w:name w:val="Table Grid 8"/>
    <w:basedOn w:val="TableauNormal"/>
    <w:rsid w:val="007B78D7"/>
    <w:pPr>
      <w:autoSpaceDE w:val="0"/>
      <w:autoSpaceDN w:val="0"/>
      <w:spacing w:after="0" w:line="240" w:lineRule="auto"/>
    </w:pPr>
    <w:rPr>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styleId="Lienhypertexte">
    <w:name w:val="Hyperlink"/>
    <w:basedOn w:val="Policepardfaut"/>
    <w:uiPriority w:val="99"/>
    <w:unhideWhenUsed/>
    <w:rsid w:val="007B78D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8"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39"/>
    <w:rsid w:val="007B78D7"/>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8">
    <w:name w:val="Table Grid 8"/>
    <w:basedOn w:val="TableauNormal"/>
    <w:rsid w:val="007B78D7"/>
    <w:pPr>
      <w:autoSpaceDE w:val="0"/>
      <w:autoSpaceDN w:val="0"/>
      <w:spacing w:after="0" w:line="240" w:lineRule="auto"/>
    </w:pPr>
    <w:rPr>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styleId="Lienhypertexte">
    <w:name w:val="Hyperlink"/>
    <w:basedOn w:val="Policepardfaut"/>
    <w:uiPriority w:val="99"/>
    <w:unhideWhenUsed/>
    <w:rsid w:val="007B78D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hyperlink" Target="http://www.etrepaye.fr/securiser-ses-creances-c2.php"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CC7385-95AE-4133-9EDE-F73AD91F3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9</TotalTime>
  <Pages>7</Pages>
  <Words>1783</Words>
  <Characters>9809</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11569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10</cp:revision>
  <cp:lastPrinted>2011-10-07T12:04:00Z</cp:lastPrinted>
  <dcterms:created xsi:type="dcterms:W3CDTF">2018-05-07T10:02:00Z</dcterms:created>
  <dcterms:modified xsi:type="dcterms:W3CDTF">2018-05-07T10:11:00Z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