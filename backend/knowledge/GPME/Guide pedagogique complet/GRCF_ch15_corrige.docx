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832" w:rsidRPr="00493B57" w:rsidRDefault="00677832" w:rsidP="00294B4E">
      <w:pPr>
        <w:pStyle w:val="00Chaptitre"/>
      </w:pPr>
      <w:r w:rsidRPr="00493B57">
        <w:t>Chapitre 15</w:t>
      </w:r>
      <w:r w:rsidRPr="00493B57">
        <w:tab/>
      </w:r>
      <w:bookmarkStart w:id="0" w:name="_GoBack"/>
      <w:r w:rsidRPr="00493B57">
        <w:t>Contrôle de l’enregistrement comptable des opérations d’achats, d’investissements, de ventes et de règlements</w:t>
      </w:r>
      <w:bookmarkEnd w:id="0"/>
    </w:p>
    <w:p w:rsidR="00677832" w:rsidRPr="00493B57" w:rsidRDefault="00677832" w:rsidP="00294B4E">
      <w:pPr>
        <w:pStyle w:val="02Programmetitre"/>
      </w:pPr>
      <w:r w:rsidRPr="00493B57">
        <w:t>Référentiel</w:t>
      </w:r>
    </w:p>
    <w:tbl>
      <w:tblPr>
        <w:tblStyle w:val="Grilledutableau"/>
        <w:tblW w:w="0" w:type="auto"/>
        <w:tblLook w:val="04A0" w:firstRow="1" w:lastRow="0" w:firstColumn="1" w:lastColumn="0" w:noHBand="0" w:noVBand="1"/>
      </w:tblPr>
      <w:tblGrid>
        <w:gridCol w:w="5173"/>
        <w:gridCol w:w="5173"/>
      </w:tblGrid>
      <w:tr w:rsidR="00393DA7" w:rsidTr="00393DA7">
        <w:tc>
          <w:tcPr>
            <w:tcW w:w="5173" w:type="dxa"/>
          </w:tcPr>
          <w:p w:rsidR="00393DA7" w:rsidRDefault="00393DA7" w:rsidP="00AF2285">
            <w:pPr>
              <w:pStyle w:val="Tableautetiere"/>
            </w:pPr>
            <w:r w:rsidRPr="00493B57">
              <w:t>Compétence</w:t>
            </w:r>
          </w:p>
        </w:tc>
        <w:tc>
          <w:tcPr>
            <w:tcW w:w="5173" w:type="dxa"/>
          </w:tcPr>
          <w:p w:rsidR="00393DA7" w:rsidRDefault="00393DA7" w:rsidP="00AF2285">
            <w:pPr>
              <w:pStyle w:val="Tableautetiere"/>
            </w:pPr>
            <w:r>
              <w:t>Tâche</w:t>
            </w:r>
          </w:p>
        </w:tc>
      </w:tr>
      <w:tr w:rsidR="00393DA7" w:rsidTr="00393DA7">
        <w:tc>
          <w:tcPr>
            <w:tcW w:w="5173" w:type="dxa"/>
          </w:tcPr>
          <w:p w:rsidR="00393DA7" w:rsidRDefault="00393DA7" w:rsidP="00AF2285">
            <w:pPr>
              <w:pStyle w:val="Tableaucourant"/>
            </w:pPr>
            <w:r w:rsidRPr="00493B57">
              <w:t>Assurer le suivi comptable des opérations co</w:t>
            </w:r>
            <w:r w:rsidRPr="00493B57">
              <w:t>m</w:t>
            </w:r>
            <w:r w:rsidRPr="00493B57">
              <w:t>merciales</w:t>
            </w:r>
          </w:p>
        </w:tc>
        <w:tc>
          <w:tcPr>
            <w:tcW w:w="5173" w:type="dxa"/>
          </w:tcPr>
          <w:p w:rsidR="00393DA7" w:rsidRDefault="00393DA7" w:rsidP="00AF2285">
            <w:pPr>
              <w:pStyle w:val="Tableaucourant"/>
            </w:pPr>
            <w:r w:rsidRPr="00493B57">
              <w:t>1.6.1</w:t>
            </w:r>
            <w:r>
              <w:t xml:space="preserve"> </w:t>
            </w:r>
            <w:r w:rsidRPr="00493B57">
              <w:t>Contrôle de l’enregistrement comptable des opérations d’achats, d’investissements, de ventes et de r</w:t>
            </w:r>
            <w:r w:rsidRPr="00493B57">
              <w:t>è</w:t>
            </w:r>
            <w:r w:rsidRPr="00493B57">
              <w:t>glements</w:t>
            </w:r>
          </w:p>
        </w:tc>
      </w:tr>
    </w:tbl>
    <w:p w:rsidR="00AF2285" w:rsidRDefault="00AF2285" w:rsidP="00AF2285">
      <w:pPr>
        <w:pStyle w:val="04Exercicestitre"/>
      </w:pPr>
      <w:r>
        <w:t>Missions</w:t>
      </w:r>
    </w:p>
    <w:p w:rsidR="00677832" w:rsidRPr="00493B57" w:rsidRDefault="00677832" w:rsidP="00AF2285">
      <w:pPr>
        <w:pStyle w:val="05MissionTitre"/>
      </w:pPr>
      <w:r w:rsidRPr="00493B57">
        <w:t>Mission 1</w:t>
      </w:r>
      <w:r w:rsidR="00393DA7">
        <w:tab/>
      </w:r>
      <w:r w:rsidRPr="00493B57">
        <w:t>Appréhender l’organisation comptable de la PME</w:t>
      </w:r>
    </w:p>
    <w:p w:rsidR="00677832" w:rsidRPr="00493B57" w:rsidRDefault="00677832" w:rsidP="00AF2285">
      <w:pPr>
        <w:pStyle w:val="06Questionenonce"/>
      </w:pPr>
      <w:r w:rsidRPr="00493B57">
        <w:t>1</w:t>
      </w:r>
      <w:r w:rsidRPr="00493B57">
        <w:tab/>
        <w:t>Repérez le rôle de chacun des intervenants dans le processus d’achat de l’entreprise et les étapes pour lesquelles un contrôle ou une validation est nécessaire.</w:t>
      </w:r>
    </w:p>
    <w:tbl>
      <w:tblPr>
        <w:tblStyle w:val="Grilledutableau"/>
        <w:tblW w:w="9322" w:type="dxa"/>
        <w:tblLayout w:type="fixed"/>
        <w:tblLook w:val="04A0" w:firstRow="1" w:lastRow="0" w:firstColumn="1" w:lastColumn="0" w:noHBand="0" w:noVBand="1"/>
      </w:tblPr>
      <w:tblGrid>
        <w:gridCol w:w="1909"/>
        <w:gridCol w:w="4850"/>
        <w:gridCol w:w="2563"/>
      </w:tblGrid>
      <w:tr w:rsidR="00677832" w:rsidRPr="00493B57" w:rsidTr="00F36B75">
        <w:tc>
          <w:tcPr>
            <w:tcW w:w="1909" w:type="dxa"/>
          </w:tcPr>
          <w:p w:rsidR="00677832" w:rsidRPr="00493B57" w:rsidRDefault="00677832" w:rsidP="00C90096">
            <w:pPr>
              <w:pStyle w:val="Tableautetiere"/>
            </w:pPr>
            <w:r w:rsidRPr="00493B57">
              <w:t>Intervenants</w:t>
            </w:r>
          </w:p>
        </w:tc>
        <w:tc>
          <w:tcPr>
            <w:tcW w:w="4850" w:type="dxa"/>
          </w:tcPr>
          <w:p w:rsidR="00677832" w:rsidRPr="00493B57" w:rsidRDefault="00677832" w:rsidP="00C90096">
            <w:pPr>
              <w:pStyle w:val="Tableautetiere"/>
            </w:pPr>
            <w:r w:rsidRPr="00493B57">
              <w:t>Étapes</w:t>
            </w:r>
          </w:p>
        </w:tc>
        <w:tc>
          <w:tcPr>
            <w:tcW w:w="2563" w:type="dxa"/>
          </w:tcPr>
          <w:p w:rsidR="00677832" w:rsidRPr="00493B57" w:rsidRDefault="00677832" w:rsidP="00C90096">
            <w:pPr>
              <w:pStyle w:val="Tableautetiere"/>
            </w:pPr>
            <w:r w:rsidRPr="00493B57">
              <w:t>Contrôle et validation</w:t>
            </w:r>
          </w:p>
        </w:tc>
      </w:tr>
      <w:tr w:rsidR="00677832" w:rsidRPr="00493B57" w:rsidTr="00F36B75">
        <w:trPr>
          <w:trHeight w:val="345"/>
        </w:trPr>
        <w:tc>
          <w:tcPr>
            <w:tcW w:w="1909" w:type="dxa"/>
            <w:vMerge w:val="restart"/>
          </w:tcPr>
          <w:p w:rsidR="00677832" w:rsidRPr="00493B57" w:rsidRDefault="00677832" w:rsidP="00C90096">
            <w:pPr>
              <w:pStyle w:val="Tableaucourant"/>
            </w:pPr>
            <w:r w:rsidRPr="00493B57">
              <w:t>Responsable production</w:t>
            </w:r>
          </w:p>
        </w:tc>
        <w:tc>
          <w:tcPr>
            <w:tcW w:w="4850" w:type="dxa"/>
          </w:tcPr>
          <w:p w:rsidR="00677832" w:rsidRPr="00493B57" w:rsidRDefault="00677832" w:rsidP="00C90096">
            <w:pPr>
              <w:pStyle w:val="Tableaucourant"/>
            </w:pPr>
            <w:r w:rsidRPr="00493B57">
              <w:t>Formuler les demandes d’approvisionnement</w:t>
            </w:r>
          </w:p>
        </w:tc>
        <w:tc>
          <w:tcPr>
            <w:tcW w:w="2563" w:type="dxa"/>
          </w:tcPr>
          <w:p w:rsidR="00677832" w:rsidRPr="00493B57" w:rsidRDefault="00677832" w:rsidP="00C90096">
            <w:pPr>
              <w:pStyle w:val="Tableaucourant"/>
            </w:pPr>
          </w:p>
        </w:tc>
      </w:tr>
      <w:tr w:rsidR="00677832" w:rsidRPr="00493B57" w:rsidTr="00F36B75">
        <w:trPr>
          <w:trHeight w:val="345"/>
        </w:trPr>
        <w:tc>
          <w:tcPr>
            <w:tcW w:w="1909" w:type="dxa"/>
            <w:vMerge/>
          </w:tcPr>
          <w:p w:rsidR="00677832" w:rsidRPr="00493B57" w:rsidRDefault="00677832" w:rsidP="00C90096">
            <w:pPr>
              <w:pStyle w:val="Tableaucourant"/>
            </w:pPr>
          </w:p>
        </w:tc>
        <w:tc>
          <w:tcPr>
            <w:tcW w:w="4850" w:type="dxa"/>
          </w:tcPr>
          <w:p w:rsidR="00677832" w:rsidRPr="00493B57" w:rsidRDefault="00677832" w:rsidP="00C90096">
            <w:pPr>
              <w:pStyle w:val="Tableaucourant"/>
            </w:pPr>
            <w:r w:rsidRPr="00493B57">
              <w:t>S’assurer de la réception des produits</w:t>
            </w:r>
          </w:p>
        </w:tc>
        <w:tc>
          <w:tcPr>
            <w:tcW w:w="2563" w:type="dxa"/>
          </w:tcPr>
          <w:p w:rsidR="00677832" w:rsidRPr="00493B57" w:rsidRDefault="00677832" w:rsidP="00C90096">
            <w:pPr>
              <w:pStyle w:val="Tableaucourant"/>
            </w:pPr>
          </w:p>
        </w:tc>
      </w:tr>
      <w:tr w:rsidR="00677832" w:rsidRPr="00493B57" w:rsidTr="00F36B75">
        <w:trPr>
          <w:trHeight w:val="345"/>
        </w:trPr>
        <w:tc>
          <w:tcPr>
            <w:tcW w:w="1909" w:type="dxa"/>
            <w:vMerge/>
          </w:tcPr>
          <w:p w:rsidR="00677832" w:rsidRPr="00493B57" w:rsidRDefault="00677832" w:rsidP="00C90096">
            <w:pPr>
              <w:pStyle w:val="Tableaucourant"/>
            </w:pPr>
          </w:p>
        </w:tc>
        <w:tc>
          <w:tcPr>
            <w:tcW w:w="4850" w:type="dxa"/>
          </w:tcPr>
          <w:p w:rsidR="00677832" w:rsidRPr="00493B57" w:rsidRDefault="00677832" w:rsidP="00C90096">
            <w:pPr>
              <w:pStyle w:val="Tableaucourant"/>
            </w:pPr>
            <w:r w:rsidRPr="00493B57">
              <w:t>Contrôler les quantités et la qualité</w:t>
            </w:r>
          </w:p>
        </w:tc>
        <w:tc>
          <w:tcPr>
            <w:tcW w:w="2563" w:type="dxa"/>
          </w:tcPr>
          <w:p w:rsidR="00677832" w:rsidRPr="00493B57" w:rsidRDefault="00677832" w:rsidP="00C90096">
            <w:pPr>
              <w:pStyle w:val="Tableaucourant"/>
            </w:pPr>
            <w:r w:rsidRPr="00493B57">
              <w:t>X</w:t>
            </w:r>
          </w:p>
        </w:tc>
      </w:tr>
      <w:tr w:rsidR="00677832" w:rsidRPr="00493B57" w:rsidTr="00F36B75">
        <w:tc>
          <w:tcPr>
            <w:tcW w:w="1909" w:type="dxa"/>
          </w:tcPr>
          <w:p w:rsidR="00677832" w:rsidRPr="00493B57" w:rsidRDefault="00677832" w:rsidP="00C90096">
            <w:pPr>
              <w:pStyle w:val="Tableaucourant"/>
            </w:pPr>
            <w:r w:rsidRPr="00493B57">
              <w:t>Co-gérant</w:t>
            </w:r>
          </w:p>
        </w:tc>
        <w:tc>
          <w:tcPr>
            <w:tcW w:w="4850" w:type="dxa"/>
          </w:tcPr>
          <w:p w:rsidR="00677832" w:rsidRPr="00493B57" w:rsidRDefault="00677832" w:rsidP="00C90096">
            <w:pPr>
              <w:pStyle w:val="Tableaucourant"/>
            </w:pPr>
            <w:r w:rsidRPr="00493B57">
              <w:t>Signer les demandes d’approvisionnement</w:t>
            </w:r>
          </w:p>
        </w:tc>
        <w:tc>
          <w:tcPr>
            <w:tcW w:w="2563" w:type="dxa"/>
          </w:tcPr>
          <w:p w:rsidR="00677832" w:rsidRPr="00493B57" w:rsidRDefault="00677832" w:rsidP="00C90096">
            <w:pPr>
              <w:pStyle w:val="Tableaucourant"/>
            </w:pPr>
            <w:r w:rsidRPr="00493B57">
              <w:t>X</w:t>
            </w:r>
          </w:p>
        </w:tc>
      </w:tr>
      <w:tr w:rsidR="00677832" w:rsidRPr="00493B57" w:rsidTr="00F36B75">
        <w:trPr>
          <w:trHeight w:val="260"/>
        </w:trPr>
        <w:tc>
          <w:tcPr>
            <w:tcW w:w="1909" w:type="dxa"/>
            <w:vMerge w:val="restart"/>
          </w:tcPr>
          <w:p w:rsidR="00677832" w:rsidRPr="00493B57" w:rsidRDefault="00677832" w:rsidP="00C90096">
            <w:pPr>
              <w:pStyle w:val="Tableaucourant"/>
            </w:pPr>
            <w:r w:rsidRPr="00493B57">
              <w:t>Assistante adm</w:t>
            </w:r>
            <w:r w:rsidRPr="00493B57">
              <w:t>i</w:t>
            </w:r>
            <w:r w:rsidRPr="00493B57">
              <w:t>nistrative et commerciale</w:t>
            </w:r>
          </w:p>
        </w:tc>
        <w:tc>
          <w:tcPr>
            <w:tcW w:w="4850" w:type="dxa"/>
          </w:tcPr>
          <w:p w:rsidR="00677832" w:rsidRPr="00493B57" w:rsidRDefault="00677832" w:rsidP="00C90096">
            <w:pPr>
              <w:pStyle w:val="Tableaucourant"/>
            </w:pPr>
            <w:r w:rsidRPr="00493B57">
              <w:t>Passer les commandes</w:t>
            </w:r>
          </w:p>
        </w:tc>
        <w:tc>
          <w:tcPr>
            <w:tcW w:w="2563" w:type="dxa"/>
          </w:tcPr>
          <w:p w:rsidR="00677832" w:rsidRPr="00493B57" w:rsidRDefault="00677832" w:rsidP="00C90096">
            <w:pPr>
              <w:pStyle w:val="Tableaucourant"/>
            </w:pPr>
          </w:p>
        </w:tc>
      </w:tr>
      <w:tr w:rsidR="00677832" w:rsidRPr="00493B57" w:rsidTr="00F36B75">
        <w:trPr>
          <w:trHeight w:val="260"/>
        </w:trPr>
        <w:tc>
          <w:tcPr>
            <w:tcW w:w="1909" w:type="dxa"/>
            <w:vMerge/>
          </w:tcPr>
          <w:p w:rsidR="00677832" w:rsidRPr="00493B57" w:rsidRDefault="00677832" w:rsidP="00C90096">
            <w:pPr>
              <w:pStyle w:val="Tableaucourant"/>
            </w:pPr>
          </w:p>
        </w:tc>
        <w:tc>
          <w:tcPr>
            <w:tcW w:w="4850" w:type="dxa"/>
          </w:tcPr>
          <w:p w:rsidR="00677832" w:rsidRPr="00493B57" w:rsidRDefault="00677832" w:rsidP="00C90096">
            <w:pPr>
              <w:pStyle w:val="Tableaucourant"/>
            </w:pPr>
            <w:r w:rsidRPr="00493B57">
              <w:t>Générer le bon de livraison</w:t>
            </w:r>
          </w:p>
        </w:tc>
        <w:tc>
          <w:tcPr>
            <w:tcW w:w="2563" w:type="dxa"/>
          </w:tcPr>
          <w:p w:rsidR="00677832" w:rsidRPr="00493B57" w:rsidRDefault="00677832" w:rsidP="00C90096">
            <w:pPr>
              <w:pStyle w:val="Tableaucourant"/>
            </w:pPr>
            <w:r w:rsidRPr="00493B57">
              <w:t>X</w:t>
            </w:r>
          </w:p>
        </w:tc>
      </w:tr>
      <w:tr w:rsidR="00677832" w:rsidRPr="00493B57" w:rsidTr="00F36B75">
        <w:trPr>
          <w:trHeight w:val="260"/>
        </w:trPr>
        <w:tc>
          <w:tcPr>
            <w:tcW w:w="1909" w:type="dxa"/>
            <w:vMerge/>
          </w:tcPr>
          <w:p w:rsidR="00677832" w:rsidRPr="00493B57" w:rsidRDefault="00677832" w:rsidP="00C90096">
            <w:pPr>
              <w:pStyle w:val="Tableaucourant"/>
            </w:pPr>
          </w:p>
        </w:tc>
        <w:tc>
          <w:tcPr>
            <w:tcW w:w="4850" w:type="dxa"/>
          </w:tcPr>
          <w:p w:rsidR="00677832" w:rsidRPr="00493B57" w:rsidRDefault="00677832" w:rsidP="00C90096">
            <w:pPr>
              <w:pStyle w:val="Tableaucourant"/>
            </w:pPr>
            <w:r w:rsidRPr="00493B57">
              <w:t>Générer la facture après contrôle de celle du fournisseur</w:t>
            </w:r>
          </w:p>
        </w:tc>
        <w:tc>
          <w:tcPr>
            <w:tcW w:w="2563" w:type="dxa"/>
          </w:tcPr>
          <w:p w:rsidR="00677832" w:rsidRPr="00493B57" w:rsidRDefault="00677832" w:rsidP="00C90096">
            <w:pPr>
              <w:pStyle w:val="Tableaucourant"/>
            </w:pPr>
            <w:r w:rsidRPr="00493B57">
              <w:t>X</w:t>
            </w:r>
          </w:p>
        </w:tc>
      </w:tr>
      <w:tr w:rsidR="00677832" w:rsidRPr="00493B57" w:rsidTr="00F36B75">
        <w:trPr>
          <w:trHeight w:val="260"/>
        </w:trPr>
        <w:tc>
          <w:tcPr>
            <w:tcW w:w="1909" w:type="dxa"/>
            <w:vMerge/>
          </w:tcPr>
          <w:p w:rsidR="00677832" w:rsidRPr="00493B57" w:rsidRDefault="00677832" w:rsidP="00C90096">
            <w:pPr>
              <w:pStyle w:val="Tableaucourant"/>
            </w:pPr>
          </w:p>
        </w:tc>
        <w:tc>
          <w:tcPr>
            <w:tcW w:w="4850" w:type="dxa"/>
          </w:tcPr>
          <w:p w:rsidR="00677832" w:rsidRPr="00493B57" w:rsidRDefault="00677832" w:rsidP="00C90096">
            <w:pPr>
              <w:pStyle w:val="Tableaucourant"/>
            </w:pPr>
            <w:r w:rsidRPr="00493B57">
              <w:t>Générer l’écriture comptable de l’achat</w:t>
            </w:r>
          </w:p>
        </w:tc>
        <w:tc>
          <w:tcPr>
            <w:tcW w:w="2563" w:type="dxa"/>
          </w:tcPr>
          <w:p w:rsidR="00677832" w:rsidRPr="00493B57" w:rsidRDefault="00677832" w:rsidP="00C90096">
            <w:pPr>
              <w:pStyle w:val="Tableaucourant"/>
            </w:pPr>
          </w:p>
        </w:tc>
      </w:tr>
      <w:tr w:rsidR="00677832" w:rsidRPr="00493B57" w:rsidTr="00F36B75">
        <w:trPr>
          <w:trHeight w:val="132"/>
        </w:trPr>
        <w:tc>
          <w:tcPr>
            <w:tcW w:w="1909" w:type="dxa"/>
            <w:vMerge w:val="restart"/>
          </w:tcPr>
          <w:p w:rsidR="00677832" w:rsidRPr="00493B57" w:rsidRDefault="00677832" w:rsidP="00C90096">
            <w:pPr>
              <w:pStyle w:val="Tableaucourant"/>
            </w:pPr>
            <w:r w:rsidRPr="00493B57">
              <w:t>Assistante de gestion</w:t>
            </w:r>
          </w:p>
        </w:tc>
        <w:tc>
          <w:tcPr>
            <w:tcW w:w="4850" w:type="dxa"/>
          </w:tcPr>
          <w:p w:rsidR="00677832" w:rsidRPr="00493B57" w:rsidRDefault="00677832" w:rsidP="00C90096">
            <w:pPr>
              <w:pStyle w:val="Tableaucourant"/>
            </w:pPr>
            <w:r w:rsidRPr="00493B57">
              <w:t>Contrôler des enregistrements comptables</w:t>
            </w:r>
          </w:p>
        </w:tc>
        <w:tc>
          <w:tcPr>
            <w:tcW w:w="2563" w:type="dxa"/>
          </w:tcPr>
          <w:p w:rsidR="00677832" w:rsidRPr="00493B57" w:rsidRDefault="00677832" w:rsidP="00C90096">
            <w:pPr>
              <w:pStyle w:val="Tableaucourant"/>
            </w:pPr>
            <w:r w:rsidRPr="00493B57">
              <w:t>X</w:t>
            </w:r>
          </w:p>
        </w:tc>
      </w:tr>
      <w:tr w:rsidR="00677832" w:rsidRPr="00493B57" w:rsidTr="00F36B75">
        <w:trPr>
          <w:trHeight w:val="131"/>
        </w:trPr>
        <w:tc>
          <w:tcPr>
            <w:tcW w:w="1909" w:type="dxa"/>
            <w:vMerge/>
          </w:tcPr>
          <w:p w:rsidR="00677832" w:rsidRPr="00493B57" w:rsidRDefault="00677832" w:rsidP="00C90096">
            <w:pPr>
              <w:pStyle w:val="Tableaucourant"/>
            </w:pPr>
          </w:p>
        </w:tc>
        <w:tc>
          <w:tcPr>
            <w:tcW w:w="4850" w:type="dxa"/>
          </w:tcPr>
          <w:p w:rsidR="00677832" w:rsidRPr="00493B57" w:rsidRDefault="00677832" w:rsidP="00C90096">
            <w:pPr>
              <w:pStyle w:val="Tableaucourant"/>
            </w:pPr>
            <w:r w:rsidRPr="00493B57">
              <w:t>Règlements</w:t>
            </w:r>
          </w:p>
        </w:tc>
        <w:tc>
          <w:tcPr>
            <w:tcW w:w="2563" w:type="dxa"/>
          </w:tcPr>
          <w:p w:rsidR="00677832" w:rsidRPr="00493B57" w:rsidRDefault="00677832" w:rsidP="00C90096">
            <w:pPr>
              <w:pStyle w:val="Tableaucourant"/>
            </w:pPr>
          </w:p>
        </w:tc>
      </w:tr>
      <w:tr w:rsidR="00677832" w:rsidRPr="00493B57" w:rsidTr="00F36B75">
        <w:trPr>
          <w:trHeight w:val="131"/>
        </w:trPr>
        <w:tc>
          <w:tcPr>
            <w:tcW w:w="1909" w:type="dxa"/>
            <w:vMerge/>
          </w:tcPr>
          <w:p w:rsidR="00677832" w:rsidRPr="00493B57" w:rsidRDefault="00677832" w:rsidP="00C90096">
            <w:pPr>
              <w:pStyle w:val="Tableaucourant"/>
            </w:pPr>
          </w:p>
        </w:tc>
        <w:tc>
          <w:tcPr>
            <w:tcW w:w="4850" w:type="dxa"/>
          </w:tcPr>
          <w:p w:rsidR="00677832" w:rsidRPr="00493B57" w:rsidRDefault="00677832" w:rsidP="00C90096">
            <w:pPr>
              <w:pStyle w:val="Tableaucourant"/>
            </w:pPr>
            <w:r w:rsidRPr="00493B57">
              <w:t>Écritures comptables de règlement</w:t>
            </w:r>
          </w:p>
        </w:tc>
        <w:tc>
          <w:tcPr>
            <w:tcW w:w="2563" w:type="dxa"/>
          </w:tcPr>
          <w:p w:rsidR="00677832" w:rsidRPr="00493B57" w:rsidRDefault="00677832" w:rsidP="00C90096">
            <w:pPr>
              <w:pStyle w:val="Tableaucourant"/>
            </w:pPr>
          </w:p>
        </w:tc>
      </w:tr>
      <w:tr w:rsidR="00677832" w:rsidRPr="00493B57" w:rsidTr="00F36B75">
        <w:tc>
          <w:tcPr>
            <w:tcW w:w="1909" w:type="dxa"/>
            <w:vMerge/>
          </w:tcPr>
          <w:p w:rsidR="00677832" w:rsidRPr="00493B57" w:rsidRDefault="00677832" w:rsidP="00C90096">
            <w:pPr>
              <w:pStyle w:val="Tableaucourant"/>
            </w:pPr>
          </w:p>
        </w:tc>
        <w:tc>
          <w:tcPr>
            <w:tcW w:w="4850" w:type="dxa"/>
          </w:tcPr>
          <w:p w:rsidR="00677832" w:rsidRPr="00493B57" w:rsidRDefault="00677832" w:rsidP="00C90096">
            <w:pPr>
              <w:pStyle w:val="Tableaucourant"/>
            </w:pPr>
            <w:r w:rsidRPr="00493B57">
              <w:t>Contrôle des soldes de comptes tiers</w:t>
            </w:r>
          </w:p>
        </w:tc>
        <w:tc>
          <w:tcPr>
            <w:tcW w:w="2563" w:type="dxa"/>
          </w:tcPr>
          <w:p w:rsidR="00677832" w:rsidRPr="00493B57" w:rsidRDefault="00677832" w:rsidP="00C90096">
            <w:pPr>
              <w:pStyle w:val="Tableaucourant"/>
            </w:pPr>
            <w:r w:rsidRPr="00493B57">
              <w:t>X</w:t>
            </w:r>
          </w:p>
        </w:tc>
      </w:tr>
      <w:tr w:rsidR="00677832" w:rsidRPr="00493B57" w:rsidTr="00F36B75">
        <w:tc>
          <w:tcPr>
            <w:tcW w:w="1909" w:type="dxa"/>
            <w:vMerge/>
          </w:tcPr>
          <w:p w:rsidR="00677832" w:rsidRPr="00493B57" w:rsidRDefault="00677832" w:rsidP="00C90096">
            <w:pPr>
              <w:pStyle w:val="Tableaucourant"/>
            </w:pPr>
          </w:p>
        </w:tc>
        <w:tc>
          <w:tcPr>
            <w:tcW w:w="4850" w:type="dxa"/>
          </w:tcPr>
          <w:p w:rsidR="00677832" w:rsidRPr="00493B57" w:rsidRDefault="00677832" w:rsidP="00C90096">
            <w:pPr>
              <w:pStyle w:val="Tableaucourant"/>
            </w:pPr>
            <w:r w:rsidRPr="00493B57">
              <w:t>Édition des états comptables</w:t>
            </w:r>
          </w:p>
        </w:tc>
        <w:tc>
          <w:tcPr>
            <w:tcW w:w="2563" w:type="dxa"/>
          </w:tcPr>
          <w:p w:rsidR="00677832" w:rsidRPr="00493B57" w:rsidRDefault="00677832" w:rsidP="00C90096">
            <w:pPr>
              <w:pStyle w:val="Tableaucourant"/>
            </w:pPr>
          </w:p>
        </w:tc>
      </w:tr>
      <w:tr w:rsidR="00677832" w:rsidRPr="00493B57" w:rsidTr="00F36B75">
        <w:tc>
          <w:tcPr>
            <w:tcW w:w="1909" w:type="dxa"/>
            <w:vMerge/>
          </w:tcPr>
          <w:p w:rsidR="00677832" w:rsidRPr="00493B57" w:rsidRDefault="00677832" w:rsidP="00C90096">
            <w:pPr>
              <w:pStyle w:val="Tableaucourant"/>
            </w:pPr>
          </w:p>
        </w:tc>
        <w:tc>
          <w:tcPr>
            <w:tcW w:w="4850" w:type="dxa"/>
          </w:tcPr>
          <w:p w:rsidR="00677832" w:rsidRPr="00493B57" w:rsidRDefault="00677832" w:rsidP="00C90096">
            <w:pPr>
              <w:pStyle w:val="Tableaucourant"/>
            </w:pPr>
            <w:r w:rsidRPr="00493B57">
              <w:t>Lettrage</w:t>
            </w:r>
          </w:p>
        </w:tc>
        <w:tc>
          <w:tcPr>
            <w:tcW w:w="2563" w:type="dxa"/>
          </w:tcPr>
          <w:p w:rsidR="00677832" w:rsidRPr="00493B57" w:rsidRDefault="00677832" w:rsidP="00C90096">
            <w:pPr>
              <w:pStyle w:val="Tableaucourant"/>
            </w:pPr>
            <w:r w:rsidRPr="00493B57">
              <w:t>X</w:t>
            </w:r>
          </w:p>
        </w:tc>
      </w:tr>
      <w:tr w:rsidR="00677832" w:rsidRPr="00493B57" w:rsidTr="00F36B75">
        <w:tc>
          <w:tcPr>
            <w:tcW w:w="1909" w:type="dxa"/>
          </w:tcPr>
          <w:p w:rsidR="00677832" w:rsidRPr="00493B57" w:rsidRDefault="00677832" w:rsidP="00C90096">
            <w:pPr>
              <w:pStyle w:val="Tableaucourant"/>
            </w:pPr>
            <w:r w:rsidRPr="00493B57">
              <w:t>Responsable financier</w:t>
            </w:r>
          </w:p>
        </w:tc>
        <w:tc>
          <w:tcPr>
            <w:tcW w:w="4850" w:type="dxa"/>
          </w:tcPr>
          <w:p w:rsidR="00677832" w:rsidRPr="00493B57" w:rsidRDefault="00677832" w:rsidP="00C90096">
            <w:pPr>
              <w:pStyle w:val="Tableaucourant"/>
            </w:pPr>
            <w:r w:rsidRPr="00493B57">
              <w:t>Contrôle et correction</w:t>
            </w:r>
          </w:p>
        </w:tc>
        <w:tc>
          <w:tcPr>
            <w:tcW w:w="2563" w:type="dxa"/>
          </w:tcPr>
          <w:p w:rsidR="00677832" w:rsidRPr="00493B57" w:rsidRDefault="00677832" w:rsidP="00C90096">
            <w:pPr>
              <w:pStyle w:val="Tableaucourant"/>
            </w:pPr>
            <w:r w:rsidRPr="00493B57">
              <w:t>X</w:t>
            </w:r>
          </w:p>
        </w:tc>
      </w:tr>
    </w:tbl>
    <w:p w:rsidR="00677832" w:rsidRPr="00493B57" w:rsidRDefault="00677832" w:rsidP="00AF2285">
      <w:pPr>
        <w:pStyle w:val="06Questionenonce"/>
      </w:pPr>
      <w:r w:rsidRPr="00493B57">
        <w:t>2</w:t>
      </w:r>
      <w:r w:rsidRPr="00493B57">
        <w:tab/>
        <w:t>Relevez les différences entre le Plan comptable général (PCG) et les déclinaisons qu’en a faites l’entreprise, en indiquant si ces déclinaisons respectent les règles de codification du PCG.</w:t>
      </w:r>
    </w:p>
    <w:p w:rsidR="00677832" w:rsidRPr="00493B57" w:rsidRDefault="00677832" w:rsidP="00C90096">
      <w:pPr>
        <w:pStyle w:val="TTextecourant"/>
      </w:pPr>
      <w:r w:rsidRPr="00493B57">
        <w:t>En ce qui concerne les comptes clients et fournisseurs, l’entreprise a attribué un compte spécifique à ch</w:t>
      </w:r>
      <w:r w:rsidRPr="00493B57">
        <w:t>a</w:t>
      </w:r>
      <w:r w:rsidRPr="00493B57">
        <w:t>cun d’entre eux. Elle a, par exemple, décliné le compte 411000 clients en :</w:t>
      </w:r>
    </w:p>
    <w:p w:rsidR="00677832" w:rsidRPr="00493B57" w:rsidRDefault="00677832" w:rsidP="00C90096">
      <w:pPr>
        <w:pStyle w:val="TEnumpuce"/>
      </w:pPr>
      <w:r w:rsidRPr="00493B57">
        <w:t>411001 : client « le panier de Lucie » ;</w:t>
      </w:r>
    </w:p>
    <w:p w:rsidR="00677832" w:rsidRPr="00493B57" w:rsidRDefault="00677832" w:rsidP="00C90096">
      <w:pPr>
        <w:pStyle w:val="TEnumpuce"/>
      </w:pPr>
      <w:r w:rsidRPr="00493B57">
        <w:t>411002 : client « le pré vert ».</w:t>
      </w:r>
    </w:p>
    <w:p w:rsidR="00677832" w:rsidRPr="00493B57" w:rsidRDefault="00677832" w:rsidP="00C90096">
      <w:pPr>
        <w:pStyle w:val="TTextecourant"/>
      </w:pPr>
      <w:r w:rsidRPr="00493B57">
        <w:t xml:space="preserve">Elle a fait de même pour le compte 601000 Achats stockés – matières premières qui </w:t>
      </w:r>
      <w:proofErr w:type="gramStart"/>
      <w:r w:rsidRPr="00493B57">
        <w:t>a</w:t>
      </w:r>
      <w:proofErr w:type="gramEnd"/>
      <w:r w:rsidRPr="00493B57">
        <w:t xml:space="preserve"> été décliné en :</w:t>
      </w:r>
    </w:p>
    <w:p w:rsidR="00677832" w:rsidRPr="00493B57" w:rsidRDefault="00677832" w:rsidP="00C90096">
      <w:pPr>
        <w:pStyle w:val="TEnumpuce"/>
      </w:pPr>
      <w:r w:rsidRPr="00493B57">
        <w:t>601001 : achat de farine de blé ;</w:t>
      </w:r>
    </w:p>
    <w:p w:rsidR="00677832" w:rsidRPr="00493B57" w:rsidRDefault="00677832" w:rsidP="00C90096">
      <w:pPr>
        <w:pStyle w:val="TEnumpuce"/>
      </w:pPr>
      <w:r w:rsidRPr="00493B57">
        <w:t>601002 : achat de farine biologique.</w:t>
      </w:r>
    </w:p>
    <w:p w:rsidR="00677832" w:rsidRPr="00493B57" w:rsidRDefault="00677832" w:rsidP="00C90096">
      <w:pPr>
        <w:pStyle w:val="TTextecourant"/>
      </w:pPr>
      <w:r w:rsidRPr="00493B57">
        <w:t>L’entreprise respecte bien ainsi l’article 433-1 du Plan comptable général qui permet « d’ouvrir toute subdivision n</w:t>
      </w:r>
      <w:r w:rsidRPr="00493B57">
        <w:t>é</w:t>
      </w:r>
      <w:r w:rsidRPr="00493B57">
        <w:t>cessaire » et qui permet aussi à l’inverse « tout regroupement nécessaire ».</w:t>
      </w:r>
    </w:p>
    <w:p w:rsidR="00677832" w:rsidRPr="00E16D31" w:rsidRDefault="00677832" w:rsidP="00C90096">
      <w:pPr>
        <w:pStyle w:val="TTextecourant"/>
        <w:rPr>
          <w:i/>
        </w:rPr>
      </w:pPr>
      <w:r w:rsidRPr="00E16D31">
        <w:rPr>
          <w:i/>
        </w:rPr>
        <w:t>Recourir aux comptes auxiliaires va permettre d’assurer un meilleur suivi comptable des opérations pour chaque tiers, et notamment de repérer facilement :</w:t>
      </w:r>
    </w:p>
    <w:p w:rsidR="00677832" w:rsidRPr="00E16D31" w:rsidRDefault="00677832" w:rsidP="00C90096">
      <w:pPr>
        <w:pStyle w:val="TEnumpuce"/>
        <w:rPr>
          <w:i/>
        </w:rPr>
      </w:pPr>
      <w:r w:rsidRPr="00E16D31">
        <w:rPr>
          <w:i/>
        </w:rPr>
        <w:t>les factures fournisseurs non réglées (ou les commandes fournisseurs payées pour lesquelles la facture n’a pas été éditée et devra être réclamée) ;</w:t>
      </w:r>
    </w:p>
    <w:p w:rsidR="00677832" w:rsidRPr="00E16D31" w:rsidRDefault="00677832" w:rsidP="00C90096">
      <w:pPr>
        <w:pStyle w:val="TEnumpuce"/>
        <w:rPr>
          <w:i/>
        </w:rPr>
      </w:pPr>
      <w:r w:rsidRPr="00E16D31">
        <w:rPr>
          <w:i/>
        </w:rPr>
        <w:t>les factures clients non encaissées qui seront à relancer (ou les commandes clients encaissées pour le</w:t>
      </w:r>
      <w:r w:rsidRPr="00E16D31">
        <w:rPr>
          <w:i/>
        </w:rPr>
        <w:t>s</w:t>
      </w:r>
      <w:r w:rsidRPr="00E16D31">
        <w:rPr>
          <w:i/>
        </w:rPr>
        <w:t>quelles il est nécessaire d’établir une facture et de la communiquer au client) ;</w:t>
      </w:r>
    </w:p>
    <w:p w:rsidR="00677832" w:rsidRPr="00E16D31" w:rsidRDefault="00677832" w:rsidP="00C90096">
      <w:pPr>
        <w:pStyle w:val="TEnumpuce"/>
        <w:rPr>
          <w:i/>
        </w:rPr>
      </w:pPr>
      <w:r w:rsidRPr="00E16D31">
        <w:rPr>
          <w:i/>
        </w:rPr>
        <w:t>les doublons (facture enregistrée deux fois dans la comptabilité).</w:t>
      </w:r>
    </w:p>
    <w:p w:rsidR="00677832" w:rsidRPr="00E16D31" w:rsidRDefault="00677832" w:rsidP="00C90096">
      <w:pPr>
        <w:pStyle w:val="TTextecourant"/>
        <w:rPr>
          <w:i/>
        </w:rPr>
      </w:pPr>
      <w:r w:rsidRPr="00E16D31">
        <w:rPr>
          <w:i/>
        </w:rPr>
        <w:t>Subdiviser la classe 6 va permettre à l’entreprise de disposer d’informations plus précises sur la nature et le montant de chaque catégorie d’achat.</w:t>
      </w:r>
    </w:p>
    <w:p w:rsidR="00677832" w:rsidRPr="00493B57" w:rsidRDefault="00677832" w:rsidP="00AF2285">
      <w:pPr>
        <w:pStyle w:val="06Questionenonce"/>
      </w:pPr>
      <w:r w:rsidRPr="00493B57">
        <w:lastRenderedPageBreak/>
        <w:t>3</w:t>
      </w:r>
      <w:r w:rsidRPr="00493B57">
        <w:tab/>
        <w:t>Déterminez s’il faut préconiser ou non la création d’un journal supplémentaire, en observant l’organisation comptable en journaux divisionnaires, sachant que l’entreprise envisage l’ouverture d’un compte courant postal pour faciliter certaines transactions.</w:t>
      </w:r>
    </w:p>
    <w:p w:rsidR="00677832" w:rsidRPr="00493B57" w:rsidRDefault="00677832" w:rsidP="00C90096">
      <w:pPr>
        <w:pStyle w:val="TTextecourant"/>
      </w:pPr>
      <w:r w:rsidRPr="00493B57">
        <w:t>La création du journal CCP permettra de mieux repérer les opérations réalisées sur les différents comptes de l’entreprise. Cela facilitera les rapprochements des comptes financiers avec les relevés de la banque ou de la banque postale.</w:t>
      </w:r>
    </w:p>
    <w:p w:rsidR="00677832" w:rsidRPr="00493B57" w:rsidRDefault="00677832" w:rsidP="00AF2285">
      <w:pPr>
        <w:pStyle w:val="05MissionTitre"/>
      </w:pPr>
      <w:r w:rsidRPr="00493B57">
        <w:t>Mission 2</w:t>
      </w:r>
      <w:r w:rsidRPr="00493B57">
        <w:tab/>
        <w:t>Contrôler et réaliser des enregistrements comptables d’achats</w:t>
      </w:r>
    </w:p>
    <w:p w:rsidR="00677832" w:rsidRPr="00493B57" w:rsidRDefault="00677832" w:rsidP="00AF2285">
      <w:pPr>
        <w:pStyle w:val="06Questionenonce"/>
      </w:pPr>
      <w:r w:rsidRPr="00493B57">
        <w:t>4</w:t>
      </w:r>
      <w:r w:rsidRPr="00493B57">
        <w:tab/>
        <w:t>Contrôlez dans le journal des achats l’enregistrement de l’écriture comptable correspondant à la facture 1245 après l’avoir vérifiée.</w:t>
      </w:r>
    </w:p>
    <w:tbl>
      <w:tblPr>
        <w:tblStyle w:val="Grilledutableau"/>
        <w:tblW w:w="0" w:type="auto"/>
        <w:tblLook w:val="04A0" w:firstRow="1" w:lastRow="0" w:firstColumn="1" w:lastColumn="0" w:noHBand="0" w:noVBand="1"/>
      </w:tblPr>
      <w:tblGrid>
        <w:gridCol w:w="3070"/>
        <w:gridCol w:w="3071"/>
        <w:gridCol w:w="3071"/>
      </w:tblGrid>
      <w:tr w:rsidR="00677832" w:rsidRPr="00493B57" w:rsidTr="00F36B75">
        <w:tc>
          <w:tcPr>
            <w:tcW w:w="3070" w:type="dxa"/>
          </w:tcPr>
          <w:p w:rsidR="00677832" w:rsidRPr="00493B57" w:rsidRDefault="00677832" w:rsidP="00C90096">
            <w:pPr>
              <w:pStyle w:val="Tableautetiere"/>
            </w:pPr>
            <w:r w:rsidRPr="00493B57">
              <w:t>Caractéristiques d’une écr</w:t>
            </w:r>
            <w:r w:rsidRPr="00493B57">
              <w:t>i</w:t>
            </w:r>
            <w:r w:rsidRPr="00493B57">
              <w:t>ture</w:t>
            </w:r>
          </w:p>
        </w:tc>
        <w:tc>
          <w:tcPr>
            <w:tcW w:w="3071" w:type="dxa"/>
          </w:tcPr>
          <w:p w:rsidR="00677832" w:rsidRPr="00493B57" w:rsidRDefault="00677832" w:rsidP="00C90096">
            <w:pPr>
              <w:pStyle w:val="Tableautetiere"/>
            </w:pPr>
            <w:r w:rsidRPr="00493B57">
              <w:t>Élément</w:t>
            </w:r>
          </w:p>
        </w:tc>
        <w:tc>
          <w:tcPr>
            <w:tcW w:w="3071" w:type="dxa"/>
          </w:tcPr>
          <w:p w:rsidR="00677832" w:rsidRPr="00493B57" w:rsidRDefault="00677832" w:rsidP="00C90096">
            <w:pPr>
              <w:pStyle w:val="Tableautetiere"/>
            </w:pPr>
            <w:r w:rsidRPr="00493B57">
              <w:t>Justification</w:t>
            </w:r>
          </w:p>
        </w:tc>
      </w:tr>
      <w:tr w:rsidR="00677832" w:rsidRPr="00493B57" w:rsidTr="00F36B75">
        <w:tc>
          <w:tcPr>
            <w:tcW w:w="3070" w:type="dxa"/>
          </w:tcPr>
          <w:p w:rsidR="00677832" w:rsidRPr="00493B57" w:rsidRDefault="00677832" w:rsidP="00747998">
            <w:pPr>
              <w:pStyle w:val="Tableaucourant"/>
            </w:pPr>
            <w:r w:rsidRPr="00493B57">
              <w:t>Date</w:t>
            </w:r>
          </w:p>
        </w:tc>
        <w:tc>
          <w:tcPr>
            <w:tcW w:w="3071" w:type="dxa"/>
          </w:tcPr>
          <w:p w:rsidR="00677832" w:rsidRPr="00493B57" w:rsidRDefault="00677832" w:rsidP="00747998">
            <w:pPr>
              <w:pStyle w:val="Tableaucourant"/>
            </w:pPr>
            <w:r w:rsidRPr="00493B57">
              <w:t>20/01</w:t>
            </w:r>
          </w:p>
        </w:tc>
        <w:tc>
          <w:tcPr>
            <w:tcW w:w="3071" w:type="dxa"/>
          </w:tcPr>
          <w:p w:rsidR="00677832" w:rsidRPr="00493B57" w:rsidRDefault="00677832" w:rsidP="00747998">
            <w:pPr>
              <w:pStyle w:val="Tableaucourant"/>
            </w:pPr>
            <w:r w:rsidRPr="00493B57">
              <w:t>Correspond bien à la date où la facture a été créée.</w:t>
            </w:r>
          </w:p>
        </w:tc>
      </w:tr>
      <w:tr w:rsidR="00677832" w:rsidRPr="00493B57" w:rsidTr="00F36B75">
        <w:tc>
          <w:tcPr>
            <w:tcW w:w="3070" w:type="dxa"/>
          </w:tcPr>
          <w:p w:rsidR="00677832" w:rsidRPr="00493B57" w:rsidRDefault="00677832" w:rsidP="00747998">
            <w:pPr>
              <w:pStyle w:val="Tableaucourant"/>
            </w:pPr>
            <w:r w:rsidRPr="00493B57">
              <w:t>Référence du justificatif de l’opération</w:t>
            </w:r>
          </w:p>
        </w:tc>
        <w:tc>
          <w:tcPr>
            <w:tcW w:w="3071" w:type="dxa"/>
          </w:tcPr>
          <w:p w:rsidR="00677832" w:rsidRPr="00493B57" w:rsidRDefault="00677832" w:rsidP="00747998">
            <w:pPr>
              <w:pStyle w:val="Tableaucourant"/>
            </w:pPr>
            <w:r w:rsidRPr="00493B57">
              <w:t>15</w:t>
            </w:r>
          </w:p>
        </w:tc>
        <w:tc>
          <w:tcPr>
            <w:tcW w:w="3071" w:type="dxa"/>
          </w:tcPr>
          <w:p w:rsidR="00677832" w:rsidRPr="00493B57" w:rsidRDefault="00677832" w:rsidP="00747998">
            <w:pPr>
              <w:pStyle w:val="Tableaucourant"/>
            </w:pPr>
            <w:r w:rsidRPr="00493B57">
              <w:t>Correspond au numéro do</w:t>
            </w:r>
            <w:r w:rsidRPr="00493B57">
              <w:t>n</w:t>
            </w:r>
            <w:r w:rsidRPr="00493B57">
              <w:t>né par l’entreprise à l’opération (rangement du document).</w:t>
            </w:r>
          </w:p>
        </w:tc>
      </w:tr>
      <w:tr w:rsidR="00677832" w:rsidRPr="00493B57" w:rsidTr="00F36B75">
        <w:tc>
          <w:tcPr>
            <w:tcW w:w="3070" w:type="dxa"/>
          </w:tcPr>
          <w:p w:rsidR="00677832" w:rsidRPr="00493B57" w:rsidRDefault="00677832" w:rsidP="00747998">
            <w:pPr>
              <w:pStyle w:val="Tableaucourant"/>
            </w:pPr>
            <w:r w:rsidRPr="00493B57">
              <w:t>Libellé</w:t>
            </w:r>
          </w:p>
        </w:tc>
        <w:tc>
          <w:tcPr>
            <w:tcW w:w="3071" w:type="dxa"/>
          </w:tcPr>
          <w:p w:rsidR="00677832" w:rsidRPr="00493B57" w:rsidRDefault="00677832" w:rsidP="00747998">
            <w:pPr>
              <w:pStyle w:val="Tableaucourant"/>
            </w:pPr>
            <w:r w:rsidRPr="00493B57">
              <w:t>Facture d’achat 1245 (n° du fournisseur)</w:t>
            </w:r>
          </w:p>
        </w:tc>
        <w:tc>
          <w:tcPr>
            <w:tcW w:w="3071" w:type="dxa"/>
          </w:tcPr>
          <w:p w:rsidR="00677832" w:rsidRPr="00493B57" w:rsidRDefault="00677832" w:rsidP="00747998">
            <w:pPr>
              <w:pStyle w:val="Tableaucourant"/>
            </w:pPr>
          </w:p>
        </w:tc>
      </w:tr>
      <w:tr w:rsidR="00677832" w:rsidRPr="00493B57" w:rsidTr="00F36B75">
        <w:tc>
          <w:tcPr>
            <w:tcW w:w="3070" w:type="dxa"/>
          </w:tcPr>
          <w:p w:rsidR="00677832" w:rsidRPr="00493B57" w:rsidRDefault="00677832" w:rsidP="00747998">
            <w:pPr>
              <w:pStyle w:val="Tableaucourant"/>
            </w:pPr>
            <w:r w:rsidRPr="00493B57">
              <w:t>Comptes mouvementés – montants – sens du flux</w:t>
            </w:r>
          </w:p>
          <w:p w:rsidR="00677832" w:rsidRPr="00493B57" w:rsidRDefault="00677832" w:rsidP="00747998">
            <w:pPr>
              <w:pStyle w:val="Tableaucourant"/>
            </w:pPr>
            <w:r w:rsidRPr="00493B57">
              <w:t>Crédit (ressources)</w:t>
            </w:r>
          </w:p>
        </w:tc>
        <w:tc>
          <w:tcPr>
            <w:tcW w:w="3071" w:type="dxa"/>
          </w:tcPr>
          <w:p w:rsidR="00677832" w:rsidRPr="00493B57" w:rsidRDefault="00677832" w:rsidP="00747998">
            <w:pPr>
              <w:pStyle w:val="Tableaucourant"/>
            </w:pPr>
            <w:r w:rsidRPr="00493B57">
              <w:t>401001 (12 841,03 €)</w:t>
            </w:r>
          </w:p>
        </w:tc>
        <w:tc>
          <w:tcPr>
            <w:tcW w:w="3071" w:type="dxa"/>
          </w:tcPr>
          <w:p w:rsidR="00677832" w:rsidRPr="00493B57" w:rsidRDefault="00677832" w:rsidP="00747998">
            <w:pPr>
              <w:pStyle w:val="Tableaucourant"/>
            </w:pPr>
            <w:r w:rsidRPr="00493B57">
              <w:t>C’est la ressource de l’opération – correspond au total TTC de la facture et au crédit accordé par le fourni</w:t>
            </w:r>
            <w:r w:rsidRPr="00493B57">
              <w:t>s</w:t>
            </w:r>
            <w:r w:rsidRPr="00493B57">
              <w:t>seur.</w:t>
            </w:r>
          </w:p>
        </w:tc>
      </w:tr>
      <w:tr w:rsidR="00677832" w:rsidRPr="00493B57" w:rsidTr="00F36B75">
        <w:tc>
          <w:tcPr>
            <w:tcW w:w="3070" w:type="dxa"/>
          </w:tcPr>
          <w:p w:rsidR="00677832" w:rsidRPr="00493B57" w:rsidRDefault="00677832" w:rsidP="00747998">
            <w:pPr>
              <w:pStyle w:val="Tableaucourant"/>
            </w:pPr>
            <w:r w:rsidRPr="00493B57">
              <w:t>Comptes mouvementés – montants – sens du flux</w:t>
            </w:r>
          </w:p>
          <w:p w:rsidR="00677832" w:rsidRPr="00493B57" w:rsidRDefault="00677832" w:rsidP="00747998">
            <w:pPr>
              <w:pStyle w:val="Tableaucourant"/>
            </w:pPr>
            <w:r w:rsidRPr="00493B57">
              <w:t>Débit (emplois)</w:t>
            </w:r>
          </w:p>
        </w:tc>
        <w:tc>
          <w:tcPr>
            <w:tcW w:w="3071" w:type="dxa"/>
          </w:tcPr>
          <w:p w:rsidR="00677832" w:rsidRPr="00493B57" w:rsidRDefault="00677832" w:rsidP="00747998">
            <w:pPr>
              <w:pStyle w:val="Tableaucourant"/>
            </w:pPr>
            <w:r w:rsidRPr="00493B57">
              <w:t>445661 (669,43 €)</w:t>
            </w:r>
          </w:p>
        </w:tc>
        <w:tc>
          <w:tcPr>
            <w:tcW w:w="3071" w:type="dxa"/>
          </w:tcPr>
          <w:p w:rsidR="00677832" w:rsidRPr="00493B57" w:rsidRDefault="00677832" w:rsidP="00747998">
            <w:pPr>
              <w:pStyle w:val="Tableaucourant"/>
            </w:pPr>
            <w:r w:rsidRPr="00493B57">
              <w:t>Il s’agit ici de la TVA dédu</w:t>
            </w:r>
            <w:r w:rsidRPr="00493B57">
              <w:t>c</w:t>
            </w:r>
            <w:r w:rsidRPr="00493B57">
              <w:t>tible. L’entreprise pourra la récupérer auprès de l’État.</w:t>
            </w:r>
          </w:p>
        </w:tc>
      </w:tr>
      <w:tr w:rsidR="00677832" w:rsidRPr="00493B57" w:rsidTr="00F36B75">
        <w:tc>
          <w:tcPr>
            <w:tcW w:w="3070" w:type="dxa"/>
          </w:tcPr>
          <w:p w:rsidR="00677832" w:rsidRPr="00493B57" w:rsidRDefault="00677832" w:rsidP="00747998">
            <w:pPr>
              <w:pStyle w:val="Tableaucourant"/>
            </w:pPr>
            <w:r w:rsidRPr="00493B57">
              <w:t>Comptes mouvementés – montants – sens du flux</w:t>
            </w:r>
          </w:p>
          <w:p w:rsidR="00677832" w:rsidRPr="00493B57" w:rsidRDefault="00677832" w:rsidP="00747998">
            <w:pPr>
              <w:pStyle w:val="Tableaucourant"/>
            </w:pPr>
            <w:r w:rsidRPr="00493B57">
              <w:t>Débit (emplois)</w:t>
            </w:r>
          </w:p>
        </w:tc>
        <w:tc>
          <w:tcPr>
            <w:tcW w:w="3071" w:type="dxa"/>
          </w:tcPr>
          <w:p w:rsidR="00677832" w:rsidRPr="00493B57" w:rsidRDefault="00677832" w:rsidP="00747998">
            <w:pPr>
              <w:pStyle w:val="Tableaucourant"/>
            </w:pPr>
            <w:r w:rsidRPr="00493B57">
              <w:t>601001 (6 750 €)</w:t>
            </w:r>
          </w:p>
          <w:p w:rsidR="00677832" w:rsidRPr="00493B57" w:rsidRDefault="00677832" w:rsidP="00747998">
            <w:pPr>
              <w:pStyle w:val="Tableaucourant"/>
            </w:pPr>
            <w:r w:rsidRPr="00493B57">
              <w:t>(7 500 € – 10 %)</w:t>
            </w:r>
          </w:p>
        </w:tc>
        <w:tc>
          <w:tcPr>
            <w:tcW w:w="3071" w:type="dxa"/>
          </w:tcPr>
          <w:p w:rsidR="00677832" w:rsidRPr="00493B57" w:rsidRDefault="00677832" w:rsidP="00747998">
            <w:pPr>
              <w:pStyle w:val="Tableaucourant"/>
            </w:pPr>
            <w:r w:rsidRPr="00493B57">
              <w:t>Il s’agit du montant de l’achat de farine de blé conformément au plan com</w:t>
            </w:r>
            <w:r w:rsidRPr="00493B57">
              <w:t>p</w:t>
            </w:r>
            <w:r w:rsidRPr="00493B57">
              <w:t>table de l’entreprise. Ce montant est le net comme</w:t>
            </w:r>
            <w:r w:rsidRPr="00493B57">
              <w:t>r</w:t>
            </w:r>
            <w:r w:rsidRPr="00493B57">
              <w:t>cial – les rabais, remises, ristournes ne se comptabil</w:t>
            </w:r>
            <w:r w:rsidRPr="00493B57">
              <w:t>i</w:t>
            </w:r>
            <w:r w:rsidRPr="00493B57">
              <w:t>sent pas sur facture d’achat.</w:t>
            </w:r>
          </w:p>
        </w:tc>
      </w:tr>
      <w:tr w:rsidR="00677832" w:rsidRPr="00493B57" w:rsidTr="00F36B75">
        <w:tc>
          <w:tcPr>
            <w:tcW w:w="3070" w:type="dxa"/>
          </w:tcPr>
          <w:p w:rsidR="00677832" w:rsidRPr="00493B57" w:rsidRDefault="00677832" w:rsidP="00747998">
            <w:pPr>
              <w:pStyle w:val="Tableaucourant"/>
            </w:pPr>
            <w:r w:rsidRPr="00493B57">
              <w:t>Comptes mouvementés – montants – sens du flux</w:t>
            </w:r>
          </w:p>
          <w:p w:rsidR="00677832" w:rsidRPr="00493B57" w:rsidRDefault="00677832" w:rsidP="00747998">
            <w:pPr>
              <w:pStyle w:val="Tableaucourant"/>
            </w:pPr>
            <w:r w:rsidRPr="00493B57">
              <w:t>Débit (emplois)</w:t>
            </w:r>
          </w:p>
        </w:tc>
        <w:tc>
          <w:tcPr>
            <w:tcW w:w="3071" w:type="dxa"/>
          </w:tcPr>
          <w:p w:rsidR="00677832" w:rsidRPr="00493B57" w:rsidRDefault="00677832" w:rsidP="00747998">
            <w:pPr>
              <w:pStyle w:val="Tableaucourant"/>
            </w:pPr>
            <w:r w:rsidRPr="00493B57">
              <w:t>601002 (5 670 €)</w:t>
            </w:r>
          </w:p>
          <w:p w:rsidR="00677832" w:rsidRPr="00493B57" w:rsidRDefault="00677832" w:rsidP="00747998">
            <w:pPr>
              <w:pStyle w:val="Tableaucourant"/>
            </w:pPr>
            <w:r w:rsidRPr="00493B57">
              <w:t>(6 300 € – 10 %)</w:t>
            </w:r>
          </w:p>
        </w:tc>
        <w:tc>
          <w:tcPr>
            <w:tcW w:w="3071" w:type="dxa"/>
          </w:tcPr>
          <w:p w:rsidR="00677832" w:rsidRPr="00493B57" w:rsidRDefault="00677832" w:rsidP="00747998">
            <w:pPr>
              <w:pStyle w:val="Tableaucourant"/>
            </w:pPr>
            <w:r w:rsidRPr="00493B57">
              <w:t>Montant de l’achat de farine biologique</w:t>
            </w:r>
          </w:p>
        </w:tc>
      </w:tr>
      <w:tr w:rsidR="00677832" w:rsidRPr="00493B57" w:rsidTr="00F36B75">
        <w:tc>
          <w:tcPr>
            <w:tcW w:w="3070" w:type="dxa"/>
          </w:tcPr>
          <w:p w:rsidR="00677832" w:rsidRPr="00493B57" w:rsidRDefault="00677832" w:rsidP="00747998">
            <w:pPr>
              <w:pStyle w:val="Tableaucourant"/>
            </w:pPr>
            <w:r w:rsidRPr="00493B57">
              <w:t>Comptes mouvementés – montants – sens du flux</w:t>
            </w:r>
          </w:p>
          <w:p w:rsidR="00677832" w:rsidRPr="00493B57" w:rsidRDefault="00677832" w:rsidP="00747998">
            <w:pPr>
              <w:pStyle w:val="Tableaucourant"/>
            </w:pPr>
            <w:r w:rsidRPr="00493B57">
              <w:t>Crédit (ressources)</w:t>
            </w:r>
          </w:p>
        </w:tc>
        <w:tc>
          <w:tcPr>
            <w:tcW w:w="3071" w:type="dxa"/>
          </w:tcPr>
          <w:p w:rsidR="00677832" w:rsidRPr="00493B57" w:rsidRDefault="00677832" w:rsidP="00747998">
            <w:pPr>
              <w:pStyle w:val="Tableaucourant"/>
            </w:pPr>
            <w:r w:rsidRPr="00493B57">
              <w:t>765 (248,40 €)</w:t>
            </w:r>
          </w:p>
        </w:tc>
        <w:tc>
          <w:tcPr>
            <w:tcW w:w="3071" w:type="dxa"/>
          </w:tcPr>
          <w:p w:rsidR="00677832" w:rsidRPr="00493B57" w:rsidRDefault="00677832" w:rsidP="00747998">
            <w:pPr>
              <w:pStyle w:val="Tableaucourant"/>
            </w:pPr>
            <w:r w:rsidRPr="00493B57">
              <w:t>L’escompte accordé entraîne une diminution de la somme due au fournisseur – l’escompte se compt</w:t>
            </w:r>
            <w:r w:rsidRPr="00493B57">
              <w:t>a</w:t>
            </w:r>
            <w:r w:rsidRPr="00493B57">
              <w:t>bilise.</w:t>
            </w:r>
          </w:p>
        </w:tc>
      </w:tr>
    </w:tbl>
    <w:p w:rsidR="00677832" w:rsidRPr="00493B57" w:rsidRDefault="00677832" w:rsidP="00AF2285">
      <w:pPr>
        <w:pStyle w:val="06Questionenonce"/>
      </w:pPr>
      <w:r w:rsidRPr="00493B57">
        <w:t>5</w:t>
      </w:r>
      <w:r w:rsidRPr="00493B57">
        <w:tab/>
        <w:t>Présentez les raisons pour lesquelles la facture d’avoir n’apparaît pas dans le journal des achats du mois de janvier.</w:t>
      </w:r>
    </w:p>
    <w:p w:rsidR="00677832" w:rsidRPr="00493B57" w:rsidRDefault="00677832" w:rsidP="00747998">
      <w:pPr>
        <w:pStyle w:val="TTextecourant"/>
      </w:pPr>
      <w:r w:rsidRPr="00493B57">
        <w:t xml:space="preserve">La facture d’avoir n’a pas été comptabilisée. Sarah </w:t>
      </w:r>
      <w:proofErr w:type="spellStart"/>
      <w:r w:rsidRPr="00493B57">
        <w:t>Chouanan</w:t>
      </w:r>
      <w:proofErr w:type="spellEnd"/>
      <w:r w:rsidRPr="00493B57">
        <w:t xml:space="preserve"> a oublié d’envoyer la facture en comptabil</w:t>
      </w:r>
      <w:r w:rsidRPr="00493B57">
        <w:t>i</w:t>
      </w:r>
      <w:r w:rsidRPr="00493B57">
        <w:t>té. Il faut lui rappeler de contrôler le document reçu du fournisseur et de générer l’écriture.</w:t>
      </w:r>
    </w:p>
    <w:p w:rsidR="00677832" w:rsidRPr="00493B57" w:rsidRDefault="00677832" w:rsidP="00AF2285">
      <w:pPr>
        <w:pStyle w:val="06Questionenonce"/>
      </w:pPr>
      <w:r w:rsidRPr="00493B57">
        <w:t>6</w:t>
      </w:r>
      <w:r w:rsidRPr="00493B57">
        <w:tab/>
        <w:t xml:space="preserve">Calculez le montant dû au fournisseur Minoterie de </w:t>
      </w:r>
      <w:proofErr w:type="spellStart"/>
      <w:r w:rsidRPr="00493B57">
        <w:t>Verzac</w:t>
      </w:r>
      <w:proofErr w:type="spellEnd"/>
      <w:r w:rsidRPr="00493B57">
        <w:t xml:space="preserve"> et le montant du chèque suite à ces deux opérations.</w:t>
      </w:r>
    </w:p>
    <w:p w:rsidR="00677832" w:rsidRPr="00493B57" w:rsidRDefault="00677832" w:rsidP="008446B7">
      <w:pPr>
        <w:pStyle w:val="TTextecourant"/>
      </w:pPr>
      <w:r w:rsidRPr="00493B57">
        <w:t>Montant dû au fournisseur : 12 841,04 – 977,04 = 11 864,00 €</w:t>
      </w:r>
    </w:p>
    <w:p w:rsidR="00677832" w:rsidRPr="00493B57" w:rsidRDefault="00677832" w:rsidP="008446B7">
      <w:pPr>
        <w:pStyle w:val="TTextecourant"/>
      </w:pPr>
      <w:r w:rsidRPr="00493B57">
        <w:t xml:space="preserve">Les conditions de règlement indiquent : </w:t>
      </w:r>
      <w:r w:rsidRPr="00493B57">
        <w:rPr>
          <w:rFonts w:ascii="Courier New" w:hAnsi="Courier New" w:cs="Courier New"/>
        </w:rPr>
        <w:t>½</w:t>
      </w:r>
      <w:r w:rsidRPr="00493B57">
        <w:t xml:space="preserve"> au comptant. Un ch</w:t>
      </w:r>
      <w:r w:rsidRPr="00493B57">
        <w:rPr>
          <w:rFonts w:ascii="Guide Pedago Times" w:hAnsi="Guide Pedago Times" w:cs="Guide Pedago Times"/>
        </w:rPr>
        <w:t>è</w:t>
      </w:r>
      <w:r w:rsidRPr="00493B57">
        <w:t xml:space="preserve">que a donc </w:t>
      </w:r>
      <w:r w:rsidRPr="00493B57">
        <w:rPr>
          <w:rFonts w:ascii="Guide Pedago Times" w:hAnsi="Guide Pedago Times" w:cs="Guide Pedago Times"/>
        </w:rPr>
        <w:t>é</w:t>
      </w:r>
      <w:r w:rsidRPr="00493B57">
        <w:t>t</w:t>
      </w:r>
      <w:r w:rsidRPr="00493B57">
        <w:rPr>
          <w:rFonts w:ascii="Guide Pedago Times" w:hAnsi="Guide Pedago Times" w:cs="Guide Pedago Times"/>
        </w:rPr>
        <w:t>é</w:t>
      </w:r>
      <w:r w:rsidRPr="00493B57">
        <w:t xml:space="preserve"> </w:t>
      </w:r>
      <w:r w:rsidRPr="00493B57">
        <w:rPr>
          <w:rFonts w:ascii="Guide Pedago Times" w:hAnsi="Guide Pedago Times" w:cs="Guide Pedago Times"/>
        </w:rPr>
        <w:t>é</w:t>
      </w:r>
      <w:r w:rsidRPr="00493B57">
        <w:t>tabli pour la somme de 5 932 €.</w:t>
      </w:r>
    </w:p>
    <w:p w:rsidR="00677832" w:rsidRPr="00493B57" w:rsidRDefault="00677832" w:rsidP="00AF2285">
      <w:pPr>
        <w:pStyle w:val="06Questionenonce"/>
      </w:pPr>
      <w:r w:rsidRPr="00493B57">
        <w:t>7</w:t>
      </w:r>
      <w:r w:rsidRPr="00493B57">
        <w:tab/>
        <w:t>Préparez l’imputation comptable du règlement en date du 24/01/N.</w:t>
      </w:r>
    </w:p>
    <w:tbl>
      <w:tblPr>
        <w:tblStyle w:val="Grilledutableau"/>
        <w:tblW w:w="0" w:type="auto"/>
        <w:tblLook w:val="04A0" w:firstRow="1" w:lastRow="0" w:firstColumn="1" w:lastColumn="0" w:noHBand="0" w:noVBand="1"/>
      </w:tblPr>
      <w:tblGrid>
        <w:gridCol w:w="2235"/>
        <w:gridCol w:w="1984"/>
        <w:gridCol w:w="2126"/>
        <w:gridCol w:w="1985"/>
      </w:tblGrid>
      <w:tr w:rsidR="00677832" w:rsidRPr="00493B57" w:rsidTr="00F36B75">
        <w:tc>
          <w:tcPr>
            <w:tcW w:w="4219" w:type="dxa"/>
            <w:gridSpan w:val="2"/>
          </w:tcPr>
          <w:p w:rsidR="00677832" w:rsidRPr="00493B57" w:rsidRDefault="00677832" w:rsidP="008446B7">
            <w:pPr>
              <w:pStyle w:val="Tableautetiere"/>
            </w:pPr>
            <w:r w:rsidRPr="00493B57">
              <w:t>Emplois (débit)</w:t>
            </w:r>
          </w:p>
        </w:tc>
        <w:tc>
          <w:tcPr>
            <w:tcW w:w="4111" w:type="dxa"/>
            <w:gridSpan w:val="2"/>
          </w:tcPr>
          <w:p w:rsidR="00677832" w:rsidRPr="00493B57" w:rsidRDefault="00677832" w:rsidP="008446B7">
            <w:pPr>
              <w:pStyle w:val="Tableautetiere"/>
            </w:pPr>
            <w:r w:rsidRPr="00493B57">
              <w:t>Ressources (crédit)</w:t>
            </w:r>
          </w:p>
        </w:tc>
      </w:tr>
      <w:tr w:rsidR="00677832" w:rsidRPr="00493B57" w:rsidTr="00F36B75">
        <w:tc>
          <w:tcPr>
            <w:tcW w:w="2235" w:type="dxa"/>
          </w:tcPr>
          <w:p w:rsidR="00677832" w:rsidRPr="00493B57" w:rsidRDefault="00677832" w:rsidP="008446B7">
            <w:pPr>
              <w:pStyle w:val="Tableaucourant"/>
            </w:pPr>
            <w:r w:rsidRPr="00493B57">
              <w:t>401001 Fournisseur</w:t>
            </w:r>
          </w:p>
        </w:tc>
        <w:tc>
          <w:tcPr>
            <w:tcW w:w="1984" w:type="dxa"/>
          </w:tcPr>
          <w:p w:rsidR="00677832" w:rsidRPr="00493B57" w:rsidRDefault="00677832" w:rsidP="008446B7">
            <w:pPr>
              <w:pStyle w:val="Tableaucourant"/>
            </w:pPr>
            <w:r w:rsidRPr="00493B57">
              <w:t>5 932 €</w:t>
            </w:r>
          </w:p>
        </w:tc>
        <w:tc>
          <w:tcPr>
            <w:tcW w:w="2126" w:type="dxa"/>
          </w:tcPr>
          <w:p w:rsidR="00677832" w:rsidRPr="00493B57" w:rsidRDefault="00677832" w:rsidP="008446B7">
            <w:pPr>
              <w:pStyle w:val="Tableaucourant"/>
            </w:pPr>
            <w:r w:rsidRPr="00493B57">
              <w:t>512 Banque</w:t>
            </w:r>
          </w:p>
        </w:tc>
        <w:tc>
          <w:tcPr>
            <w:tcW w:w="1985" w:type="dxa"/>
          </w:tcPr>
          <w:p w:rsidR="00677832" w:rsidRPr="00493B57" w:rsidRDefault="00677832" w:rsidP="008446B7">
            <w:pPr>
              <w:pStyle w:val="Tableaucourant"/>
            </w:pPr>
            <w:r w:rsidRPr="00493B57">
              <w:t>5 932 €</w:t>
            </w:r>
          </w:p>
        </w:tc>
      </w:tr>
    </w:tbl>
    <w:p w:rsidR="00677832" w:rsidRPr="00493B57" w:rsidRDefault="00677832" w:rsidP="008446B7">
      <w:pPr>
        <w:pStyle w:val="TTextecourant"/>
      </w:pPr>
      <w:r w:rsidRPr="00493B57">
        <w:t>Cette écriture sera comptabilisée au journal de banque de l’entreprise en date du 24/01/N.</w:t>
      </w:r>
    </w:p>
    <w:p w:rsidR="00677832" w:rsidRPr="00493B57" w:rsidRDefault="00677832" w:rsidP="00AF2285">
      <w:pPr>
        <w:pStyle w:val="06Questionenonce"/>
      </w:pPr>
      <w:r w:rsidRPr="00493B57">
        <w:t>8</w:t>
      </w:r>
      <w:r w:rsidRPr="00493B57">
        <w:tab/>
        <w:t>Contrôlez l’enregistrement des factures n° V01N003 et 5432 du mois de février N.</w:t>
      </w:r>
    </w:p>
    <w:p w:rsidR="00677832" w:rsidRPr="00493B57" w:rsidRDefault="00677832" w:rsidP="008446B7">
      <w:pPr>
        <w:pStyle w:val="TTextecourant"/>
      </w:pPr>
      <w:r w:rsidRPr="00493B57">
        <w:t>Facture 5432 : Il s’agit d’une facture d’achat d’immobilisations avec frais d’installation.</w:t>
      </w:r>
    </w:p>
    <w:tbl>
      <w:tblPr>
        <w:tblStyle w:val="Grilledutableau"/>
        <w:tblW w:w="0" w:type="auto"/>
        <w:tblLook w:val="04A0" w:firstRow="1" w:lastRow="0" w:firstColumn="1" w:lastColumn="0" w:noHBand="0" w:noVBand="1"/>
      </w:tblPr>
      <w:tblGrid>
        <w:gridCol w:w="3070"/>
        <w:gridCol w:w="3071"/>
        <w:gridCol w:w="3071"/>
      </w:tblGrid>
      <w:tr w:rsidR="00677832" w:rsidRPr="00493B57" w:rsidTr="00F36B75">
        <w:tc>
          <w:tcPr>
            <w:tcW w:w="3070" w:type="dxa"/>
          </w:tcPr>
          <w:p w:rsidR="00677832" w:rsidRPr="00493B57" w:rsidRDefault="00677832" w:rsidP="008446B7">
            <w:pPr>
              <w:pStyle w:val="Tableautetiere"/>
            </w:pPr>
            <w:r w:rsidRPr="00493B57">
              <w:t>Caractéristiques d’une écr</w:t>
            </w:r>
            <w:r w:rsidRPr="00493B57">
              <w:t>i</w:t>
            </w:r>
            <w:r w:rsidRPr="00493B57">
              <w:t>ture</w:t>
            </w:r>
          </w:p>
        </w:tc>
        <w:tc>
          <w:tcPr>
            <w:tcW w:w="3071" w:type="dxa"/>
          </w:tcPr>
          <w:p w:rsidR="00677832" w:rsidRPr="00493B57" w:rsidRDefault="00677832" w:rsidP="008446B7">
            <w:pPr>
              <w:pStyle w:val="Tableautetiere"/>
            </w:pPr>
            <w:r w:rsidRPr="00493B57">
              <w:t>Élément</w:t>
            </w:r>
          </w:p>
        </w:tc>
        <w:tc>
          <w:tcPr>
            <w:tcW w:w="3071" w:type="dxa"/>
          </w:tcPr>
          <w:p w:rsidR="00677832" w:rsidRPr="00493B57" w:rsidRDefault="00677832" w:rsidP="008446B7">
            <w:pPr>
              <w:pStyle w:val="Tableautetiere"/>
            </w:pPr>
            <w:r w:rsidRPr="00493B57">
              <w:t>Justification</w:t>
            </w:r>
          </w:p>
        </w:tc>
      </w:tr>
      <w:tr w:rsidR="00677832" w:rsidRPr="00493B57" w:rsidTr="00F36B75">
        <w:tc>
          <w:tcPr>
            <w:tcW w:w="3070" w:type="dxa"/>
          </w:tcPr>
          <w:p w:rsidR="00677832" w:rsidRPr="00493B57" w:rsidRDefault="00677832" w:rsidP="008446B7">
            <w:pPr>
              <w:pStyle w:val="Tableaucourant"/>
            </w:pPr>
            <w:r w:rsidRPr="00493B57">
              <w:t>Date</w:t>
            </w:r>
          </w:p>
        </w:tc>
        <w:tc>
          <w:tcPr>
            <w:tcW w:w="3071" w:type="dxa"/>
          </w:tcPr>
          <w:p w:rsidR="00677832" w:rsidRPr="00493B57" w:rsidRDefault="00677832" w:rsidP="008446B7">
            <w:pPr>
              <w:pStyle w:val="Tableaucourant"/>
            </w:pPr>
            <w:r w:rsidRPr="00493B57">
              <w:t>23/02</w:t>
            </w:r>
          </w:p>
        </w:tc>
        <w:tc>
          <w:tcPr>
            <w:tcW w:w="3071" w:type="dxa"/>
          </w:tcPr>
          <w:p w:rsidR="00677832" w:rsidRPr="00493B57" w:rsidRDefault="00677832" w:rsidP="008446B7">
            <w:pPr>
              <w:pStyle w:val="Tableaucourant"/>
            </w:pPr>
            <w:r w:rsidRPr="00493B57">
              <w:t>Correspond bien à la date où la facture a été créée.</w:t>
            </w:r>
          </w:p>
        </w:tc>
      </w:tr>
      <w:tr w:rsidR="00677832" w:rsidRPr="00493B57" w:rsidTr="00F36B75">
        <w:tc>
          <w:tcPr>
            <w:tcW w:w="3070" w:type="dxa"/>
          </w:tcPr>
          <w:p w:rsidR="00677832" w:rsidRPr="00493B57" w:rsidRDefault="00677832" w:rsidP="008446B7">
            <w:pPr>
              <w:pStyle w:val="Tableaucourant"/>
            </w:pPr>
            <w:r w:rsidRPr="00493B57">
              <w:t>Référence du justificatif de l’opération</w:t>
            </w:r>
          </w:p>
        </w:tc>
        <w:tc>
          <w:tcPr>
            <w:tcW w:w="3071" w:type="dxa"/>
          </w:tcPr>
          <w:p w:rsidR="00677832" w:rsidRPr="00493B57" w:rsidRDefault="00677832" w:rsidP="008446B7">
            <w:pPr>
              <w:pStyle w:val="Tableaucourant"/>
            </w:pPr>
            <w:r w:rsidRPr="00493B57">
              <w:t>38</w:t>
            </w:r>
          </w:p>
        </w:tc>
        <w:tc>
          <w:tcPr>
            <w:tcW w:w="3071" w:type="dxa"/>
          </w:tcPr>
          <w:p w:rsidR="00677832" w:rsidRPr="00493B57" w:rsidRDefault="00677832" w:rsidP="008446B7">
            <w:pPr>
              <w:pStyle w:val="Tableaucourant"/>
            </w:pPr>
            <w:r w:rsidRPr="00493B57">
              <w:t>Correspond au numéro do</w:t>
            </w:r>
            <w:r w:rsidRPr="00493B57">
              <w:t>n</w:t>
            </w:r>
            <w:r w:rsidRPr="00493B57">
              <w:t>né par l’entreprise à l’opération (rangement du document).</w:t>
            </w:r>
          </w:p>
        </w:tc>
      </w:tr>
      <w:tr w:rsidR="00677832" w:rsidRPr="00493B57" w:rsidTr="00F36B75">
        <w:tc>
          <w:tcPr>
            <w:tcW w:w="3070" w:type="dxa"/>
          </w:tcPr>
          <w:p w:rsidR="00677832" w:rsidRPr="00493B57" w:rsidRDefault="00677832" w:rsidP="008446B7">
            <w:pPr>
              <w:pStyle w:val="Tableaucourant"/>
            </w:pPr>
            <w:r w:rsidRPr="00493B57">
              <w:t>Libellé</w:t>
            </w:r>
          </w:p>
        </w:tc>
        <w:tc>
          <w:tcPr>
            <w:tcW w:w="3071" w:type="dxa"/>
          </w:tcPr>
          <w:p w:rsidR="00677832" w:rsidRPr="00493B57" w:rsidRDefault="00677832" w:rsidP="008446B7">
            <w:pPr>
              <w:pStyle w:val="Tableaucourant"/>
            </w:pPr>
            <w:r w:rsidRPr="00493B57">
              <w:t>Facture d’achat 5432</w:t>
            </w:r>
          </w:p>
        </w:tc>
        <w:tc>
          <w:tcPr>
            <w:tcW w:w="3071" w:type="dxa"/>
          </w:tcPr>
          <w:p w:rsidR="00677832" w:rsidRPr="00493B57" w:rsidRDefault="00677832" w:rsidP="008446B7">
            <w:pPr>
              <w:pStyle w:val="Tableaucourant"/>
            </w:pPr>
            <w:r w:rsidRPr="00493B57">
              <w:t>C’est une facture d’achat.</w:t>
            </w:r>
          </w:p>
        </w:tc>
      </w:tr>
      <w:tr w:rsidR="00677832" w:rsidRPr="00493B57" w:rsidTr="00F36B75">
        <w:tc>
          <w:tcPr>
            <w:tcW w:w="3070" w:type="dxa"/>
          </w:tcPr>
          <w:p w:rsidR="00677832" w:rsidRPr="00493B57" w:rsidRDefault="00677832" w:rsidP="008446B7">
            <w:pPr>
              <w:pStyle w:val="Tableaucourant"/>
            </w:pPr>
            <w:r w:rsidRPr="00493B57">
              <w:t>Comptes mouvementés – montants – sens du flux</w:t>
            </w:r>
          </w:p>
          <w:p w:rsidR="00677832" w:rsidRPr="00493B57" w:rsidRDefault="00677832" w:rsidP="008446B7">
            <w:pPr>
              <w:pStyle w:val="Tableaucourant"/>
            </w:pPr>
            <w:r w:rsidRPr="00493B57">
              <w:t>Crédit (ressources)</w:t>
            </w:r>
          </w:p>
        </w:tc>
        <w:tc>
          <w:tcPr>
            <w:tcW w:w="3071" w:type="dxa"/>
          </w:tcPr>
          <w:p w:rsidR="00677832" w:rsidRPr="00493B57" w:rsidRDefault="00677832" w:rsidP="008446B7">
            <w:pPr>
              <w:pStyle w:val="Tableaucourant"/>
            </w:pPr>
            <w:r w:rsidRPr="00493B57">
              <w:t>404 – 778,80 €</w:t>
            </w:r>
          </w:p>
        </w:tc>
        <w:tc>
          <w:tcPr>
            <w:tcW w:w="3071" w:type="dxa"/>
          </w:tcPr>
          <w:p w:rsidR="00677832" w:rsidRPr="00493B57" w:rsidRDefault="00677832" w:rsidP="008446B7">
            <w:pPr>
              <w:pStyle w:val="Tableaucourant"/>
            </w:pPr>
            <w:r w:rsidRPr="00493B57">
              <w:t>Il s’agit d’un crédit fourni</w:t>
            </w:r>
            <w:r w:rsidRPr="00493B57">
              <w:t>s</w:t>
            </w:r>
            <w:r w:rsidRPr="00493B57">
              <w:t>seur, ici, un fournisseur d’immobilisations.</w:t>
            </w:r>
          </w:p>
        </w:tc>
      </w:tr>
      <w:tr w:rsidR="00677832" w:rsidRPr="00493B57" w:rsidTr="00F36B75">
        <w:tc>
          <w:tcPr>
            <w:tcW w:w="3070" w:type="dxa"/>
          </w:tcPr>
          <w:p w:rsidR="00677832" w:rsidRPr="00493B57" w:rsidRDefault="00677832" w:rsidP="008446B7">
            <w:pPr>
              <w:pStyle w:val="Tableaucourant"/>
            </w:pPr>
            <w:r w:rsidRPr="00493B57">
              <w:t>Comptes mouvementés – montants – sens du flux</w:t>
            </w:r>
          </w:p>
          <w:p w:rsidR="00677832" w:rsidRPr="00493B57" w:rsidRDefault="00677832" w:rsidP="008446B7">
            <w:pPr>
              <w:pStyle w:val="Tableaucourant"/>
            </w:pPr>
            <w:r w:rsidRPr="00493B57">
              <w:t>Débit (emplois)</w:t>
            </w:r>
          </w:p>
        </w:tc>
        <w:tc>
          <w:tcPr>
            <w:tcW w:w="3071" w:type="dxa"/>
          </w:tcPr>
          <w:p w:rsidR="00677832" w:rsidRPr="00493B57" w:rsidRDefault="00677832" w:rsidP="008446B7">
            <w:pPr>
              <w:pStyle w:val="Tableaucourant"/>
            </w:pPr>
            <w:r w:rsidRPr="00493B57">
              <w:t>2 183 – 649 €</w:t>
            </w:r>
          </w:p>
        </w:tc>
        <w:tc>
          <w:tcPr>
            <w:tcW w:w="3071" w:type="dxa"/>
          </w:tcPr>
          <w:p w:rsidR="00677832" w:rsidRPr="00493B57" w:rsidRDefault="00677832" w:rsidP="008446B7">
            <w:pPr>
              <w:pStyle w:val="Tableaucourant"/>
            </w:pPr>
            <w:r w:rsidRPr="00493B57">
              <w:t>Il s’agit d’un achat de bien durable. Les frais d’installation viennent s’ajouter au prix d’achat du bien.</w:t>
            </w:r>
          </w:p>
        </w:tc>
      </w:tr>
      <w:tr w:rsidR="00677832" w:rsidRPr="00493B57" w:rsidTr="00F36B75">
        <w:tc>
          <w:tcPr>
            <w:tcW w:w="3070" w:type="dxa"/>
          </w:tcPr>
          <w:p w:rsidR="00677832" w:rsidRPr="00493B57" w:rsidRDefault="00677832" w:rsidP="008446B7">
            <w:pPr>
              <w:pStyle w:val="Tableaucourant"/>
            </w:pPr>
            <w:r w:rsidRPr="00493B57">
              <w:t>Comptes mouvementés – montants – sens du flux</w:t>
            </w:r>
          </w:p>
          <w:p w:rsidR="00677832" w:rsidRPr="00493B57" w:rsidRDefault="00677832" w:rsidP="008446B7">
            <w:pPr>
              <w:pStyle w:val="Tableaucourant"/>
            </w:pPr>
            <w:r w:rsidRPr="00493B57">
              <w:t>Débit (emplois)</w:t>
            </w:r>
          </w:p>
        </w:tc>
        <w:tc>
          <w:tcPr>
            <w:tcW w:w="3071" w:type="dxa"/>
          </w:tcPr>
          <w:p w:rsidR="00677832" w:rsidRPr="00493B57" w:rsidRDefault="00677832" w:rsidP="008446B7">
            <w:pPr>
              <w:pStyle w:val="Tableaucourant"/>
            </w:pPr>
            <w:r w:rsidRPr="00493B57">
              <w:t>445 620 – 129,80 €</w:t>
            </w:r>
          </w:p>
        </w:tc>
        <w:tc>
          <w:tcPr>
            <w:tcW w:w="3071" w:type="dxa"/>
          </w:tcPr>
          <w:p w:rsidR="00677832" w:rsidRPr="00493B57" w:rsidRDefault="00677832" w:rsidP="008446B7">
            <w:pPr>
              <w:pStyle w:val="Tableaucourant"/>
            </w:pPr>
            <w:r w:rsidRPr="00493B57">
              <w:t>Il s’agit du montant de TVA que l’entreprise va pouvoir déduire de la TVA due à l’État.</w:t>
            </w:r>
          </w:p>
        </w:tc>
      </w:tr>
    </w:tbl>
    <w:p w:rsidR="00677832" w:rsidRPr="00493B57" w:rsidRDefault="00677832" w:rsidP="00DC0BB5">
      <w:pPr>
        <w:pStyle w:val="TTextecourant"/>
      </w:pPr>
      <w:r w:rsidRPr="00493B57">
        <w:t>Facture V01N003 : Il s’agit d’une facture de vente</w:t>
      </w:r>
      <w:r w:rsidR="00DC0BB5">
        <w:t>.</w:t>
      </w:r>
    </w:p>
    <w:tbl>
      <w:tblPr>
        <w:tblStyle w:val="Grilledutableau"/>
        <w:tblW w:w="0" w:type="auto"/>
        <w:tblLook w:val="04A0" w:firstRow="1" w:lastRow="0" w:firstColumn="1" w:lastColumn="0" w:noHBand="0" w:noVBand="1"/>
      </w:tblPr>
      <w:tblGrid>
        <w:gridCol w:w="3070"/>
        <w:gridCol w:w="3071"/>
        <w:gridCol w:w="3071"/>
      </w:tblGrid>
      <w:tr w:rsidR="00677832" w:rsidRPr="00493B57" w:rsidTr="00F36B75">
        <w:tc>
          <w:tcPr>
            <w:tcW w:w="3070" w:type="dxa"/>
          </w:tcPr>
          <w:p w:rsidR="00677832" w:rsidRPr="00493B57" w:rsidRDefault="00677832" w:rsidP="008446B7">
            <w:pPr>
              <w:pStyle w:val="Tableautetiere"/>
            </w:pPr>
            <w:r w:rsidRPr="00493B57">
              <w:t>Caractéristiques d’une écr</w:t>
            </w:r>
            <w:r w:rsidRPr="00493B57">
              <w:t>i</w:t>
            </w:r>
            <w:r w:rsidRPr="00493B57">
              <w:t>ture</w:t>
            </w:r>
          </w:p>
        </w:tc>
        <w:tc>
          <w:tcPr>
            <w:tcW w:w="3071" w:type="dxa"/>
          </w:tcPr>
          <w:p w:rsidR="00677832" w:rsidRPr="00493B57" w:rsidRDefault="00677832" w:rsidP="008446B7">
            <w:pPr>
              <w:pStyle w:val="Tableautetiere"/>
            </w:pPr>
            <w:r w:rsidRPr="00493B57">
              <w:t>Élément</w:t>
            </w:r>
          </w:p>
        </w:tc>
        <w:tc>
          <w:tcPr>
            <w:tcW w:w="3071" w:type="dxa"/>
          </w:tcPr>
          <w:p w:rsidR="00677832" w:rsidRPr="00493B57" w:rsidRDefault="00677832" w:rsidP="008446B7">
            <w:pPr>
              <w:pStyle w:val="Tableautetiere"/>
            </w:pPr>
            <w:r w:rsidRPr="00493B57">
              <w:t>Justification</w:t>
            </w:r>
          </w:p>
        </w:tc>
      </w:tr>
      <w:tr w:rsidR="00677832" w:rsidRPr="00493B57" w:rsidTr="00F36B75">
        <w:tc>
          <w:tcPr>
            <w:tcW w:w="3070" w:type="dxa"/>
          </w:tcPr>
          <w:p w:rsidR="00677832" w:rsidRPr="00493B57" w:rsidRDefault="00677832" w:rsidP="008446B7">
            <w:pPr>
              <w:pStyle w:val="Tableaucourant"/>
            </w:pPr>
            <w:r w:rsidRPr="00493B57">
              <w:t>Date</w:t>
            </w:r>
          </w:p>
        </w:tc>
        <w:tc>
          <w:tcPr>
            <w:tcW w:w="3071" w:type="dxa"/>
          </w:tcPr>
          <w:p w:rsidR="00677832" w:rsidRPr="00493B57" w:rsidRDefault="00677832" w:rsidP="008446B7">
            <w:pPr>
              <w:pStyle w:val="Tableaucourant"/>
            </w:pPr>
            <w:r w:rsidRPr="00493B57">
              <w:t>25/01</w:t>
            </w:r>
          </w:p>
        </w:tc>
        <w:tc>
          <w:tcPr>
            <w:tcW w:w="3071" w:type="dxa"/>
          </w:tcPr>
          <w:p w:rsidR="00677832" w:rsidRPr="00493B57" w:rsidRDefault="00677832" w:rsidP="008446B7">
            <w:pPr>
              <w:pStyle w:val="Tableaucourant"/>
            </w:pPr>
            <w:r w:rsidRPr="00493B57">
              <w:t>Date d’établissement de la facture.</w:t>
            </w:r>
          </w:p>
        </w:tc>
      </w:tr>
      <w:tr w:rsidR="00677832" w:rsidRPr="00493B57" w:rsidTr="00F36B75">
        <w:tc>
          <w:tcPr>
            <w:tcW w:w="3070" w:type="dxa"/>
          </w:tcPr>
          <w:p w:rsidR="00677832" w:rsidRPr="00493B57" w:rsidRDefault="00677832" w:rsidP="008446B7">
            <w:pPr>
              <w:pStyle w:val="Tableaucourant"/>
            </w:pPr>
            <w:r w:rsidRPr="00493B57">
              <w:t>Référence du justificatif de l’opération</w:t>
            </w:r>
          </w:p>
        </w:tc>
        <w:tc>
          <w:tcPr>
            <w:tcW w:w="3071" w:type="dxa"/>
          </w:tcPr>
          <w:p w:rsidR="00677832" w:rsidRPr="00493B57" w:rsidRDefault="00677832" w:rsidP="008446B7">
            <w:pPr>
              <w:pStyle w:val="Tableaucourant"/>
            </w:pPr>
            <w:r w:rsidRPr="00493B57">
              <w:t>11</w:t>
            </w:r>
          </w:p>
        </w:tc>
        <w:tc>
          <w:tcPr>
            <w:tcW w:w="3071" w:type="dxa"/>
          </w:tcPr>
          <w:p w:rsidR="00677832" w:rsidRPr="00493B57" w:rsidRDefault="00677832" w:rsidP="008446B7">
            <w:pPr>
              <w:pStyle w:val="Tableaucourant"/>
            </w:pPr>
          </w:p>
        </w:tc>
      </w:tr>
      <w:tr w:rsidR="00677832" w:rsidRPr="00493B57" w:rsidTr="00F36B75">
        <w:tc>
          <w:tcPr>
            <w:tcW w:w="3070" w:type="dxa"/>
          </w:tcPr>
          <w:p w:rsidR="00677832" w:rsidRPr="00493B57" w:rsidRDefault="00677832" w:rsidP="008446B7">
            <w:pPr>
              <w:pStyle w:val="Tableaucourant"/>
            </w:pPr>
            <w:r w:rsidRPr="00493B57">
              <w:t>Libellé</w:t>
            </w:r>
          </w:p>
        </w:tc>
        <w:tc>
          <w:tcPr>
            <w:tcW w:w="3071" w:type="dxa"/>
          </w:tcPr>
          <w:p w:rsidR="00677832" w:rsidRPr="00493B57" w:rsidRDefault="00677832" w:rsidP="008446B7">
            <w:pPr>
              <w:pStyle w:val="Tableaucourant"/>
            </w:pPr>
            <w:r w:rsidRPr="00493B57">
              <w:t>Facture de vente</w:t>
            </w:r>
          </w:p>
        </w:tc>
        <w:tc>
          <w:tcPr>
            <w:tcW w:w="3071" w:type="dxa"/>
          </w:tcPr>
          <w:p w:rsidR="00677832" w:rsidRPr="00493B57" w:rsidRDefault="00677832" w:rsidP="008446B7">
            <w:pPr>
              <w:pStyle w:val="Tableaucourant"/>
            </w:pPr>
          </w:p>
        </w:tc>
      </w:tr>
      <w:tr w:rsidR="00677832" w:rsidRPr="00493B57" w:rsidTr="00F36B75">
        <w:tc>
          <w:tcPr>
            <w:tcW w:w="3070" w:type="dxa"/>
          </w:tcPr>
          <w:p w:rsidR="00677832" w:rsidRPr="00493B57" w:rsidRDefault="00677832" w:rsidP="008446B7">
            <w:pPr>
              <w:pStyle w:val="Tableaucourant"/>
            </w:pPr>
            <w:r w:rsidRPr="00493B57">
              <w:t>Comptes mouvementés – montants – sens du flux</w:t>
            </w:r>
          </w:p>
          <w:p w:rsidR="00677832" w:rsidRPr="00493B57" w:rsidRDefault="00677832" w:rsidP="008446B7">
            <w:pPr>
              <w:pStyle w:val="Tableaucourant"/>
            </w:pPr>
            <w:r w:rsidRPr="00493B57">
              <w:t>Débit (emplois)</w:t>
            </w:r>
          </w:p>
        </w:tc>
        <w:tc>
          <w:tcPr>
            <w:tcW w:w="3071" w:type="dxa"/>
          </w:tcPr>
          <w:p w:rsidR="00677832" w:rsidRPr="00493B57" w:rsidRDefault="00677832" w:rsidP="008446B7">
            <w:pPr>
              <w:pStyle w:val="Tableaucourant"/>
            </w:pPr>
            <w:r w:rsidRPr="00493B57">
              <w:t>411001 (321,78 €)</w:t>
            </w:r>
          </w:p>
        </w:tc>
        <w:tc>
          <w:tcPr>
            <w:tcW w:w="3071" w:type="dxa"/>
          </w:tcPr>
          <w:p w:rsidR="00677832" w:rsidRPr="00493B57" w:rsidRDefault="00677832" w:rsidP="008446B7">
            <w:pPr>
              <w:pStyle w:val="Tableaucourant"/>
            </w:pPr>
            <w:r w:rsidRPr="00493B57">
              <w:t>Il s’agit de la créance dont dispose l’entreprise sur ce client (emploi).</w:t>
            </w:r>
          </w:p>
        </w:tc>
      </w:tr>
      <w:tr w:rsidR="00677832" w:rsidRPr="00493B57" w:rsidTr="00F36B75">
        <w:tc>
          <w:tcPr>
            <w:tcW w:w="3070" w:type="dxa"/>
          </w:tcPr>
          <w:p w:rsidR="00677832" w:rsidRPr="00493B57" w:rsidRDefault="00677832" w:rsidP="008446B7">
            <w:pPr>
              <w:pStyle w:val="Tableaucourant"/>
            </w:pPr>
            <w:r w:rsidRPr="00493B57">
              <w:t>Comptes mouvementés – montants – sens du flux</w:t>
            </w:r>
          </w:p>
          <w:p w:rsidR="00677832" w:rsidRPr="00493B57" w:rsidRDefault="00677832" w:rsidP="008446B7">
            <w:pPr>
              <w:pStyle w:val="Tableaucourant"/>
            </w:pPr>
            <w:r w:rsidRPr="00493B57">
              <w:t>Crédit (ressources)</w:t>
            </w:r>
          </w:p>
        </w:tc>
        <w:tc>
          <w:tcPr>
            <w:tcW w:w="3071" w:type="dxa"/>
          </w:tcPr>
          <w:p w:rsidR="00677832" w:rsidRPr="00493B57" w:rsidRDefault="00677832" w:rsidP="008446B7">
            <w:pPr>
              <w:pStyle w:val="Tableaucourant"/>
            </w:pPr>
            <w:r w:rsidRPr="00493B57">
              <w:t>707000 (305 €)</w:t>
            </w:r>
          </w:p>
        </w:tc>
        <w:tc>
          <w:tcPr>
            <w:tcW w:w="3071" w:type="dxa"/>
          </w:tcPr>
          <w:p w:rsidR="00677832" w:rsidRPr="00493B57" w:rsidRDefault="00677832" w:rsidP="008446B7">
            <w:pPr>
              <w:pStyle w:val="Tableaucourant"/>
            </w:pPr>
            <w:r w:rsidRPr="00493B57">
              <w:t>Montant de la vente qui est une ressource pour l’entreprise.</w:t>
            </w:r>
          </w:p>
        </w:tc>
      </w:tr>
      <w:tr w:rsidR="00677832" w:rsidRPr="00493B57" w:rsidTr="00F36B75">
        <w:tc>
          <w:tcPr>
            <w:tcW w:w="3070" w:type="dxa"/>
          </w:tcPr>
          <w:p w:rsidR="00677832" w:rsidRPr="00493B57" w:rsidRDefault="00677832" w:rsidP="008446B7">
            <w:pPr>
              <w:pStyle w:val="Tableaucourant"/>
            </w:pPr>
            <w:r w:rsidRPr="00493B57">
              <w:t>Comptes mouvementés – montants – sens du flux</w:t>
            </w:r>
          </w:p>
          <w:p w:rsidR="00677832" w:rsidRPr="00493B57" w:rsidRDefault="00677832" w:rsidP="008446B7">
            <w:pPr>
              <w:pStyle w:val="Tableaucourant"/>
            </w:pPr>
            <w:r w:rsidRPr="00493B57">
              <w:lastRenderedPageBreak/>
              <w:t>Crédit (ressources)</w:t>
            </w:r>
          </w:p>
        </w:tc>
        <w:tc>
          <w:tcPr>
            <w:tcW w:w="3071" w:type="dxa"/>
          </w:tcPr>
          <w:p w:rsidR="00677832" w:rsidRPr="00493B57" w:rsidRDefault="00677832" w:rsidP="008446B7">
            <w:pPr>
              <w:pStyle w:val="Tableaucourant"/>
            </w:pPr>
            <w:r w:rsidRPr="00493B57">
              <w:lastRenderedPageBreak/>
              <w:t>445710 (16,78 €)</w:t>
            </w:r>
          </w:p>
        </w:tc>
        <w:tc>
          <w:tcPr>
            <w:tcW w:w="3071" w:type="dxa"/>
          </w:tcPr>
          <w:p w:rsidR="00677832" w:rsidRPr="00493B57" w:rsidRDefault="00677832" w:rsidP="008446B7">
            <w:pPr>
              <w:pStyle w:val="Tableaucourant"/>
            </w:pPr>
            <w:r w:rsidRPr="00493B57">
              <w:t xml:space="preserve">TVA collectée auprès du client qui sera reversée à </w:t>
            </w:r>
            <w:r w:rsidRPr="00493B57">
              <w:lastRenderedPageBreak/>
              <w:t>l’État.</w:t>
            </w:r>
          </w:p>
        </w:tc>
      </w:tr>
    </w:tbl>
    <w:p w:rsidR="00677832" w:rsidRPr="00493B57" w:rsidRDefault="00677832" w:rsidP="00C90096">
      <w:pPr>
        <w:pStyle w:val="05MissionTitre"/>
      </w:pPr>
      <w:r w:rsidRPr="00493B57">
        <w:lastRenderedPageBreak/>
        <w:t>Mission 3</w:t>
      </w:r>
      <w:r w:rsidR="00C90096">
        <w:tab/>
      </w:r>
      <w:r w:rsidRPr="00493B57">
        <w:t>Traiter les opérations commerciales de ventes</w:t>
      </w:r>
    </w:p>
    <w:p w:rsidR="00677832" w:rsidRPr="00493B57" w:rsidRDefault="00677832" w:rsidP="00AF2285">
      <w:pPr>
        <w:pStyle w:val="06Questionenonce"/>
      </w:pPr>
      <w:r w:rsidRPr="00493B57">
        <w:t>9</w:t>
      </w:r>
      <w:r w:rsidRPr="00493B57">
        <w:tab/>
        <w:t>Contrôlez les enregistrements comptables des documents relatifs aux opérations de vente.</w:t>
      </w:r>
    </w:p>
    <w:p w:rsidR="00677832" w:rsidRPr="00493B57" w:rsidRDefault="00677832" w:rsidP="00AF2285">
      <w:pPr>
        <w:pStyle w:val="06Questionenonce"/>
      </w:pPr>
      <w:r w:rsidRPr="00493B57">
        <w:t>10</w:t>
      </w:r>
      <w:r w:rsidRPr="00493B57">
        <w:tab/>
        <w:t>Proposez les actions qui permettront de remédier aux erreurs qui ont été commises.</w:t>
      </w:r>
    </w:p>
    <w:p w:rsidR="00677832" w:rsidRPr="00493B57" w:rsidRDefault="00677832" w:rsidP="008446B7">
      <w:pPr>
        <w:pStyle w:val="TTextecourant"/>
      </w:pPr>
      <w:r w:rsidRPr="00493B57">
        <w:t>Le compte client présente un solde débiteur correspondant à la facture V03N014 et à l’absence de com</w:t>
      </w:r>
      <w:r w:rsidRPr="00493B57">
        <w:t>p</w:t>
      </w:r>
      <w:r w:rsidRPr="00493B57">
        <w:t>tabilisation de l’acompte. Celui-ci n’apparaît pas non plus dans la facture. Cet oubli empêchera que l’opération soit lettrée et peut entraîner un courrier de relance au client.</w:t>
      </w:r>
    </w:p>
    <w:tbl>
      <w:tblPr>
        <w:tblStyle w:val="Grilledutableau"/>
        <w:tblW w:w="0" w:type="auto"/>
        <w:tblLook w:val="04A0" w:firstRow="1" w:lastRow="0" w:firstColumn="1" w:lastColumn="0" w:noHBand="0" w:noVBand="1"/>
      </w:tblPr>
      <w:tblGrid>
        <w:gridCol w:w="4606"/>
        <w:gridCol w:w="4606"/>
      </w:tblGrid>
      <w:tr w:rsidR="00677832" w:rsidRPr="00493B57" w:rsidTr="00F36B75">
        <w:tc>
          <w:tcPr>
            <w:tcW w:w="4606" w:type="dxa"/>
          </w:tcPr>
          <w:p w:rsidR="00677832" w:rsidRPr="00493B57" w:rsidRDefault="00677832" w:rsidP="008446B7">
            <w:pPr>
              <w:pStyle w:val="Tableautetiere"/>
            </w:pPr>
            <w:r w:rsidRPr="00493B57">
              <w:t>Erreurs</w:t>
            </w:r>
          </w:p>
        </w:tc>
        <w:tc>
          <w:tcPr>
            <w:tcW w:w="4606" w:type="dxa"/>
          </w:tcPr>
          <w:p w:rsidR="00677832" w:rsidRPr="00493B57" w:rsidRDefault="00677832" w:rsidP="008446B7">
            <w:pPr>
              <w:pStyle w:val="Tableautetiere"/>
            </w:pPr>
            <w:r w:rsidRPr="00493B57">
              <w:t>Actions</w:t>
            </w:r>
          </w:p>
        </w:tc>
      </w:tr>
      <w:tr w:rsidR="00677832" w:rsidRPr="00493B57" w:rsidTr="00F36B75">
        <w:tc>
          <w:tcPr>
            <w:tcW w:w="4606" w:type="dxa"/>
          </w:tcPr>
          <w:p w:rsidR="00677832" w:rsidRPr="00493B57" w:rsidRDefault="00677832" w:rsidP="008446B7">
            <w:pPr>
              <w:pStyle w:val="Tableaucourant"/>
            </w:pPr>
            <w:r w:rsidRPr="00493B57">
              <w:t>Pas de numéro de client</w:t>
            </w:r>
          </w:p>
        </w:tc>
        <w:tc>
          <w:tcPr>
            <w:tcW w:w="4606" w:type="dxa"/>
          </w:tcPr>
          <w:p w:rsidR="00677832" w:rsidRPr="00493B57" w:rsidRDefault="00677832" w:rsidP="008446B7">
            <w:pPr>
              <w:pStyle w:val="Tableaucourant"/>
            </w:pPr>
            <w:r w:rsidRPr="00493B57">
              <w:t>Demander à ce que soit attribué un numéro de compte au client.</w:t>
            </w:r>
          </w:p>
        </w:tc>
      </w:tr>
      <w:tr w:rsidR="00677832" w:rsidRPr="00493B57" w:rsidTr="00F36B75">
        <w:tc>
          <w:tcPr>
            <w:tcW w:w="4606" w:type="dxa"/>
          </w:tcPr>
          <w:p w:rsidR="00677832" w:rsidRPr="00493B57" w:rsidRDefault="00677832" w:rsidP="008446B7">
            <w:pPr>
              <w:pStyle w:val="Tableaucourant"/>
            </w:pPr>
            <w:r w:rsidRPr="00493B57">
              <w:t>Chèque d’acompte non comptabilisé</w:t>
            </w:r>
          </w:p>
        </w:tc>
        <w:tc>
          <w:tcPr>
            <w:tcW w:w="4606" w:type="dxa"/>
          </w:tcPr>
          <w:p w:rsidR="00677832" w:rsidRPr="00493B57" w:rsidRDefault="00677832" w:rsidP="008446B7">
            <w:pPr>
              <w:pStyle w:val="Tableaucourant"/>
            </w:pPr>
            <w:r w:rsidRPr="00493B57">
              <w:t>Comptabiliser le chèque d’acompte, ce qui permettra de lettrer cette opération.</w:t>
            </w:r>
          </w:p>
        </w:tc>
      </w:tr>
    </w:tbl>
    <w:p w:rsidR="00677832" w:rsidRPr="00493B57" w:rsidRDefault="00677832" w:rsidP="008446B7">
      <w:pPr>
        <w:pStyle w:val="TTextecourant"/>
      </w:pPr>
      <w:r w:rsidRPr="00493B57">
        <w:t xml:space="preserve">On peut remarquer que la classe 7 </w:t>
      </w:r>
      <w:proofErr w:type="gramStart"/>
      <w:r w:rsidRPr="00493B57">
        <w:t>n’est</w:t>
      </w:r>
      <w:proofErr w:type="gramEnd"/>
      <w:r w:rsidRPr="00493B57">
        <w:t xml:space="preserve"> pas subdivisée et qu’on n’aura pas sur les ventes les mêmes i</w:t>
      </w:r>
      <w:r w:rsidRPr="00493B57">
        <w:t>n</w:t>
      </w:r>
      <w:r w:rsidRPr="00493B57">
        <w:t>formations que sur les achats. Il serait judicieux de subdiviser la classe 7.</w:t>
      </w:r>
    </w:p>
    <w:p w:rsidR="00677832" w:rsidRPr="00493B57" w:rsidRDefault="00677832" w:rsidP="00C90096">
      <w:pPr>
        <w:pStyle w:val="04Exercicestitre"/>
      </w:pPr>
      <w:r w:rsidRPr="00493B57">
        <w:t>Entraînement</w:t>
      </w:r>
    </w:p>
    <w:p w:rsidR="00677832" w:rsidRPr="00493B57" w:rsidRDefault="00677832" w:rsidP="00C90096">
      <w:pPr>
        <w:pStyle w:val="05ExerciceTitre"/>
      </w:pPr>
      <w:r w:rsidRPr="00493B57">
        <w:t>Exercice 1</w:t>
      </w:r>
    </w:p>
    <w:p w:rsidR="00677832" w:rsidRPr="00493B57" w:rsidRDefault="00AF2285" w:rsidP="00AF2285">
      <w:pPr>
        <w:pStyle w:val="06Questionenonce"/>
      </w:pPr>
      <w:r>
        <w:t>1</w:t>
      </w:r>
      <w:r>
        <w:tab/>
      </w:r>
      <w:r w:rsidR="00677832" w:rsidRPr="00493B57">
        <w:t>Procédez au lettrage du compte fournisseur afin de vérifier ce que l’on doit encore (ressource 1).</w:t>
      </w:r>
    </w:p>
    <w:tbl>
      <w:tblPr>
        <w:tblStyle w:val="Grilledutableau"/>
        <w:tblW w:w="9500" w:type="dxa"/>
        <w:tblLook w:val="04A0" w:firstRow="1" w:lastRow="0" w:firstColumn="1" w:lastColumn="0" w:noHBand="0" w:noVBand="1"/>
      </w:tblPr>
      <w:tblGrid>
        <w:gridCol w:w="754"/>
        <w:gridCol w:w="762"/>
        <w:gridCol w:w="964"/>
        <w:gridCol w:w="798"/>
        <w:gridCol w:w="1203"/>
        <w:gridCol w:w="416"/>
        <w:gridCol w:w="1189"/>
        <w:gridCol w:w="61"/>
        <w:gridCol w:w="420"/>
        <w:gridCol w:w="1461"/>
        <w:gridCol w:w="1457"/>
        <w:gridCol w:w="15"/>
      </w:tblGrid>
      <w:tr w:rsidR="00677832" w:rsidRPr="00493B57" w:rsidTr="00F36B75">
        <w:trPr>
          <w:trHeight w:val="230"/>
        </w:trPr>
        <w:tc>
          <w:tcPr>
            <w:tcW w:w="9500" w:type="dxa"/>
            <w:gridSpan w:val="12"/>
          </w:tcPr>
          <w:p w:rsidR="00677832" w:rsidRPr="00493B57" w:rsidRDefault="00677832" w:rsidP="008446B7">
            <w:pPr>
              <w:pStyle w:val="Tableautitre"/>
              <w:jc w:val="center"/>
            </w:pPr>
            <w:r w:rsidRPr="00493B57">
              <w:t>Grand-livre des fournisseurs</w:t>
            </w:r>
          </w:p>
          <w:p w:rsidR="00677832" w:rsidRPr="00493B57" w:rsidRDefault="00677832" w:rsidP="008446B7">
            <w:pPr>
              <w:pStyle w:val="Tableautitre"/>
              <w:jc w:val="center"/>
            </w:pPr>
            <w:r w:rsidRPr="00493B57">
              <w:t>Du compte 401 au compte 401ZZZZZ</w:t>
            </w:r>
          </w:p>
        </w:tc>
      </w:tr>
      <w:tr w:rsidR="00677832" w:rsidRPr="00493B57" w:rsidTr="00F36B75">
        <w:trPr>
          <w:gridAfter w:val="1"/>
          <w:wAfter w:w="15" w:type="dxa"/>
          <w:trHeight w:val="237"/>
        </w:trPr>
        <w:tc>
          <w:tcPr>
            <w:tcW w:w="754" w:type="dxa"/>
          </w:tcPr>
          <w:p w:rsidR="00677832" w:rsidRPr="00493B57" w:rsidRDefault="00677832" w:rsidP="008446B7">
            <w:pPr>
              <w:pStyle w:val="Tableautetiere"/>
            </w:pPr>
            <w:proofErr w:type="spellStart"/>
            <w:r w:rsidRPr="00493B57">
              <w:t>Mvt</w:t>
            </w:r>
            <w:proofErr w:type="spellEnd"/>
          </w:p>
        </w:tc>
        <w:tc>
          <w:tcPr>
            <w:tcW w:w="762" w:type="dxa"/>
          </w:tcPr>
          <w:p w:rsidR="00677832" w:rsidRPr="00493B57" w:rsidRDefault="00677832" w:rsidP="008446B7">
            <w:pPr>
              <w:pStyle w:val="Tableautetiere"/>
            </w:pPr>
            <w:r w:rsidRPr="00493B57">
              <w:t>JL</w:t>
            </w:r>
          </w:p>
        </w:tc>
        <w:tc>
          <w:tcPr>
            <w:tcW w:w="964" w:type="dxa"/>
          </w:tcPr>
          <w:p w:rsidR="00677832" w:rsidRPr="00493B57" w:rsidRDefault="00677832" w:rsidP="008446B7">
            <w:pPr>
              <w:pStyle w:val="Tableautetiere"/>
            </w:pPr>
            <w:r w:rsidRPr="00493B57">
              <w:t>Date écriture</w:t>
            </w:r>
          </w:p>
        </w:tc>
        <w:tc>
          <w:tcPr>
            <w:tcW w:w="798" w:type="dxa"/>
          </w:tcPr>
          <w:p w:rsidR="00677832" w:rsidRPr="00493B57" w:rsidRDefault="00677832" w:rsidP="008446B7">
            <w:pPr>
              <w:pStyle w:val="Tableautetiere"/>
            </w:pPr>
            <w:r w:rsidRPr="00493B57">
              <w:t>N° de pièce</w:t>
            </w:r>
          </w:p>
        </w:tc>
        <w:tc>
          <w:tcPr>
            <w:tcW w:w="1203" w:type="dxa"/>
          </w:tcPr>
          <w:p w:rsidR="00677832" w:rsidRPr="00493B57" w:rsidRDefault="00677832" w:rsidP="008446B7">
            <w:pPr>
              <w:pStyle w:val="Tableautetiere"/>
            </w:pPr>
            <w:r w:rsidRPr="00493B57">
              <w:t>Libellé de l’écriture</w:t>
            </w:r>
          </w:p>
        </w:tc>
        <w:tc>
          <w:tcPr>
            <w:tcW w:w="416" w:type="dxa"/>
          </w:tcPr>
          <w:p w:rsidR="00677832" w:rsidRPr="00493B57" w:rsidRDefault="00677832" w:rsidP="008446B7">
            <w:pPr>
              <w:pStyle w:val="Tableautetiere"/>
            </w:pPr>
            <w:r w:rsidRPr="00493B57">
              <w:t>V</w:t>
            </w:r>
          </w:p>
        </w:tc>
        <w:tc>
          <w:tcPr>
            <w:tcW w:w="1250" w:type="dxa"/>
            <w:gridSpan w:val="2"/>
          </w:tcPr>
          <w:p w:rsidR="00677832" w:rsidRPr="00493B57" w:rsidRDefault="00677832" w:rsidP="008446B7">
            <w:pPr>
              <w:pStyle w:val="Tableautetiere"/>
            </w:pPr>
            <w:r w:rsidRPr="00493B57">
              <w:t>Montant débit</w:t>
            </w:r>
          </w:p>
        </w:tc>
        <w:tc>
          <w:tcPr>
            <w:tcW w:w="420" w:type="dxa"/>
          </w:tcPr>
          <w:p w:rsidR="00677832" w:rsidRPr="00493B57" w:rsidRDefault="00677832" w:rsidP="008446B7">
            <w:pPr>
              <w:pStyle w:val="Tableautetiere"/>
            </w:pPr>
            <w:r w:rsidRPr="00493B57">
              <w:t>L</w:t>
            </w:r>
          </w:p>
        </w:tc>
        <w:tc>
          <w:tcPr>
            <w:tcW w:w="1461" w:type="dxa"/>
          </w:tcPr>
          <w:p w:rsidR="00677832" w:rsidRPr="00493B57" w:rsidRDefault="00677832" w:rsidP="008446B7">
            <w:pPr>
              <w:pStyle w:val="Tableautetiere"/>
            </w:pPr>
            <w:r w:rsidRPr="00493B57">
              <w:t>Montant crédit</w:t>
            </w:r>
          </w:p>
        </w:tc>
        <w:tc>
          <w:tcPr>
            <w:tcW w:w="1457" w:type="dxa"/>
          </w:tcPr>
          <w:p w:rsidR="00677832" w:rsidRPr="00493B57" w:rsidRDefault="00677832" w:rsidP="008446B7">
            <w:pPr>
              <w:pStyle w:val="Tableautetiere"/>
            </w:pPr>
            <w:r w:rsidRPr="00493B57">
              <w:t>Solde c</w:t>
            </w:r>
            <w:r w:rsidRPr="00493B57">
              <w:t>u</w:t>
            </w:r>
            <w:r w:rsidRPr="00493B57">
              <w:t>mulé</w:t>
            </w:r>
          </w:p>
        </w:tc>
      </w:tr>
      <w:tr w:rsidR="00677832" w:rsidRPr="00493B57" w:rsidTr="00F36B75">
        <w:trPr>
          <w:trHeight w:val="114"/>
        </w:trPr>
        <w:tc>
          <w:tcPr>
            <w:tcW w:w="9500" w:type="dxa"/>
            <w:gridSpan w:val="12"/>
          </w:tcPr>
          <w:p w:rsidR="00677832" w:rsidRPr="00493B57" w:rsidRDefault="00677832" w:rsidP="008446B7">
            <w:pPr>
              <w:pStyle w:val="Tableautetiere"/>
            </w:pPr>
            <w:r w:rsidRPr="00493B57">
              <w:t xml:space="preserve">401001 Minoterie de </w:t>
            </w:r>
            <w:proofErr w:type="spellStart"/>
            <w:r w:rsidRPr="00493B57">
              <w:t>Verzac</w:t>
            </w:r>
            <w:proofErr w:type="spellEnd"/>
          </w:p>
        </w:tc>
      </w:tr>
      <w:tr w:rsidR="00677832" w:rsidRPr="00493B57" w:rsidTr="00F36B75">
        <w:trPr>
          <w:gridAfter w:val="1"/>
          <w:wAfter w:w="15" w:type="dxa"/>
          <w:trHeight w:val="114"/>
        </w:trPr>
        <w:tc>
          <w:tcPr>
            <w:tcW w:w="754" w:type="dxa"/>
          </w:tcPr>
          <w:p w:rsidR="00677832" w:rsidRPr="00493B57" w:rsidRDefault="00677832" w:rsidP="008446B7">
            <w:pPr>
              <w:pStyle w:val="Tableaucourant"/>
            </w:pPr>
            <w:r w:rsidRPr="00493B57">
              <w:t>9</w:t>
            </w:r>
          </w:p>
        </w:tc>
        <w:tc>
          <w:tcPr>
            <w:tcW w:w="762" w:type="dxa"/>
          </w:tcPr>
          <w:p w:rsidR="00677832" w:rsidRPr="00493B57" w:rsidRDefault="00677832" w:rsidP="008446B7">
            <w:pPr>
              <w:pStyle w:val="Tableaucourant"/>
            </w:pPr>
            <w:r w:rsidRPr="00493B57">
              <w:t>ACH</w:t>
            </w:r>
          </w:p>
        </w:tc>
        <w:tc>
          <w:tcPr>
            <w:tcW w:w="964" w:type="dxa"/>
          </w:tcPr>
          <w:p w:rsidR="00677832" w:rsidRPr="00493B57" w:rsidRDefault="00677832" w:rsidP="008446B7">
            <w:pPr>
              <w:pStyle w:val="Tableaucourant"/>
            </w:pPr>
            <w:r w:rsidRPr="00493B57">
              <w:t>01/01/N</w:t>
            </w:r>
          </w:p>
        </w:tc>
        <w:tc>
          <w:tcPr>
            <w:tcW w:w="798" w:type="dxa"/>
          </w:tcPr>
          <w:p w:rsidR="00677832" w:rsidRPr="00493B57" w:rsidRDefault="00677832" w:rsidP="008446B7">
            <w:pPr>
              <w:pStyle w:val="Tableaucourant"/>
            </w:pPr>
            <w:r w:rsidRPr="00493B57">
              <w:t>1240</w:t>
            </w:r>
          </w:p>
        </w:tc>
        <w:tc>
          <w:tcPr>
            <w:tcW w:w="1203" w:type="dxa"/>
          </w:tcPr>
          <w:p w:rsidR="00677832" w:rsidRPr="00493B57" w:rsidRDefault="00677832" w:rsidP="008446B7">
            <w:pPr>
              <w:pStyle w:val="Tableaucourant"/>
            </w:pPr>
            <w:r w:rsidRPr="00493B57">
              <w:t>Facture</w:t>
            </w:r>
          </w:p>
        </w:tc>
        <w:tc>
          <w:tcPr>
            <w:tcW w:w="416" w:type="dxa"/>
          </w:tcPr>
          <w:p w:rsidR="00677832" w:rsidRPr="00493B57" w:rsidRDefault="00677832" w:rsidP="008446B7">
            <w:pPr>
              <w:pStyle w:val="Tableaucourant"/>
            </w:pPr>
            <w:r w:rsidRPr="00493B57">
              <w:t>V</w:t>
            </w:r>
          </w:p>
        </w:tc>
        <w:tc>
          <w:tcPr>
            <w:tcW w:w="1189" w:type="dxa"/>
          </w:tcPr>
          <w:p w:rsidR="00677832" w:rsidRPr="00493B57" w:rsidRDefault="00677832" w:rsidP="008446B7">
            <w:pPr>
              <w:pStyle w:val="Tableaucourant"/>
            </w:pPr>
          </w:p>
        </w:tc>
        <w:tc>
          <w:tcPr>
            <w:tcW w:w="481" w:type="dxa"/>
            <w:gridSpan w:val="2"/>
          </w:tcPr>
          <w:p w:rsidR="00677832" w:rsidRPr="00493B57" w:rsidRDefault="00677832" w:rsidP="008446B7">
            <w:pPr>
              <w:pStyle w:val="Tableaucourant"/>
            </w:pPr>
            <w:r w:rsidRPr="00493B57">
              <w:t>A</w:t>
            </w:r>
          </w:p>
        </w:tc>
        <w:tc>
          <w:tcPr>
            <w:tcW w:w="1461" w:type="dxa"/>
          </w:tcPr>
          <w:p w:rsidR="00677832" w:rsidRPr="00493B57" w:rsidRDefault="00677832" w:rsidP="008446B7">
            <w:pPr>
              <w:pStyle w:val="Tableaucourant"/>
            </w:pPr>
            <w:r w:rsidRPr="00493B57">
              <w:t>11 012,88</w:t>
            </w:r>
          </w:p>
        </w:tc>
        <w:tc>
          <w:tcPr>
            <w:tcW w:w="1457" w:type="dxa"/>
          </w:tcPr>
          <w:p w:rsidR="00677832" w:rsidRPr="00493B57" w:rsidRDefault="00677832" w:rsidP="008446B7">
            <w:pPr>
              <w:pStyle w:val="Tableaucourant"/>
            </w:pPr>
            <w:r w:rsidRPr="00493B57">
              <w:t>11 012,88</w:t>
            </w:r>
          </w:p>
        </w:tc>
      </w:tr>
      <w:tr w:rsidR="00677832" w:rsidRPr="00493B57" w:rsidTr="00F36B75">
        <w:trPr>
          <w:gridAfter w:val="1"/>
          <w:wAfter w:w="15" w:type="dxa"/>
          <w:trHeight w:val="114"/>
        </w:trPr>
        <w:tc>
          <w:tcPr>
            <w:tcW w:w="754" w:type="dxa"/>
          </w:tcPr>
          <w:p w:rsidR="00677832" w:rsidRPr="00493B57" w:rsidRDefault="00677832" w:rsidP="008446B7">
            <w:pPr>
              <w:pStyle w:val="Tableaucourant"/>
            </w:pPr>
            <w:r w:rsidRPr="00493B57">
              <w:t>11</w:t>
            </w:r>
          </w:p>
        </w:tc>
        <w:tc>
          <w:tcPr>
            <w:tcW w:w="762" w:type="dxa"/>
          </w:tcPr>
          <w:p w:rsidR="00677832" w:rsidRPr="00493B57" w:rsidRDefault="00677832" w:rsidP="008446B7">
            <w:pPr>
              <w:pStyle w:val="Tableaucourant"/>
            </w:pPr>
            <w:r w:rsidRPr="00493B57">
              <w:t>BQ</w:t>
            </w:r>
          </w:p>
        </w:tc>
        <w:tc>
          <w:tcPr>
            <w:tcW w:w="964" w:type="dxa"/>
          </w:tcPr>
          <w:p w:rsidR="00677832" w:rsidRPr="00493B57" w:rsidRDefault="00677832" w:rsidP="008446B7">
            <w:pPr>
              <w:pStyle w:val="Tableaucourant"/>
            </w:pPr>
            <w:r w:rsidRPr="00493B57">
              <w:t>03/01/N</w:t>
            </w:r>
          </w:p>
        </w:tc>
        <w:tc>
          <w:tcPr>
            <w:tcW w:w="798" w:type="dxa"/>
          </w:tcPr>
          <w:p w:rsidR="00677832" w:rsidRPr="00493B57" w:rsidRDefault="00677832" w:rsidP="008446B7">
            <w:pPr>
              <w:pStyle w:val="Tableaucourant"/>
            </w:pPr>
            <w:r w:rsidRPr="00493B57">
              <w:t>5714</w:t>
            </w:r>
          </w:p>
        </w:tc>
        <w:tc>
          <w:tcPr>
            <w:tcW w:w="1203" w:type="dxa"/>
          </w:tcPr>
          <w:p w:rsidR="00677832" w:rsidRPr="00493B57" w:rsidRDefault="00677832" w:rsidP="008446B7">
            <w:pPr>
              <w:pStyle w:val="Tableaucourant"/>
            </w:pPr>
            <w:r w:rsidRPr="00493B57">
              <w:t>Règlement</w:t>
            </w:r>
          </w:p>
        </w:tc>
        <w:tc>
          <w:tcPr>
            <w:tcW w:w="416" w:type="dxa"/>
          </w:tcPr>
          <w:p w:rsidR="00677832" w:rsidRPr="00493B57" w:rsidRDefault="00677832" w:rsidP="008446B7">
            <w:pPr>
              <w:pStyle w:val="Tableaucourant"/>
            </w:pPr>
            <w:r w:rsidRPr="00493B57">
              <w:t>V</w:t>
            </w:r>
          </w:p>
        </w:tc>
        <w:tc>
          <w:tcPr>
            <w:tcW w:w="1189" w:type="dxa"/>
          </w:tcPr>
          <w:p w:rsidR="00677832" w:rsidRPr="00493B57" w:rsidRDefault="00677832" w:rsidP="008446B7">
            <w:pPr>
              <w:pStyle w:val="Tableaucourant"/>
            </w:pPr>
            <w:r w:rsidRPr="00493B57">
              <w:t>5 506,44</w:t>
            </w:r>
          </w:p>
        </w:tc>
        <w:tc>
          <w:tcPr>
            <w:tcW w:w="481" w:type="dxa"/>
            <w:gridSpan w:val="2"/>
          </w:tcPr>
          <w:p w:rsidR="00677832" w:rsidRPr="00493B57" w:rsidRDefault="00677832" w:rsidP="008446B7">
            <w:pPr>
              <w:pStyle w:val="Tableaucourant"/>
            </w:pPr>
            <w:r w:rsidRPr="00493B57">
              <w:t>A</w:t>
            </w:r>
          </w:p>
        </w:tc>
        <w:tc>
          <w:tcPr>
            <w:tcW w:w="1461" w:type="dxa"/>
          </w:tcPr>
          <w:p w:rsidR="00677832" w:rsidRPr="00493B57" w:rsidRDefault="00677832" w:rsidP="008446B7">
            <w:pPr>
              <w:pStyle w:val="Tableaucourant"/>
            </w:pPr>
          </w:p>
        </w:tc>
        <w:tc>
          <w:tcPr>
            <w:tcW w:w="1457" w:type="dxa"/>
          </w:tcPr>
          <w:p w:rsidR="00677832" w:rsidRPr="00493B57" w:rsidRDefault="00677832" w:rsidP="008446B7">
            <w:pPr>
              <w:pStyle w:val="Tableaucourant"/>
            </w:pPr>
            <w:r w:rsidRPr="00493B57">
              <w:t>5 506,44</w:t>
            </w:r>
          </w:p>
        </w:tc>
      </w:tr>
      <w:tr w:rsidR="00677832" w:rsidRPr="00493B57" w:rsidTr="00F36B75">
        <w:trPr>
          <w:gridAfter w:val="1"/>
          <w:wAfter w:w="15" w:type="dxa"/>
          <w:trHeight w:val="114"/>
        </w:trPr>
        <w:tc>
          <w:tcPr>
            <w:tcW w:w="754" w:type="dxa"/>
          </w:tcPr>
          <w:p w:rsidR="00677832" w:rsidRPr="00493B57" w:rsidRDefault="00677832" w:rsidP="008446B7">
            <w:pPr>
              <w:pStyle w:val="Tableaucourant"/>
            </w:pPr>
            <w:r w:rsidRPr="00493B57">
              <w:t>15</w:t>
            </w:r>
          </w:p>
        </w:tc>
        <w:tc>
          <w:tcPr>
            <w:tcW w:w="762" w:type="dxa"/>
          </w:tcPr>
          <w:p w:rsidR="00677832" w:rsidRPr="00493B57" w:rsidRDefault="00677832" w:rsidP="008446B7">
            <w:pPr>
              <w:pStyle w:val="Tableaucourant"/>
            </w:pPr>
            <w:r w:rsidRPr="00493B57">
              <w:t>ACH</w:t>
            </w:r>
          </w:p>
        </w:tc>
        <w:tc>
          <w:tcPr>
            <w:tcW w:w="964" w:type="dxa"/>
          </w:tcPr>
          <w:p w:rsidR="00677832" w:rsidRPr="00493B57" w:rsidRDefault="00677832" w:rsidP="008446B7">
            <w:pPr>
              <w:pStyle w:val="Tableaucourant"/>
            </w:pPr>
            <w:r w:rsidRPr="00493B57">
              <w:t>20/01/N</w:t>
            </w:r>
          </w:p>
        </w:tc>
        <w:tc>
          <w:tcPr>
            <w:tcW w:w="798" w:type="dxa"/>
          </w:tcPr>
          <w:p w:rsidR="00677832" w:rsidRPr="00493B57" w:rsidRDefault="00677832" w:rsidP="008446B7">
            <w:pPr>
              <w:pStyle w:val="Tableaucourant"/>
            </w:pPr>
            <w:r w:rsidRPr="00493B57">
              <w:t>1245</w:t>
            </w:r>
          </w:p>
        </w:tc>
        <w:tc>
          <w:tcPr>
            <w:tcW w:w="1203" w:type="dxa"/>
          </w:tcPr>
          <w:p w:rsidR="00677832" w:rsidRPr="00493B57" w:rsidRDefault="00677832" w:rsidP="008446B7">
            <w:pPr>
              <w:pStyle w:val="Tableaucourant"/>
            </w:pPr>
            <w:r w:rsidRPr="00493B57">
              <w:t>Facture</w:t>
            </w:r>
          </w:p>
        </w:tc>
        <w:tc>
          <w:tcPr>
            <w:tcW w:w="416" w:type="dxa"/>
          </w:tcPr>
          <w:p w:rsidR="00677832" w:rsidRPr="00493B57" w:rsidRDefault="00677832" w:rsidP="008446B7">
            <w:pPr>
              <w:pStyle w:val="Tableaucourant"/>
            </w:pPr>
            <w:r w:rsidRPr="00493B57">
              <w:t>V</w:t>
            </w:r>
          </w:p>
        </w:tc>
        <w:tc>
          <w:tcPr>
            <w:tcW w:w="1189" w:type="dxa"/>
          </w:tcPr>
          <w:p w:rsidR="00677832" w:rsidRPr="00493B57" w:rsidRDefault="00677832" w:rsidP="008446B7">
            <w:pPr>
              <w:pStyle w:val="Tableaucourant"/>
            </w:pPr>
          </w:p>
        </w:tc>
        <w:tc>
          <w:tcPr>
            <w:tcW w:w="481" w:type="dxa"/>
            <w:gridSpan w:val="2"/>
          </w:tcPr>
          <w:p w:rsidR="00677832" w:rsidRPr="00493B57" w:rsidRDefault="00677832" w:rsidP="008446B7">
            <w:pPr>
              <w:pStyle w:val="Tableaucourant"/>
            </w:pPr>
          </w:p>
        </w:tc>
        <w:tc>
          <w:tcPr>
            <w:tcW w:w="1461" w:type="dxa"/>
          </w:tcPr>
          <w:p w:rsidR="00677832" w:rsidRPr="00493B57" w:rsidRDefault="00677832" w:rsidP="008446B7">
            <w:pPr>
              <w:pStyle w:val="Tableaucourant"/>
            </w:pPr>
            <w:r w:rsidRPr="00493B57">
              <w:t>12 841,03</w:t>
            </w:r>
          </w:p>
        </w:tc>
        <w:tc>
          <w:tcPr>
            <w:tcW w:w="1457" w:type="dxa"/>
          </w:tcPr>
          <w:p w:rsidR="00677832" w:rsidRPr="00493B57" w:rsidRDefault="00677832" w:rsidP="008446B7">
            <w:pPr>
              <w:pStyle w:val="Tableaucourant"/>
            </w:pPr>
            <w:r w:rsidRPr="00493B57">
              <w:t>18 347,47</w:t>
            </w:r>
          </w:p>
        </w:tc>
      </w:tr>
      <w:tr w:rsidR="00677832" w:rsidRPr="00493B57" w:rsidTr="00F36B75">
        <w:trPr>
          <w:gridAfter w:val="1"/>
          <w:wAfter w:w="15" w:type="dxa"/>
          <w:trHeight w:val="114"/>
        </w:trPr>
        <w:tc>
          <w:tcPr>
            <w:tcW w:w="754" w:type="dxa"/>
          </w:tcPr>
          <w:p w:rsidR="00677832" w:rsidRPr="00493B57" w:rsidRDefault="00677832" w:rsidP="008446B7">
            <w:pPr>
              <w:pStyle w:val="Tableaucourant"/>
            </w:pPr>
            <w:r w:rsidRPr="00493B57">
              <w:t>18</w:t>
            </w:r>
          </w:p>
        </w:tc>
        <w:tc>
          <w:tcPr>
            <w:tcW w:w="762" w:type="dxa"/>
          </w:tcPr>
          <w:p w:rsidR="00677832" w:rsidRPr="00493B57" w:rsidRDefault="00677832" w:rsidP="008446B7">
            <w:pPr>
              <w:pStyle w:val="Tableaucourant"/>
            </w:pPr>
            <w:r w:rsidRPr="00493B57">
              <w:t>BQ</w:t>
            </w:r>
          </w:p>
        </w:tc>
        <w:tc>
          <w:tcPr>
            <w:tcW w:w="964" w:type="dxa"/>
          </w:tcPr>
          <w:p w:rsidR="00677832" w:rsidRPr="00493B57" w:rsidRDefault="00677832" w:rsidP="008446B7">
            <w:pPr>
              <w:pStyle w:val="Tableaucourant"/>
            </w:pPr>
            <w:r w:rsidRPr="00493B57">
              <w:t>24/01/N</w:t>
            </w:r>
          </w:p>
        </w:tc>
        <w:tc>
          <w:tcPr>
            <w:tcW w:w="798" w:type="dxa"/>
          </w:tcPr>
          <w:p w:rsidR="00677832" w:rsidRPr="00493B57" w:rsidRDefault="00677832" w:rsidP="008446B7">
            <w:pPr>
              <w:pStyle w:val="Tableaucourant"/>
            </w:pPr>
            <w:r w:rsidRPr="00493B57">
              <w:t>5722</w:t>
            </w:r>
          </w:p>
        </w:tc>
        <w:tc>
          <w:tcPr>
            <w:tcW w:w="1203" w:type="dxa"/>
          </w:tcPr>
          <w:p w:rsidR="00677832" w:rsidRPr="00493B57" w:rsidRDefault="00677832" w:rsidP="008446B7">
            <w:pPr>
              <w:pStyle w:val="Tableaucourant"/>
            </w:pPr>
            <w:r w:rsidRPr="00493B57">
              <w:t>Règlement</w:t>
            </w:r>
          </w:p>
        </w:tc>
        <w:tc>
          <w:tcPr>
            <w:tcW w:w="416" w:type="dxa"/>
          </w:tcPr>
          <w:p w:rsidR="00677832" w:rsidRPr="00493B57" w:rsidRDefault="00677832" w:rsidP="008446B7">
            <w:pPr>
              <w:pStyle w:val="Tableaucourant"/>
            </w:pPr>
            <w:r w:rsidRPr="00493B57">
              <w:t>V</w:t>
            </w:r>
          </w:p>
        </w:tc>
        <w:tc>
          <w:tcPr>
            <w:tcW w:w="1189" w:type="dxa"/>
          </w:tcPr>
          <w:p w:rsidR="00677832" w:rsidRPr="00493B57" w:rsidRDefault="00677832" w:rsidP="008446B7">
            <w:pPr>
              <w:pStyle w:val="Tableaucourant"/>
            </w:pPr>
            <w:r w:rsidRPr="00493B57">
              <w:t>5 932,00</w:t>
            </w:r>
          </w:p>
        </w:tc>
        <w:tc>
          <w:tcPr>
            <w:tcW w:w="481" w:type="dxa"/>
            <w:gridSpan w:val="2"/>
          </w:tcPr>
          <w:p w:rsidR="00677832" w:rsidRPr="00493B57" w:rsidRDefault="00677832" w:rsidP="008446B7">
            <w:pPr>
              <w:pStyle w:val="Tableaucourant"/>
            </w:pPr>
          </w:p>
        </w:tc>
        <w:tc>
          <w:tcPr>
            <w:tcW w:w="1461" w:type="dxa"/>
          </w:tcPr>
          <w:p w:rsidR="00677832" w:rsidRPr="00493B57" w:rsidRDefault="00677832" w:rsidP="008446B7">
            <w:pPr>
              <w:pStyle w:val="Tableaucourant"/>
            </w:pPr>
          </w:p>
        </w:tc>
        <w:tc>
          <w:tcPr>
            <w:tcW w:w="1457" w:type="dxa"/>
          </w:tcPr>
          <w:p w:rsidR="00677832" w:rsidRPr="00493B57" w:rsidRDefault="00677832" w:rsidP="008446B7">
            <w:pPr>
              <w:pStyle w:val="Tableaucourant"/>
            </w:pPr>
            <w:r w:rsidRPr="00493B57">
              <w:t>12 415,47</w:t>
            </w:r>
          </w:p>
        </w:tc>
      </w:tr>
      <w:tr w:rsidR="00677832" w:rsidRPr="00493B57" w:rsidTr="00F36B75">
        <w:trPr>
          <w:gridAfter w:val="1"/>
          <w:wAfter w:w="15" w:type="dxa"/>
          <w:trHeight w:val="114"/>
        </w:trPr>
        <w:tc>
          <w:tcPr>
            <w:tcW w:w="754" w:type="dxa"/>
          </w:tcPr>
          <w:p w:rsidR="00677832" w:rsidRPr="00493B57" w:rsidRDefault="00677832" w:rsidP="008446B7">
            <w:pPr>
              <w:pStyle w:val="Tableaucourant"/>
            </w:pPr>
            <w:r w:rsidRPr="00493B57">
              <w:t>16</w:t>
            </w:r>
          </w:p>
        </w:tc>
        <w:tc>
          <w:tcPr>
            <w:tcW w:w="762" w:type="dxa"/>
          </w:tcPr>
          <w:p w:rsidR="00677832" w:rsidRPr="00493B57" w:rsidRDefault="00677832" w:rsidP="008446B7">
            <w:pPr>
              <w:pStyle w:val="Tableaucourant"/>
            </w:pPr>
            <w:r w:rsidRPr="00493B57">
              <w:t>ACH</w:t>
            </w:r>
          </w:p>
        </w:tc>
        <w:tc>
          <w:tcPr>
            <w:tcW w:w="964" w:type="dxa"/>
          </w:tcPr>
          <w:p w:rsidR="00677832" w:rsidRPr="00493B57" w:rsidRDefault="00677832" w:rsidP="008446B7">
            <w:pPr>
              <w:pStyle w:val="Tableaucourant"/>
            </w:pPr>
            <w:r w:rsidRPr="00493B57">
              <w:t>24/01/N</w:t>
            </w:r>
          </w:p>
        </w:tc>
        <w:tc>
          <w:tcPr>
            <w:tcW w:w="798" w:type="dxa"/>
          </w:tcPr>
          <w:p w:rsidR="00677832" w:rsidRPr="00493B57" w:rsidRDefault="00677832" w:rsidP="008446B7">
            <w:pPr>
              <w:pStyle w:val="Tableaucourant"/>
            </w:pPr>
            <w:r w:rsidRPr="00493B57">
              <w:t>678</w:t>
            </w:r>
          </w:p>
        </w:tc>
        <w:tc>
          <w:tcPr>
            <w:tcW w:w="1203" w:type="dxa"/>
          </w:tcPr>
          <w:p w:rsidR="00677832" w:rsidRPr="00493B57" w:rsidRDefault="00677832" w:rsidP="008446B7">
            <w:pPr>
              <w:pStyle w:val="Tableaucourant"/>
            </w:pPr>
            <w:r w:rsidRPr="00493B57">
              <w:t>Avoir</w:t>
            </w:r>
          </w:p>
        </w:tc>
        <w:tc>
          <w:tcPr>
            <w:tcW w:w="416" w:type="dxa"/>
          </w:tcPr>
          <w:p w:rsidR="00677832" w:rsidRPr="00493B57" w:rsidRDefault="00677832" w:rsidP="008446B7">
            <w:pPr>
              <w:pStyle w:val="Tableaucourant"/>
            </w:pPr>
            <w:r w:rsidRPr="00493B57">
              <w:t>V</w:t>
            </w:r>
          </w:p>
        </w:tc>
        <w:tc>
          <w:tcPr>
            <w:tcW w:w="1189" w:type="dxa"/>
          </w:tcPr>
          <w:p w:rsidR="00677832" w:rsidRPr="00493B57" w:rsidRDefault="00677832" w:rsidP="008446B7">
            <w:pPr>
              <w:pStyle w:val="Tableaucourant"/>
            </w:pPr>
            <w:r w:rsidRPr="00493B57">
              <w:t>977,04</w:t>
            </w:r>
          </w:p>
        </w:tc>
        <w:tc>
          <w:tcPr>
            <w:tcW w:w="481" w:type="dxa"/>
            <w:gridSpan w:val="2"/>
          </w:tcPr>
          <w:p w:rsidR="00677832" w:rsidRPr="00493B57" w:rsidRDefault="00677832" w:rsidP="008446B7">
            <w:pPr>
              <w:pStyle w:val="Tableaucourant"/>
            </w:pPr>
          </w:p>
        </w:tc>
        <w:tc>
          <w:tcPr>
            <w:tcW w:w="1461" w:type="dxa"/>
          </w:tcPr>
          <w:p w:rsidR="00677832" w:rsidRPr="00493B57" w:rsidRDefault="00677832" w:rsidP="008446B7">
            <w:pPr>
              <w:pStyle w:val="Tableaucourant"/>
            </w:pPr>
          </w:p>
        </w:tc>
        <w:tc>
          <w:tcPr>
            <w:tcW w:w="1457" w:type="dxa"/>
          </w:tcPr>
          <w:p w:rsidR="00677832" w:rsidRPr="00493B57" w:rsidRDefault="00677832" w:rsidP="008446B7">
            <w:pPr>
              <w:pStyle w:val="Tableaucourant"/>
            </w:pPr>
            <w:r w:rsidRPr="00493B57">
              <w:t>11 438,43</w:t>
            </w:r>
          </w:p>
        </w:tc>
      </w:tr>
      <w:tr w:rsidR="00677832" w:rsidRPr="00493B57" w:rsidTr="00F36B75">
        <w:trPr>
          <w:gridAfter w:val="1"/>
          <w:wAfter w:w="15" w:type="dxa"/>
          <w:trHeight w:val="114"/>
        </w:trPr>
        <w:tc>
          <w:tcPr>
            <w:tcW w:w="754" w:type="dxa"/>
          </w:tcPr>
          <w:p w:rsidR="00677832" w:rsidRPr="00493B57" w:rsidRDefault="00677832" w:rsidP="008446B7">
            <w:pPr>
              <w:pStyle w:val="Tableaucourant"/>
            </w:pPr>
            <w:r w:rsidRPr="00493B57">
              <w:t>19</w:t>
            </w:r>
          </w:p>
        </w:tc>
        <w:tc>
          <w:tcPr>
            <w:tcW w:w="762" w:type="dxa"/>
          </w:tcPr>
          <w:p w:rsidR="00677832" w:rsidRPr="00493B57" w:rsidRDefault="00677832" w:rsidP="008446B7">
            <w:pPr>
              <w:pStyle w:val="Tableaucourant"/>
            </w:pPr>
            <w:r w:rsidRPr="00493B57">
              <w:t>BQ</w:t>
            </w:r>
          </w:p>
        </w:tc>
        <w:tc>
          <w:tcPr>
            <w:tcW w:w="964" w:type="dxa"/>
          </w:tcPr>
          <w:p w:rsidR="00677832" w:rsidRPr="00493B57" w:rsidRDefault="00677832" w:rsidP="008446B7">
            <w:pPr>
              <w:pStyle w:val="Tableaucourant"/>
            </w:pPr>
            <w:r w:rsidRPr="00493B57">
              <w:t>31/01/N</w:t>
            </w:r>
          </w:p>
        </w:tc>
        <w:tc>
          <w:tcPr>
            <w:tcW w:w="798" w:type="dxa"/>
          </w:tcPr>
          <w:p w:rsidR="00677832" w:rsidRPr="00493B57" w:rsidRDefault="00677832" w:rsidP="008446B7">
            <w:pPr>
              <w:pStyle w:val="Tableaucourant"/>
            </w:pPr>
            <w:r w:rsidRPr="00493B57">
              <w:t>5732</w:t>
            </w:r>
          </w:p>
        </w:tc>
        <w:tc>
          <w:tcPr>
            <w:tcW w:w="1203" w:type="dxa"/>
          </w:tcPr>
          <w:p w:rsidR="00677832" w:rsidRPr="00493B57" w:rsidRDefault="00677832" w:rsidP="008446B7">
            <w:pPr>
              <w:pStyle w:val="Tableaucourant"/>
            </w:pPr>
            <w:r w:rsidRPr="00493B57">
              <w:t>Règlement</w:t>
            </w:r>
          </w:p>
        </w:tc>
        <w:tc>
          <w:tcPr>
            <w:tcW w:w="416" w:type="dxa"/>
          </w:tcPr>
          <w:p w:rsidR="00677832" w:rsidRPr="00493B57" w:rsidRDefault="00677832" w:rsidP="008446B7">
            <w:pPr>
              <w:pStyle w:val="Tableaucourant"/>
            </w:pPr>
            <w:r w:rsidRPr="00493B57">
              <w:t>V</w:t>
            </w:r>
          </w:p>
        </w:tc>
        <w:tc>
          <w:tcPr>
            <w:tcW w:w="1189" w:type="dxa"/>
          </w:tcPr>
          <w:p w:rsidR="00677832" w:rsidRPr="00493B57" w:rsidRDefault="00677832" w:rsidP="008446B7">
            <w:pPr>
              <w:pStyle w:val="Tableaucourant"/>
            </w:pPr>
            <w:r w:rsidRPr="00493B57">
              <w:t>5 506,44</w:t>
            </w:r>
          </w:p>
        </w:tc>
        <w:tc>
          <w:tcPr>
            <w:tcW w:w="481" w:type="dxa"/>
            <w:gridSpan w:val="2"/>
          </w:tcPr>
          <w:p w:rsidR="00677832" w:rsidRPr="00493B57" w:rsidRDefault="00677832" w:rsidP="008446B7">
            <w:pPr>
              <w:pStyle w:val="Tableaucourant"/>
            </w:pPr>
            <w:r w:rsidRPr="00493B57">
              <w:t>A</w:t>
            </w:r>
          </w:p>
        </w:tc>
        <w:tc>
          <w:tcPr>
            <w:tcW w:w="1461" w:type="dxa"/>
          </w:tcPr>
          <w:p w:rsidR="00677832" w:rsidRPr="00493B57" w:rsidRDefault="00677832" w:rsidP="008446B7">
            <w:pPr>
              <w:pStyle w:val="Tableaucourant"/>
            </w:pPr>
          </w:p>
        </w:tc>
        <w:tc>
          <w:tcPr>
            <w:tcW w:w="1457" w:type="dxa"/>
          </w:tcPr>
          <w:p w:rsidR="00677832" w:rsidRPr="00493B57" w:rsidRDefault="00677832" w:rsidP="008446B7">
            <w:pPr>
              <w:pStyle w:val="Tableaucourant"/>
            </w:pPr>
            <w:r w:rsidRPr="00493B57">
              <w:t>5 931,99</w:t>
            </w:r>
          </w:p>
        </w:tc>
      </w:tr>
      <w:tr w:rsidR="00677832" w:rsidRPr="00493B57" w:rsidTr="00F36B75">
        <w:trPr>
          <w:trHeight w:val="114"/>
        </w:trPr>
        <w:tc>
          <w:tcPr>
            <w:tcW w:w="9500" w:type="dxa"/>
            <w:gridSpan w:val="12"/>
          </w:tcPr>
          <w:p w:rsidR="00677832" w:rsidRPr="00493B57" w:rsidRDefault="00677832" w:rsidP="008446B7">
            <w:pPr>
              <w:pStyle w:val="Tableautetiere"/>
            </w:pPr>
            <w:r w:rsidRPr="00493B57">
              <w:t>401002 Moulin de Pornic</w:t>
            </w:r>
          </w:p>
        </w:tc>
      </w:tr>
      <w:tr w:rsidR="00677832" w:rsidRPr="00493B57" w:rsidTr="00F36B75">
        <w:trPr>
          <w:gridAfter w:val="1"/>
          <w:wAfter w:w="15" w:type="dxa"/>
          <w:trHeight w:val="114"/>
        </w:trPr>
        <w:tc>
          <w:tcPr>
            <w:tcW w:w="754" w:type="dxa"/>
          </w:tcPr>
          <w:p w:rsidR="00677832" w:rsidRPr="00493B57" w:rsidRDefault="00677832" w:rsidP="008446B7">
            <w:pPr>
              <w:pStyle w:val="Tableaucourant"/>
            </w:pPr>
            <w:r w:rsidRPr="00493B57">
              <w:t>13</w:t>
            </w:r>
          </w:p>
        </w:tc>
        <w:tc>
          <w:tcPr>
            <w:tcW w:w="762" w:type="dxa"/>
          </w:tcPr>
          <w:p w:rsidR="00677832" w:rsidRPr="00493B57" w:rsidRDefault="00677832" w:rsidP="008446B7">
            <w:pPr>
              <w:pStyle w:val="Tableaucourant"/>
            </w:pPr>
            <w:r w:rsidRPr="00493B57">
              <w:t>ACH</w:t>
            </w:r>
          </w:p>
        </w:tc>
        <w:tc>
          <w:tcPr>
            <w:tcW w:w="964" w:type="dxa"/>
          </w:tcPr>
          <w:p w:rsidR="00677832" w:rsidRPr="00493B57" w:rsidRDefault="00677832" w:rsidP="008446B7">
            <w:pPr>
              <w:pStyle w:val="Tableaucourant"/>
            </w:pPr>
            <w:r w:rsidRPr="00493B57">
              <w:t>10/01/N</w:t>
            </w:r>
          </w:p>
        </w:tc>
        <w:tc>
          <w:tcPr>
            <w:tcW w:w="798" w:type="dxa"/>
          </w:tcPr>
          <w:p w:rsidR="00677832" w:rsidRPr="00493B57" w:rsidRDefault="00677832" w:rsidP="008446B7">
            <w:pPr>
              <w:pStyle w:val="Tableaucourant"/>
            </w:pPr>
            <w:r w:rsidRPr="00493B57">
              <w:t>956</w:t>
            </w:r>
          </w:p>
        </w:tc>
        <w:tc>
          <w:tcPr>
            <w:tcW w:w="1203" w:type="dxa"/>
          </w:tcPr>
          <w:p w:rsidR="00677832" w:rsidRPr="00493B57" w:rsidRDefault="00677832" w:rsidP="008446B7">
            <w:pPr>
              <w:pStyle w:val="Tableaucourant"/>
            </w:pPr>
            <w:r w:rsidRPr="00493B57">
              <w:t>Facture</w:t>
            </w:r>
          </w:p>
        </w:tc>
        <w:tc>
          <w:tcPr>
            <w:tcW w:w="416" w:type="dxa"/>
          </w:tcPr>
          <w:p w:rsidR="00677832" w:rsidRPr="00493B57" w:rsidRDefault="00677832" w:rsidP="008446B7">
            <w:pPr>
              <w:pStyle w:val="Tableaucourant"/>
            </w:pPr>
            <w:r w:rsidRPr="00493B57">
              <w:t>V</w:t>
            </w:r>
          </w:p>
        </w:tc>
        <w:tc>
          <w:tcPr>
            <w:tcW w:w="1250" w:type="dxa"/>
            <w:gridSpan w:val="2"/>
          </w:tcPr>
          <w:p w:rsidR="00677832" w:rsidRPr="00493B57" w:rsidRDefault="00677832" w:rsidP="008446B7">
            <w:pPr>
              <w:pStyle w:val="Tableaucourant"/>
            </w:pPr>
          </w:p>
        </w:tc>
        <w:tc>
          <w:tcPr>
            <w:tcW w:w="420" w:type="dxa"/>
          </w:tcPr>
          <w:p w:rsidR="00677832" w:rsidRPr="00493B57" w:rsidRDefault="00677832" w:rsidP="008446B7">
            <w:pPr>
              <w:pStyle w:val="Tableaucourant"/>
            </w:pPr>
          </w:p>
        </w:tc>
        <w:tc>
          <w:tcPr>
            <w:tcW w:w="1461" w:type="dxa"/>
          </w:tcPr>
          <w:p w:rsidR="00677832" w:rsidRPr="00493B57" w:rsidRDefault="00677832" w:rsidP="008446B7">
            <w:pPr>
              <w:pStyle w:val="Tableaucourant"/>
            </w:pPr>
            <w:r w:rsidRPr="00493B57">
              <w:t>3 268,12</w:t>
            </w:r>
          </w:p>
        </w:tc>
        <w:tc>
          <w:tcPr>
            <w:tcW w:w="1457" w:type="dxa"/>
          </w:tcPr>
          <w:p w:rsidR="00677832" w:rsidRPr="00493B57" w:rsidRDefault="00677832" w:rsidP="008446B7">
            <w:pPr>
              <w:pStyle w:val="Tableaucourant"/>
            </w:pPr>
            <w:r w:rsidRPr="00493B57">
              <w:t>3 268,12</w:t>
            </w:r>
          </w:p>
        </w:tc>
      </w:tr>
      <w:tr w:rsidR="00677832" w:rsidRPr="00493B57" w:rsidTr="00F36B75">
        <w:trPr>
          <w:gridAfter w:val="1"/>
          <w:wAfter w:w="15" w:type="dxa"/>
          <w:trHeight w:val="114"/>
        </w:trPr>
        <w:tc>
          <w:tcPr>
            <w:tcW w:w="754" w:type="dxa"/>
          </w:tcPr>
          <w:p w:rsidR="00677832" w:rsidRPr="00493B57" w:rsidRDefault="00677832" w:rsidP="008446B7">
            <w:pPr>
              <w:pStyle w:val="Tableaucourant"/>
            </w:pPr>
            <w:r w:rsidRPr="00493B57">
              <w:t>14</w:t>
            </w:r>
          </w:p>
        </w:tc>
        <w:tc>
          <w:tcPr>
            <w:tcW w:w="762" w:type="dxa"/>
          </w:tcPr>
          <w:p w:rsidR="00677832" w:rsidRPr="00493B57" w:rsidRDefault="00677832" w:rsidP="008446B7">
            <w:pPr>
              <w:pStyle w:val="Tableaucourant"/>
            </w:pPr>
            <w:r w:rsidRPr="00493B57">
              <w:t>BQ</w:t>
            </w:r>
          </w:p>
        </w:tc>
        <w:tc>
          <w:tcPr>
            <w:tcW w:w="964" w:type="dxa"/>
          </w:tcPr>
          <w:p w:rsidR="00677832" w:rsidRPr="00493B57" w:rsidRDefault="00677832" w:rsidP="008446B7">
            <w:pPr>
              <w:pStyle w:val="Tableaucourant"/>
            </w:pPr>
            <w:r w:rsidRPr="00493B57">
              <w:t>10/01/N</w:t>
            </w:r>
          </w:p>
        </w:tc>
        <w:tc>
          <w:tcPr>
            <w:tcW w:w="798" w:type="dxa"/>
          </w:tcPr>
          <w:p w:rsidR="00677832" w:rsidRPr="00493B57" w:rsidRDefault="00677832" w:rsidP="008446B7">
            <w:pPr>
              <w:pStyle w:val="Tableaucourant"/>
            </w:pPr>
            <w:r w:rsidRPr="00493B57">
              <w:t>5710</w:t>
            </w:r>
          </w:p>
        </w:tc>
        <w:tc>
          <w:tcPr>
            <w:tcW w:w="1203" w:type="dxa"/>
          </w:tcPr>
          <w:p w:rsidR="00677832" w:rsidRPr="00493B57" w:rsidRDefault="00677832" w:rsidP="008446B7">
            <w:pPr>
              <w:pStyle w:val="Tableaucourant"/>
            </w:pPr>
            <w:r w:rsidRPr="00493B57">
              <w:t>Règlement</w:t>
            </w:r>
          </w:p>
        </w:tc>
        <w:tc>
          <w:tcPr>
            <w:tcW w:w="416" w:type="dxa"/>
          </w:tcPr>
          <w:p w:rsidR="00677832" w:rsidRPr="00493B57" w:rsidRDefault="00677832" w:rsidP="008446B7">
            <w:pPr>
              <w:pStyle w:val="Tableaucourant"/>
            </w:pPr>
            <w:r w:rsidRPr="00493B57">
              <w:t>V</w:t>
            </w:r>
          </w:p>
        </w:tc>
        <w:tc>
          <w:tcPr>
            <w:tcW w:w="1250" w:type="dxa"/>
            <w:gridSpan w:val="2"/>
          </w:tcPr>
          <w:p w:rsidR="00677832" w:rsidRPr="00493B57" w:rsidRDefault="00677832" w:rsidP="008446B7">
            <w:pPr>
              <w:pStyle w:val="Tableaucourant"/>
            </w:pPr>
            <w:r w:rsidRPr="00493B57">
              <w:t>1 634,06</w:t>
            </w:r>
          </w:p>
        </w:tc>
        <w:tc>
          <w:tcPr>
            <w:tcW w:w="420" w:type="dxa"/>
          </w:tcPr>
          <w:p w:rsidR="00677832" w:rsidRPr="00493B57" w:rsidRDefault="00677832" w:rsidP="008446B7">
            <w:pPr>
              <w:pStyle w:val="Tableaucourant"/>
            </w:pPr>
          </w:p>
        </w:tc>
        <w:tc>
          <w:tcPr>
            <w:tcW w:w="1461" w:type="dxa"/>
          </w:tcPr>
          <w:p w:rsidR="00677832" w:rsidRPr="00493B57" w:rsidRDefault="00677832" w:rsidP="008446B7">
            <w:pPr>
              <w:pStyle w:val="Tableaucourant"/>
            </w:pPr>
          </w:p>
        </w:tc>
        <w:tc>
          <w:tcPr>
            <w:tcW w:w="1457" w:type="dxa"/>
          </w:tcPr>
          <w:p w:rsidR="00677832" w:rsidRPr="00493B57" w:rsidRDefault="00677832" w:rsidP="008446B7">
            <w:pPr>
              <w:pStyle w:val="Tableaucourant"/>
            </w:pPr>
            <w:r w:rsidRPr="00493B57">
              <w:t>1 634,06</w:t>
            </w:r>
          </w:p>
        </w:tc>
      </w:tr>
      <w:tr w:rsidR="00677832" w:rsidRPr="00493B57" w:rsidTr="00F36B75">
        <w:trPr>
          <w:gridAfter w:val="1"/>
          <w:wAfter w:w="15" w:type="dxa"/>
          <w:trHeight w:val="114"/>
        </w:trPr>
        <w:tc>
          <w:tcPr>
            <w:tcW w:w="754" w:type="dxa"/>
          </w:tcPr>
          <w:p w:rsidR="00677832" w:rsidRPr="00493B57" w:rsidRDefault="00677832" w:rsidP="008446B7">
            <w:pPr>
              <w:pStyle w:val="Tableaucourant"/>
            </w:pPr>
            <w:r w:rsidRPr="00493B57">
              <w:t>20</w:t>
            </w:r>
          </w:p>
        </w:tc>
        <w:tc>
          <w:tcPr>
            <w:tcW w:w="762" w:type="dxa"/>
          </w:tcPr>
          <w:p w:rsidR="00677832" w:rsidRPr="00493B57" w:rsidRDefault="00677832" w:rsidP="008446B7">
            <w:pPr>
              <w:pStyle w:val="Tableaucourant"/>
            </w:pPr>
            <w:r w:rsidRPr="00493B57">
              <w:t>ACH</w:t>
            </w:r>
          </w:p>
        </w:tc>
        <w:tc>
          <w:tcPr>
            <w:tcW w:w="964" w:type="dxa"/>
          </w:tcPr>
          <w:p w:rsidR="00677832" w:rsidRPr="00493B57" w:rsidRDefault="00677832" w:rsidP="008446B7">
            <w:pPr>
              <w:pStyle w:val="Tableaucourant"/>
            </w:pPr>
            <w:r w:rsidRPr="00493B57">
              <w:t>24/01/N</w:t>
            </w:r>
          </w:p>
        </w:tc>
        <w:tc>
          <w:tcPr>
            <w:tcW w:w="798" w:type="dxa"/>
          </w:tcPr>
          <w:p w:rsidR="00677832" w:rsidRPr="00493B57" w:rsidRDefault="00677832" w:rsidP="008446B7">
            <w:pPr>
              <w:pStyle w:val="Tableaucourant"/>
            </w:pPr>
            <w:r w:rsidRPr="00493B57">
              <w:t>723</w:t>
            </w:r>
          </w:p>
        </w:tc>
        <w:tc>
          <w:tcPr>
            <w:tcW w:w="1203" w:type="dxa"/>
          </w:tcPr>
          <w:p w:rsidR="00677832" w:rsidRPr="00493B57" w:rsidRDefault="00677832" w:rsidP="008446B7">
            <w:pPr>
              <w:pStyle w:val="Tableaucourant"/>
            </w:pPr>
            <w:r w:rsidRPr="00493B57">
              <w:t>Facture</w:t>
            </w:r>
          </w:p>
        </w:tc>
        <w:tc>
          <w:tcPr>
            <w:tcW w:w="416" w:type="dxa"/>
          </w:tcPr>
          <w:p w:rsidR="00677832" w:rsidRPr="00493B57" w:rsidRDefault="00677832" w:rsidP="008446B7">
            <w:pPr>
              <w:pStyle w:val="Tableaucourant"/>
            </w:pPr>
            <w:r w:rsidRPr="00493B57">
              <w:t>V</w:t>
            </w:r>
          </w:p>
        </w:tc>
        <w:tc>
          <w:tcPr>
            <w:tcW w:w="1250" w:type="dxa"/>
            <w:gridSpan w:val="2"/>
          </w:tcPr>
          <w:p w:rsidR="00677832" w:rsidRPr="00493B57" w:rsidRDefault="00677832" w:rsidP="008446B7">
            <w:pPr>
              <w:pStyle w:val="Tableaucourant"/>
            </w:pPr>
          </w:p>
        </w:tc>
        <w:tc>
          <w:tcPr>
            <w:tcW w:w="420" w:type="dxa"/>
          </w:tcPr>
          <w:p w:rsidR="00677832" w:rsidRPr="00493B57" w:rsidRDefault="00677832" w:rsidP="008446B7">
            <w:pPr>
              <w:pStyle w:val="Tableaucourant"/>
            </w:pPr>
          </w:p>
        </w:tc>
        <w:tc>
          <w:tcPr>
            <w:tcW w:w="1461" w:type="dxa"/>
          </w:tcPr>
          <w:p w:rsidR="00677832" w:rsidRPr="00493B57" w:rsidRDefault="00677832" w:rsidP="008446B7">
            <w:pPr>
              <w:pStyle w:val="Tableaucourant"/>
            </w:pPr>
            <w:r w:rsidRPr="00493B57">
              <w:t>3 045,80</w:t>
            </w:r>
          </w:p>
        </w:tc>
        <w:tc>
          <w:tcPr>
            <w:tcW w:w="1457" w:type="dxa"/>
          </w:tcPr>
          <w:p w:rsidR="00677832" w:rsidRPr="00493B57" w:rsidRDefault="00677832" w:rsidP="008446B7">
            <w:pPr>
              <w:pStyle w:val="Tableaucourant"/>
            </w:pPr>
            <w:r w:rsidRPr="00493B57">
              <w:t>4 679,86</w:t>
            </w:r>
          </w:p>
        </w:tc>
      </w:tr>
    </w:tbl>
    <w:p w:rsidR="00677832" w:rsidRPr="00493B57" w:rsidRDefault="00677832" w:rsidP="008446B7">
      <w:pPr>
        <w:pStyle w:val="TTextecourant"/>
      </w:pPr>
      <w:r w:rsidRPr="00493B57">
        <w:t xml:space="preserve">L’entreprise est à jour de ses règlements envers le fournisseur « Minoterie de </w:t>
      </w:r>
      <w:proofErr w:type="spellStart"/>
      <w:r w:rsidRPr="00493B57">
        <w:t>Verzac</w:t>
      </w:r>
      <w:proofErr w:type="spellEnd"/>
      <w:r w:rsidRPr="00493B57">
        <w:t> ».</w:t>
      </w:r>
    </w:p>
    <w:p w:rsidR="00677832" w:rsidRPr="00493B57" w:rsidRDefault="00677832" w:rsidP="008446B7">
      <w:pPr>
        <w:pStyle w:val="TTextecourant"/>
      </w:pPr>
      <w:r w:rsidRPr="00493B57">
        <w:t>La facture 1240 du 01/01 est soldée :</w:t>
      </w:r>
    </w:p>
    <w:p w:rsidR="00677832" w:rsidRPr="00493B57" w:rsidRDefault="00677832" w:rsidP="008446B7">
      <w:pPr>
        <w:pStyle w:val="TEnumpuce"/>
      </w:pPr>
      <w:r w:rsidRPr="00493B57">
        <w:t>premier règlement au 03/01 pour la moitié ;</w:t>
      </w:r>
    </w:p>
    <w:p w:rsidR="00677832" w:rsidRPr="00493B57" w:rsidRDefault="00677832" w:rsidP="008446B7">
      <w:pPr>
        <w:pStyle w:val="TEnumpuce"/>
      </w:pPr>
      <w:r w:rsidRPr="00493B57">
        <w:t>second règlement au 31/01 pour le solde.</w:t>
      </w:r>
    </w:p>
    <w:p w:rsidR="00677832" w:rsidRPr="00493B57" w:rsidRDefault="00677832" w:rsidP="008446B7">
      <w:pPr>
        <w:pStyle w:val="TTextecourant"/>
      </w:pPr>
      <w:r w:rsidRPr="00493B57">
        <w:t>Les autres sommes ne sont pas lettrées mais la situation est normale, il manque le solde soit 5 932 € qui sera réglé au 20/02.</w:t>
      </w:r>
    </w:p>
    <w:p w:rsidR="00677832" w:rsidRPr="00493B57" w:rsidRDefault="00677832" w:rsidP="008446B7">
      <w:pPr>
        <w:pStyle w:val="TTextecourant"/>
      </w:pPr>
      <w:r w:rsidRPr="00493B57">
        <w:t>L’entreprise n’est pas à jour de ses règlements avec le Moulin de Pornic. La facture 723 du 10/01 aurait dû être payée pour la moitié au comptant (on part du principe que l’entreprise a les mêmes conditions de règlement avec tous les fournisseurs).</w:t>
      </w:r>
    </w:p>
    <w:p w:rsidR="00677832" w:rsidRPr="00493B57" w:rsidRDefault="00677832" w:rsidP="008446B7">
      <w:pPr>
        <w:pStyle w:val="TTextecourant"/>
      </w:pPr>
      <w:r w:rsidRPr="00493B57">
        <w:t xml:space="preserve">Le règlement n’apparaît pas dans le </w:t>
      </w:r>
      <w:proofErr w:type="spellStart"/>
      <w:r w:rsidRPr="00493B57">
        <w:t>grand-livre</w:t>
      </w:r>
      <w:proofErr w:type="spellEnd"/>
      <w:r w:rsidRPr="00493B57">
        <w:t xml:space="preserve"> des fournisseurs. Il faudrait donc rechercher la cause de cette absence (oubli de payer le fournisseur ou oubli de saisie comptable).</w:t>
      </w:r>
    </w:p>
    <w:p w:rsidR="00677832" w:rsidRPr="00493B57" w:rsidRDefault="00AF2285" w:rsidP="00AF2285">
      <w:pPr>
        <w:pStyle w:val="06Questionenonce"/>
      </w:pPr>
      <w:r>
        <w:t>2</w:t>
      </w:r>
      <w:r>
        <w:tab/>
      </w:r>
      <w:r w:rsidR="00677832" w:rsidRPr="00493B57">
        <w:t xml:space="preserve">Prenez connaissance de la note de Sarah </w:t>
      </w:r>
      <w:proofErr w:type="spellStart"/>
      <w:r w:rsidR="00677832" w:rsidRPr="00493B57">
        <w:t>Chouanan</w:t>
      </w:r>
      <w:proofErr w:type="spellEnd"/>
      <w:r w:rsidR="00677832" w:rsidRPr="00493B57">
        <w:t xml:space="preserve"> et répondez-lui (ressources 1, 3).</w:t>
      </w:r>
    </w:p>
    <w:p w:rsidR="00677832" w:rsidRPr="00493B57" w:rsidRDefault="00677832" w:rsidP="00855F83">
      <w:pPr>
        <w:pStyle w:val="TTextecourant"/>
      </w:pPr>
      <w:r w:rsidRPr="00493B57">
        <w:t xml:space="preserve">Les reports des journaux vers les </w:t>
      </w:r>
      <w:proofErr w:type="spellStart"/>
      <w:r w:rsidRPr="00493B57">
        <w:t>grands-livres</w:t>
      </w:r>
      <w:proofErr w:type="spellEnd"/>
      <w:r w:rsidRPr="00493B57">
        <w:t xml:space="preserve"> puis vers la balance font apparaître un montant des achats de :</w:t>
      </w:r>
    </w:p>
    <w:p w:rsidR="00677832" w:rsidRPr="00493B57" w:rsidRDefault="00677832" w:rsidP="00855F83">
      <w:pPr>
        <w:pStyle w:val="TTextecourant"/>
        <w:jc w:val="center"/>
      </w:pPr>
      <w:r w:rsidRPr="00493B57">
        <w:t>Total HT des achats de farine : 27 668,98 € (les achats figurent dans la balance pour leur montant HT)</w:t>
      </w:r>
    </w:p>
    <w:p w:rsidR="00677832" w:rsidRPr="00493B57" w:rsidRDefault="00677832" w:rsidP="008446B7">
      <w:pPr>
        <w:pStyle w:val="TTextecourant"/>
      </w:pPr>
      <w:r w:rsidRPr="00493B57">
        <w:t>Soit :</w:t>
      </w:r>
    </w:p>
    <w:p w:rsidR="00677832" w:rsidRPr="00493B57" w:rsidRDefault="00677832" w:rsidP="008446B7">
      <w:pPr>
        <w:pStyle w:val="TEnumpuce"/>
      </w:pPr>
      <w:r w:rsidRPr="00493B57">
        <w:t>20 751,74 € : montant de nos achats de farine (75 %) ;</w:t>
      </w:r>
    </w:p>
    <w:p w:rsidR="00677832" w:rsidRPr="00493B57" w:rsidRDefault="00677832" w:rsidP="008446B7">
      <w:pPr>
        <w:pStyle w:val="TEnumpuce"/>
      </w:pPr>
      <w:r w:rsidRPr="00493B57">
        <w:t>6 917,24 € : montant de nos achats de farine biologique (25 %).</w:t>
      </w:r>
    </w:p>
    <w:p w:rsidR="00677832" w:rsidRPr="00493B57" w:rsidRDefault="00677832" w:rsidP="008446B7">
      <w:pPr>
        <w:pStyle w:val="TTextecourant"/>
      </w:pPr>
      <w:r w:rsidRPr="00493B57">
        <w:t>L’entreprise achète 75 % de farine de blé ordinaire pour 25 % de farine biologique.</w:t>
      </w:r>
    </w:p>
    <w:p w:rsidR="00677832" w:rsidRPr="00493B57" w:rsidRDefault="00677832" w:rsidP="008446B7">
      <w:pPr>
        <w:pStyle w:val="TTextecourant"/>
      </w:pPr>
      <w:r w:rsidRPr="00493B57">
        <w:t xml:space="preserve">La division du compte 601 en </w:t>
      </w:r>
      <w:proofErr w:type="spellStart"/>
      <w:r w:rsidRPr="00493B57">
        <w:t>sous-comptes</w:t>
      </w:r>
      <w:proofErr w:type="spellEnd"/>
      <w:r w:rsidRPr="00493B57">
        <w:t xml:space="preserve"> permet de disposer de ce type d’informations dans la com</w:t>
      </w:r>
      <w:r w:rsidRPr="00493B57">
        <w:t>p</w:t>
      </w:r>
      <w:r w:rsidRPr="00493B57">
        <w:t>tabilité.</w:t>
      </w:r>
    </w:p>
    <w:p w:rsidR="00677832" w:rsidRPr="00493B57" w:rsidRDefault="00677832" w:rsidP="008446B7">
      <w:pPr>
        <w:pStyle w:val="TTextecourant"/>
      </w:pPr>
      <w:r w:rsidRPr="00493B57">
        <w:t>Le grand-livre ou la balance (après enregistrement de la facture d’avoir manquante) permettent de co</w:t>
      </w:r>
      <w:r w:rsidRPr="00493B57">
        <w:t>n</w:t>
      </w:r>
      <w:r w:rsidRPr="00493B57">
        <w:t>naître :</w:t>
      </w:r>
    </w:p>
    <w:p w:rsidR="00677832" w:rsidRPr="00493B57" w:rsidRDefault="00677832" w:rsidP="008446B7">
      <w:pPr>
        <w:pStyle w:val="TEnumpuce"/>
      </w:pPr>
      <w:r w:rsidRPr="00493B57">
        <w:t xml:space="preserve">le montant des achats avec la Minoterie de </w:t>
      </w:r>
      <w:proofErr w:type="spellStart"/>
      <w:r w:rsidRPr="00493B57">
        <w:t>Verzac</w:t>
      </w:r>
      <w:proofErr w:type="spellEnd"/>
      <w:r w:rsidRPr="00493B57">
        <w:t> : 22 876,87 € ;</w:t>
      </w:r>
    </w:p>
    <w:p w:rsidR="00677832" w:rsidRPr="00493B57" w:rsidRDefault="00677832" w:rsidP="008446B7">
      <w:pPr>
        <w:pStyle w:val="TEnumpuce"/>
      </w:pPr>
      <w:r w:rsidRPr="00493B57">
        <w:t>le montant de nos achats avec le Moulin de Pornic : 6 313,92 €.</w:t>
      </w:r>
    </w:p>
    <w:p w:rsidR="00677832" w:rsidRPr="00493B57" w:rsidRDefault="00677832" w:rsidP="008446B7">
      <w:pPr>
        <w:pStyle w:val="TTextecourant"/>
      </w:pPr>
      <w:r w:rsidRPr="00493B57">
        <w:t xml:space="preserve">La minoterie de </w:t>
      </w:r>
      <w:proofErr w:type="spellStart"/>
      <w:r w:rsidRPr="00493B57">
        <w:t>Verzac</w:t>
      </w:r>
      <w:proofErr w:type="spellEnd"/>
      <w:r w:rsidRPr="00493B57">
        <w:t xml:space="preserve"> est le principal fournisseur avec un plus gros volume commandé.</w:t>
      </w:r>
    </w:p>
    <w:p w:rsidR="00677832" w:rsidRPr="00493B57" w:rsidRDefault="00677832" w:rsidP="008446B7">
      <w:pPr>
        <w:pStyle w:val="TTextecourant"/>
      </w:pPr>
      <w:r w:rsidRPr="00493B57">
        <w:t xml:space="preserve">Ces informations, qui peuvent être issues de la comptabilité, vont donner des éléments d’information à </w:t>
      </w:r>
      <w:r w:rsidRPr="00493B57">
        <w:lastRenderedPageBreak/>
        <w:t>Mme </w:t>
      </w:r>
      <w:proofErr w:type="spellStart"/>
      <w:r w:rsidRPr="00493B57">
        <w:t>Chouanan</w:t>
      </w:r>
      <w:proofErr w:type="spellEnd"/>
      <w:r w:rsidRPr="00493B57">
        <w:t xml:space="preserve"> qui lui </w:t>
      </w:r>
      <w:proofErr w:type="gramStart"/>
      <w:r w:rsidRPr="00493B57">
        <w:t>permettront</w:t>
      </w:r>
      <w:proofErr w:type="gramEnd"/>
      <w:r w:rsidRPr="00493B57">
        <w:t xml:space="preserve"> de négocier avec ses fournisseurs.</w:t>
      </w:r>
    </w:p>
    <w:p w:rsidR="00677832" w:rsidRPr="00493B57" w:rsidRDefault="00677832" w:rsidP="00C90096">
      <w:pPr>
        <w:pStyle w:val="05ExerciceTitre"/>
      </w:pPr>
      <w:r w:rsidRPr="00493B57">
        <w:t>Exercice 2</w:t>
      </w:r>
    </w:p>
    <w:p w:rsidR="00677832" w:rsidRPr="001838C0" w:rsidRDefault="00677832" w:rsidP="001838C0">
      <w:pPr>
        <w:pStyle w:val="TTextecourant"/>
        <w:rPr>
          <w:i/>
        </w:rPr>
      </w:pPr>
      <w:r w:rsidRPr="001838C0">
        <w:rPr>
          <w:i/>
        </w:rPr>
        <w:t>Erreur : mauvaise imputation du règlement de 367,65 €.</w:t>
      </w:r>
    </w:p>
    <w:p w:rsidR="00677832" w:rsidRPr="00493B57" w:rsidRDefault="00AF2285" w:rsidP="00AF2285">
      <w:pPr>
        <w:pStyle w:val="06Questionenonce"/>
      </w:pPr>
      <w:r>
        <w:t>1</w:t>
      </w:r>
      <w:r>
        <w:tab/>
      </w:r>
      <w:r w:rsidR="00677832" w:rsidRPr="00493B57">
        <w:t>Vérifiez les enregistrements comptables.</w:t>
      </w:r>
    </w:p>
    <w:p w:rsidR="00677832" w:rsidRPr="00493B57" w:rsidRDefault="00677832" w:rsidP="001838C0">
      <w:pPr>
        <w:pStyle w:val="TTextecourant"/>
      </w:pPr>
      <w:r w:rsidRPr="00493B57">
        <w:t xml:space="preserve">Cette erreur entraîne un solde débiteur pour le compte fournisseur </w:t>
      </w:r>
      <w:proofErr w:type="spellStart"/>
      <w:r w:rsidRPr="00493B57">
        <w:t>Gaec</w:t>
      </w:r>
      <w:proofErr w:type="spellEnd"/>
      <w:r w:rsidRPr="00493B57">
        <w:t xml:space="preserve"> de St Philippe (un solde débiteur est surpr</w:t>
      </w:r>
      <w:r w:rsidRPr="00493B57">
        <w:t>e</w:t>
      </w:r>
      <w:r w:rsidRPr="00493B57">
        <w:t>nant pour un compte fournisseur ; effectivement ici, il y a un règlement en trop).</w:t>
      </w:r>
    </w:p>
    <w:p w:rsidR="00677832" w:rsidRPr="00493B57" w:rsidRDefault="00677832" w:rsidP="001838C0">
      <w:pPr>
        <w:pStyle w:val="TTextecourant"/>
      </w:pPr>
      <w:r w:rsidRPr="00493B57">
        <w:t xml:space="preserve">Le compte du fournisseur </w:t>
      </w:r>
      <w:proofErr w:type="spellStart"/>
      <w:r w:rsidRPr="00493B57">
        <w:t>Gaec</w:t>
      </w:r>
      <w:proofErr w:type="spellEnd"/>
      <w:r w:rsidRPr="00493B57">
        <w:t xml:space="preserve"> d’Ancenis, lui, présente un solde créditeur. L’entreprise risque de penser qu’elle a une dette envers ce fournisseur.</w:t>
      </w:r>
    </w:p>
    <w:p w:rsidR="00677832" w:rsidRPr="00493B57" w:rsidRDefault="00677832" w:rsidP="001838C0">
      <w:pPr>
        <w:pStyle w:val="TTextecourant"/>
      </w:pPr>
      <w:r w:rsidRPr="00493B57">
        <w:t>Les écritures sont validées.</w:t>
      </w:r>
    </w:p>
    <w:p w:rsidR="00677832" w:rsidRPr="00493B57" w:rsidRDefault="00AF2285" w:rsidP="00AF2285">
      <w:pPr>
        <w:pStyle w:val="06Questionenonce"/>
      </w:pPr>
      <w:r>
        <w:t>2</w:t>
      </w:r>
      <w:r>
        <w:tab/>
      </w:r>
      <w:r w:rsidR="00677832" w:rsidRPr="00493B57">
        <w:t>Corrigez les erreurs éventuelles.</w:t>
      </w:r>
    </w:p>
    <w:p w:rsidR="00677832" w:rsidRPr="00493B57" w:rsidRDefault="00677832" w:rsidP="001838C0">
      <w:pPr>
        <w:pStyle w:val="TEnumpuce"/>
      </w:pPr>
      <w:r w:rsidRPr="00493B57">
        <w:t>Il faut contre-passer l’écriture de règlement (pièce 24) dans le journal de banque.</w:t>
      </w:r>
    </w:p>
    <w:p w:rsidR="00677832" w:rsidRPr="00493B57" w:rsidRDefault="00677832" w:rsidP="001838C0">
      <w:pPr>
        <w:pStyle w:val="TEnumpuce"/>
      </w:pPr>
      <w:r w:rsidRPr="00493B57">
        <w:t>Il faut comptabiliser de nouveau l’écriture dans le journal de banque avec le bon compte fournisseur.</w:t>
      </w:r>
    </w:p>
    <w:tbl>
      <w:tblPr>
        <w:tblStyle w:val="Grilledutableau"/>
        <w:tblW w:w="0" w:type="auto"/>
        <w:tblLook w:val="04A0" w:firstRow="1" w:lastRow="0" w:firstColumn="1" w:lastColumn="0" w:noHBand="0" w:noVBand="1"/>
      </w:tblPr>
      <w:tblGrid>
        <w:gridCol w:w="4606"/>
        <w:gridCol w:w="4606"/>
      </w:tblGrid>
      <w:tr w:rsidR="00677832" w:rsidRPr="00493B57" w:rsidTr="00F36B75">
        <w:tc>
          <w:tcPr>
            <w:tcW w:w="9212" w:type="dxa"/>
            <w:gridSpan w:val="2"/>
          </w:tcPr>
          <w:p w:rsidR="00677832" w:rsidRPr="00493B57" w:rsidRDefault="00677832" w:rsidP="001838C0">
            <w:pPr>
              <w:pStyle w:val="Tableautetiere"/>
            </w:pPr>
            <w:r w:rsidRPr="00493B57">
              <w:t>1</w:t>
            </w:r>
            <w:r w:rsidRPr="001838C0">
              <w:rPr>
                <w:vertAlign w:val="superscript"/>
              </w:rPr>
              <w:t>re</w:t>
            </w:r>
            <w:r w:rsidRPr="00493B57">
              <w:t xml:space="preserve"> écriture au journal de banque</w:t>
            </w:r>
          </w:p>
        </w:tc>
      </w:tr>
      <w:tr w:rsidR="00677832" w:rsidRPr="00493B57" w:rsidTr="00F36B75">
        <w:tc>
          <w:tcPr>
            <w:tcW w:w="4606" w:type="dxa"/>
          </w:tcPr>
          <w:p w:rsidR="00677832" w:rsidRPr="00493B57" w:rsidRDefault="00677832" w:rsidP="001838C0">
            <w:pPr>
              <w:pStyle w:val="Tableaucourant"/>
            </w:pPr>
            <w:r w:rsidRPr="00493B57">
              <w:t>512 Banque</w:t>
            </w:r>
          </w:p>
        </w:tc>
        <w:tc>
          <w:tcPr>
            <w:tcW w:w="4606" w:type="dxa"/>
          </w:tcPr>
          <w:p w:rsidR="00677832" w:rsidRPr="00493B57" w:rsidRDefault="00677832" w:rsidP="001838C0">
            <w:pPr>
              <w:pStyle w:val="Tableaucourant"/>
            </w:pPr>
            <w:r w:rsidRPr="00493B57">
              <w:t xml:space="preserve">401003 Fournisseur </w:t>
            </w:r>
            <w:proofErr w:type="spellStart"/>
            <w:r w:rsidRPr="00493B57">
              <w:t>Gaec</w:t>
            </w:r>
            <w:proofErr w:type="spellEnd"/>
            <w:r w:rsidRPr="00493B57">
              <w:t xml:space="preserve"> de St Philippe</w:t>
            </w:r>
          </w:p>
        </w:tc>
      </w:tr>
      <w:tr w:rsidR="00677832" w:rsidRPr="00493B57" w:rsidTr="00F36B75">
        <w:tc>
          <w:tcPr>
            <w:tcW w:w="9212" w:type="dxa"/>
            <w:gridSpan w:val="2"/>
          </w:tcPr>
          <w:p w:rsidR="00677832" w:rsidRPr="00493B57" w:rsidRDefault="00677832" w:rsidP="001838C0">
            <w:pPr>
              <w:pStyle w:val="Tableautetiere"/>
            </w:pPr>
            <w:r w:rsidRPr="00493B57">
              <w:t>2</w:t>
            </w:r>
            <w:r w:rsidRPr="001838C0">
              <w:rPr>
                <w:vertAlign w:val="superscript"/>
              </w:rPr>
              <w:t>e</w:t>
            </w:r>
            <w:r w:rsidRPr="00493B57">
              <w:t xml:space="preserve"> écriture au journal de banque</w:t>
            </w:r>
          </w:p>
        </w:tc>
      </w:tr>
      <w:tr w:rsidR="00677832" w:rsidRPr="00493B57" w:rsidTr="00F36B75">
        <w:tc>
          <w:tcPr>
            <w:tcW w:w="4606" w:type="dxa"/>
          </w:tcPr>
          <w:p w:rsidR="00677832" w:rsidRPr="00493B57" w:rsidRDefault="00677832" w:rsidP="001838C0">
            <w:pPr>
              <w:pStyle w:val="Tableaucourant"/>
            </w:pPr>
            <w:r w:rsidRPr="00493B57">
              <w:t xml:space="preserve">401004 Fournisseur </w:t>
            </w:r>
            <w:proofErr w:type="spellStart"/>
            <w:r w:rsidRPr="00493B57">
              <w:t>Gaec</w:t>
            </w:r>
            <w:proofErr w:type="spellEnd"/>
            <w:r w:rsidRPr="00493B57">
              <w:t xml:space="preserve"> d’Ancenis</w:t>
            </w:r>
          </w:p>
        </w:tc>
        <w:tc>
          <w:tcPr>
            <w:tcW w:w="4606" w:type="dxa"/>
          </w:tcPr>
          <w:p w:rsidR="00677832" w:rsidRPr="00493B57" w:rsidRDefault="00677832" w:rsidP="001838C0">
            <w:pPr>
              <w:pStyle w:val="Tableaucourant"/>
            </w:pPr>
            <w:r w:rsidRPr="00493B57">
              <w:t>512 Banque</w:t>
            </w:r>
          </w:p>
        </w:tc>
      </w:tr>
    </w:tbl>
    <w:p w:rsidR="00806FB8" w:rsidRPr="00677832" w:rsidRDefault="00806FB8" w:rsidP="00677832"/>
    <w:sectPr w:rsidR="00806FB8" w:rsidRPr="00677832" w:rsidSect="004016EA">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2A49" w:rsidRDefault="00252A49" w:rsidP="004016EA">
      <w:r>
        <w:separator/>
      </w:r>
    </w:p>
  </w:endnote>
  <w:endnote w:type="continuationSeparator" w:id="0">
    <w:p w:rsidR="00252A49" w:rsidRDefault="00252A49"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0000000000000000000"/>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62423C">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62423C">
      <w:rPr>
        <w:rStyle w:val="Folio"/>
        <w:b/>
        <w:bCs/>
        <w:noProof/>
      </w:rPr>
      <w:t>2</w:t>
    </w:r>
    <w:r>
      <w:rPr>
        <w:rStyle w:val="Folio"/>
        <w:b/>
        <w:bCs/>
      </w:rPr>
      <w:fldChar w:fldCharType="end"/>
    </w:r>
    <w:r w:rsidR="004016EA">
      <w:rPr>
        <w:rStyle w:val="Folio"/>
        <w:b/>
        <w:bCs/>
      </w:rPr>
      <w:t xml:space="preserve">  </w:t>
    </w:r>
    <w:r w:rsidR="004016EA">
      <w:rPr>
        <w:w w:val="100"/>
      </w:rPr>
      <w:tab/>
    </w:r>
    <w:r w:rsidR="0062423C">
      <w:rPr>
        <w:w w:val="100"/>
      </w:rPr>
      <w:t xml:space="preserve">Situation professionnelle </w:t>
    </w:r>
    <w:proofErr w:type="spellStart"/>
    <w:r w:rsidR="0062423C">
      <w:rPr>
        <w:w w:val="100"/>
      </w:rPr>
      <w:t>Galetezenn</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w:t>
    </w:r>
    <w:r w:rsidR="0062423C">
      <w:rPr>
        <w:rStyle w:val="Bold"/>
      </w:rPr>
      <w:t>15</w:t>
    </w:r>
    <w:r>
      <w:rPr>
        <w:rStyle w:val="Bold"/>
      </w:rPr>
      <w:t xml:space="preserve"> </w:t>
    </w:r>
    <w:r w:rsidR="0062423C">
      <w:t>–</w:t>
    </w:r>
    <w:r>
      <w:t xml:space="preserve"> </w:t>
    </w:r>
    <w:r w:rsidR="0062423C" w:rsidRPr="00493B57">
      <w:t>Contrôle de l’enregistrement comptable des opérations d’achats, d’investissements, de ventes et de règlements</w:t>
    </w:r>
    <w:r>
      <w:tab/>
    </w:r>
    <w:r w:rsidR="006C0120">
      <w:rPr>
        <w:rStyle w:val="Folio"/>
      </w:rPr>
      <w:fldChar w:fldCharType="begin"/>
    </w:r>
    <w:r>
      <w:rPr>
        <w:rStyle w:val="Folio"/>
      </w:rPr>
      <w:instrText xml:space="preserve"> PAGE </w:instrText>
    </w:r>
    <w:r w:rsidR="006C0120">
      <w:rPr>
        <w:rStyle w:val="Folio"/>
      </w:rPr>
      <w:fldChar w:fldCharType="separate"/>
    </w:r>
    <w:r w:rsidR="0062423C">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2A49" w:rsidRDefault="00252A49" w:rsidP="004016EA">
      <w:r>
        <w:separator/>
      </w:r>
    </w:p>
  </w:footnote>
  <w:footnote w:type="continuationSeparator" w:id="0">
    <w:p w:rsidR="00252A49" w:rsidRDefault="00252A49"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51A6E"/>
    <w:rsid w:val="001838C0"/>
    <w:rsid w:val="001A0B80"/>
    <w:rsid w:val="0024646B"/>
    <w:rsid w:val="00252A49"/>
    <w:rsid w:val="00257766"/>
    <w:rsid w:val="00294B4E"/>
    <w:rsid w:val="0030498C"/>
    <w:rsid w:val="00324F73"/>
    <w:rsid w:val="00393DA7"/>
    <w:rsid w:val="00394FED"/>
    <w:rsid w:val="003A6641"/>
    <w:rsid w:val="004016EA"/>
    <w:rsid w:val="004A1FB0"/>
    <w:rsid w:val="004E20A9"/>
    <w:rsid w:val="004E2AD9"/>
    <w:rsid w:val="004E3309"/>
    <w:rsid w:val="0062423C"/>
    <w:rsid w:val="00677832"/>
    <w:rsid w:val="006B172B"/>
    <w:rsid w:val="006B7D00"/>
    <w:rsid w:val="006C0120"/>
    <w:rsid w:val="00722537"/>
    <w:rsid w:val="00747998"/>
    <w:rsid w:val="00757BA2"/>
    <w:rsid w:val="007763D4"/>
    <w:rsid w:val="0079080C"/>
    <w:rsid w:val="00806FB8"/>
    <w:rsid w:val="00810809"/>
    <w:rsid w:val="008446B7"/>
    <w:rsid w:val="008554DD"/>
    <w:rsid w:val="00855F83"/>
    <w:rsid w:val="009215F2"/>
    <w:rsid w:val="009C3943"/>
    <w:rsid w:val="009C7BAC"/>
    <w:rsid w:val="00AD6532"/>
    <w:rsid w:val="00AF2285"/>
    <w:rsid w:val="00B43C65"/>
    <w:rsid w:val="00B81F3B"/>
    <w:rsid w:val="00BD34C9"/>
    <w:rsid w:val="00BF47D4"/>
    <w:rsid w:val="00C02E8D"/>
    <w:rsid w:val="00C20988"/>
    <w:rsid w:val="00C37BCE"/>
    <w:rsid w:val="00C90096"/>
    <w:rsid w:val="00CF04A9"/>
    <w:rsid w:val="00CF17D4"/>
    <w:rsid w:val="00D1160A"/>
    <w:rsid w:val="00DC0BB5"/>
    <w:rsid w:val="00E16D31"/>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677832"/>
    <w:pPr>
      <w:spacing w:after="0"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677832"/>
    <w:pPr>
      <w:spacing w:after="0"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3EC6CB-8EFC-4916-AE17-C32EE6803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79</TotalTime>
  <Pages>4</Pages>
  <Words>1809</Words>
  <Characters>9952</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11738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13</cp:revision>
  <cp:lastPrinted>2011-10-07T12:04:00Z</cp:lastPrinted>
  <dcterms:created xsi:type="dcterms:W3CDTF">2018-04-17T12:36:00Z</dcterms:created>
  <dcterms:modified xsi:type="dcterms:W3CDTF">2018-04-17T13:56:00Z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