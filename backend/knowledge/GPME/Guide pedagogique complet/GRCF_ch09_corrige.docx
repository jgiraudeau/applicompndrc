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499" w:rsidRPr="00E0411D" w:rsidRDefault="00155499" w:rsidP="00155499">
      <w:pPr>
        <w:pStyle w:val="00Chaptitre"/>
      </w:pPr>
      <w:bookmarkStart w:id="0" w:name="_Hlk502668076"/>
      <w:bookmarkEnd w:id="0"/>
      <w:r w:rsidRPr="00E0411D">
        <w:t>Chapitre 9</w:t>
      </w:r>
      <w:r w:rsidRPr="00E0411D">
        <w:tab/>
      </w:r>
      <w:bookmarkStart w:id="1" w:name="_GoBack"/>
      <w:r w:rsidRPr="00E0411D">
        <w:t>Étude des projets d’achats et d’investissements</w:t>
      </w:r>
      <w:bookmarkEnd w:id="1"/>
    </w:p>
    <w:p w:rsidR="00155499" w:rsidRDefault="00155499" w:rsidP="00155499">
      <w:pPr>
        <w:pStyle w:val="02Programmetitre"/>
      </w:pPr>
      <w:r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155499" w:rsidTr="00684AF8">
        <w:tc>
          <w:tcPr>
            <w:tcW w:w="5173" w:type="dxa"/>
          </w:tcPr>
          <w:p w:rsidR="00155499" w:rsidRDefault="00155499" w:rsidP="00684AF8">
            <w:pPr>
              <w:pStyle w:val="Tableautetiere"/>
            </w:pPr>
            <w:r w:rsidRPr="00E0411D">
              <w:t>Compétence</w:t>
            </w:r>
          </w:p>
        </w:tc>
        <w:tc>
          <w:tcPr>
            <w:tcW w:w="5173" w:type="dxa"/>
          </w:tcPr>
          <w:p w:rsidR="00155499" w:rsidRDefault="00155499" w:rsidP="00684AF8">
            <w:pPr>
              <w:pStyle w:val="Tableautetiere"/>
            </w:pPr>
            <w:r w:rsidRPr="00E0411D">
              <w:t>Tâche</w:t>
            </w:r>
          </w:p>
        </w:tc>
      </w:tr>
      <w:tr w:rsidR="00155499" w:rsidTr="00684AF8">
        <w:tc>
          <w:tcPr>
            <w:tcW w:w="5173" w:type="dxa"/>
          </w:tcPr>
          <w:p w:rsidR="00155499" w:rsidRDefault="00155499" w:rsidP="00684AF8">
            <w:pPr>
              <w:pStyle w:val="Tableaucourant"/>
            </w:pPr>
            <w:r w:rsidRPr="00E0411D">
              <w:t>Rechercher et sélectionner les fournisseurs</w:t>
            </w:r>
          </w:p>
        </w:tc>
        <w:tc>
          <w:tcPr>
            <w:tcW w:w="5173" w:type="dxa"/>
          </w:tcPr>
          <w:p w:rsidR="00155499" w:rsidRDefault="00155499" w:rsidP="00684AF8">
            <w:pPr>
              <w:pStyle w:val="Tableaucourant"/>
            </w:pPr>
            <w:r w:rsidRPr="00E0411D">
              <w:t>1.4.1 Étude des projets d’achats et d’investissements</w:t>
            </w:r>
          </w:p>
        </w:tc>
      </w:tr>
    </w:tbl>
    <w:p w:rsidR="00155499" w:rsidRDefault="00155499" w:rsidP="00155499">
      <w:pPr>
        <w:pStyle w:val="04Exercicestitre"/>
      </w:pPr>
      <w:r>
        <w:t>Missions</w:t>
      </w:r>
    </w:p>
    <w:p w:rsidR="00155499" w:rsidRPr="00E0411D" w:rsidRDefault="00155499" w:rsidP="00155499">
      <w:pPr>
        <w:pStyle w:val="05MissionTitre"/>
      </w:pPr>
      <w:r w:rsidRPr="00E0411D">
        <w:t>Mission 1</w:t>
      </w:r>
      <w:r w:rsidRPr="00E0411D">
        <w:tab/>
        <w:t>Déterminer le besoin d’achat</w:t>
      </w:r>
    </w:p>
    <w:p w:rsidR="00155499" w:rsidRPr="00E0411D" w:rsidRDefault="00155499" w:rsidP="00155499">
      <w:pPr>
        <w:pStyle w:val="06Questionenonce"/>
      </w:pPr>
      <w:r>
        <w:t>1</w:t>
      </w:r>
      <w:r>
        <w:tab/>
      </w:r>
      <w:r w:rsidRPr="00E0411D">
        <w:t>Recensez les éléments clés de sa demande.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649"/>
      </w:tblGrid>
      <w:tr w:rsidR="00155499" w:rsidRPr="00E0411D" w:rsidTr="00684AF8">
        <w:tc>
          <w:tcPr>
            <w:tcW w:w="1413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Qui ?</w:t>
            </w:r>
          </w:p>
        </w:tc>
        <w:tc>
          <w:tcPr>
            <w:tcW w:w="7649" w:type="dxa"/>
          </w:tcPr>
          <w:p w:rsidR="00155499" w:rsidRPr="00E0411D" w:rsidRDefault="00155499" w:rsidP="00684AF8">
            <w:pPr>
              <w:pStyle w:val="Tableaulistepuce"/>
            </w:pPr>
            <w:r w:rsidRPr="00E0411D">
              <w:t>Les équipes s</w:t>
            </w:r>
            <w:r>
              <w:t>enior</w:t>
            </w:r>
            <w:r w:rsidRPr="00E0411D">
              <w:t>s féminines et masculines du club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L’ensemble des licenciés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Les familles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Le sponsor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Les entraîneurs</w:t>
            </w:r>
          </w:p>
        </w:tc>
      </w:tr>
      <w:tr w:rsidR="00155499" w:rsidRPr="00E0411D" w:rsidTr="00684AF8">
        <w:tc>
          <w:tcPr>
            <w:tcW w:w="1413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Où ?</w:t>
            </w:r>
          </w:p>
        </w:tc>
        <w:tc>
          <w:tcPr>
            <w:tcW w:w="7649" w:type="dxa"/>
          </w:tcPr>
          <w:p w:rsidR="00155499" w:rsidRPr="00E0411D" w:rsidRDefault="00155499" w:rsidP="00684AF8">
            <w:pPr>
              <w:pStyle w:val="Tableaulistepuce"/>
            </w:pPr>
            <w:r w:rsidRPr="00E0411D">
              <w:t>Le siège du club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Les tenues domicile/extérieur pour 2 équipes</w:t>
            </w:r>
          </w:p>
        </w:tc>
      </w:tr>
      <w:tr w:rsidR="00155499" w:rsidRPr="00E0411D" w:rsidTr="00684AF8">
        <w:tc>
          <w:tcPr>
            <w:tcW w:w="1413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Quoi ?</w:t>
            </w:r>
          </w:p>
        </w:tc>
        <w:tc>
          <w:tcPr>
            <w:tcW w:w="7649" w:type="dxa"/>
          </w:tcPr>
          <w:p w:rsidR="00155499" w:rsidRPr="00E0411D" w:rsidRDefault="00155499" w:rsidP="00684AF8">
            <w:pPr>
              <w:pStyle w:val="Tableaulistepuce"/>
            </w:pPr>
            <w:r w:rsidRPr="00E0411D">
              <w:t>Renouveler les tenues sportives des équipes seniors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Proposer l’achat de survêtements avec un flocage personnalisé aux licenciés</w:t>
            </w:r>
          </w:p>
        </w:tc>
      </w:tr>
      <w:tr w:rsidR="00155499" w:rsidRPr="00E0411D" w:rsidTr="00684AF8">
        <w:tc>
          <w:tcPr>
            <w:tcW w:w="1413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Pourquoi ?</w:t>
            </w:r>
          </w:p>
        </w:tc>
        <w:tc>
          <w:tcPr>
            <w:tcW w:w="7649" w:type="dxa"/>
          </w:tcPr>
          <w:p w:rsidR="00155499" w:rsidRPr="00E0411D" w:rsidRDefault="00155499" w:rsidP="00684AF8">
            <w:pPr>
              <w:pStyle w:val="Tableaulistepuce"/>
            </w:pPr>
            <w:r w:rsidRPr="00E0411D">
              <w:t>Renforcer le sentiment d’appartenance au club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Promouvoir l’image du club</w:t>
            </w:r>
          </w:p>
        </w:tc>
      </w:tr>
      <w:tr w:rsidR="00155499" w:rsidRPr="00E0411D" w:rsidTr="00684AF8">
        <w:tc>
          <w:tcPr>
            <w:tcW w:w="1413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Comment ?</w:t>
            </w:r>
          </w:p>
        </w:tc>
        <w:tc>
          <w:tcPr>
            <w:tcW w:w="7649" w:type="dxa"/>
          </w:tcPr>
          <w:p w:rsidR="00155499" w:rsidRPr="00E0411D" w:rsidRDefault="00155499" w:rsidP="00684AF8">
            <w:pPr>
              <w:pStyle w:val="Tableaulistepuce"/>
            </w:pPr>
            <w:r w:rsidRPr="00E0411D">
              <w:t>Choix des couleurs/formes/qualité/prix formulé dans un appel d’offres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Recueil des intentions d’achat par le biais d’un formulaire</w:t>
            </w:r>
          </w:p>
        </w:tc>
      </w:tr>
      <w:tr w:rsidR="00155499" w:rsidRPr="00E0411D" w:rsidTr="00684AF8">
        <w:tc>
          <w:tcPr>
            <w:tcW w:w="1413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Combien ?</w:t>
            </w:r>
          </w:p>
        </w:tc>
        <w:tc>
          <w:tcPr>
            <w:tcW w:w="7649" w:type="dxa"/>
          </w:tcPr>
          <w:p w:rsidR="00155499" w:rsidRPr="00E0411D" w:rsidRDefault="00155499" w:rsidP="00684AF8">
            <w:pPr>
              <w:pStyle w:val="Tableaulistepuce"/>
            </w:pPr>
            <w:r w:rsidRPr="00E0411D">
              <w:t>30 % de la dépense totale pris en charge par le nouveau sponsor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50 € maximum pour les familles</w:t>
            </w:r>
          </w:p>
        </w:tc>
      </w:tr>
      <w:tr w:rsidR="00155499" w:rsidRPr="00E0411D" w:rsidTr="00684AF8">
        <w:tc>
          <w:tcPr>
            <w:tcW w:w="1413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Quand ?</w:t>
            </w:r>
          </w:p>
        </w:tc>
        <w:tc>
          <w:tcPr>
            <w:tcW w:w="7649" w:type="dxa"/>
          </w:tcPr>
          <w:p w:rsidR="00155499" w:rsidRPr="00E0411D" w:rsidRDefault="00155499" w:rsidP="00684AF8">
            <w:pPr>
              <w:pStyle w:val="Tableaulistepuce"/>
            </w:pPr>
            <w:r w:rsidRPr="00E0411D">
              <w:t>Entretien du 19/08/N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Le plus rapidement possible</w:t>
            </w:r>
          </w:p>
        </w:tc>
      </w:tr>
    </w:tbl>
    <w:p w:rsidR="00155499" w:rsidRPr="00E0411D" w:rsidRDefault="00155499" w:rsidP="00155499">
      <w:pPr>
        <w:pStyle w:val="06Questionenonce"/>
      </w:pPr>
      <w:r>
        <w:t>2</w:t>
      </w:r>
      <w:r>
        <w:tab/>
      </w:r>
      <w:r w:rsidRPr="00E0411D">
        <w:t>Concevez le document qui sera remis à chaque entraîneur des équipes seniors pour déterminer les tailles des shorts et des maillots des joueurs de son équipe.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8"/>
        <w:gridCol w:w="534"/>
        <w:gridCol w:w="534"/>
        <w:gridCol w:w="534"/>
        <w:gridCol w:w="534"/>
        <w:gridCol w:w="712"/>
        <w:gridCol w:w="604"/>
        <w:gridCol w:w="604"/>
        <w:gridCol w:w="604"/>
        <w:gridCol w:w="604"/>
        <w:gridCol w:w="712"/>
        <w:gridCol w:w="637"/>
        <w:gridCol w:w="637"/>
        <w:gridCol w:w="637"/>
        <w:gridCol w:w="637"/>
        <w:gridCol w:w="714"/>
      </w:tblGrid>
      <w:tr w:rsidR="00155499" w:rsidRPr="00E0411D" w:rsidTr="00684AF8">
        <w:trPr>
          <w:trHeight w:val="315"/>
        </w:trPr>
        <w:tc>
          <w:tcPr>
            <w:tcW w:w="5000" w:type="pct"/>
            <w:gridSpan w:val="16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bookmarkStart w:id="2" w:name="RANGE!A1:P16"/>
            <w:r w:rsidRPr="00E0411D">
              <w:t>Nom entraîneur :</w:t>
            </w:r>
            <w:bookmarkEnd w:id="2"/>
          </w:p>
        </w:tc>
      </w:tr>
      <w:tr w:rsidR="00155499" w:rsidRPr="00E0411D" w:rsidTr="00684AF8">
        <w:trPr>
          <w:trHeight w:val="390"/>
        </w:trPr>
        <w:tc>
          <w:tcPr>
            <w:tcW w:w="5000" w:type="pct"/>
            <w:gridSpan w:val="16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Équipe :</w:t>
            </w:r>
          </w:p>
        </w:tc>
      </w:tr>
      <w:tr w:rsidR="00155499" w:rsidRPr="00E0411D" w:rsidTr="00684AF8">
        <w:trPr>
          <w:trHeight w:val="645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</w:p>
        </w:tc>
        <w:tc>
          <w:tcPr>
            <w:tcW w:w="1376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Shorts</w:t>
            </w:r>
          </w:p>
        </w:tc>
        <w:tc>
          <w:tcPr>
            <w:tcW w:w="1512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Maillots</w:t>
            </w:r>
          </w:p>
        </w:tc>
        <w:tc>
          <w:tcPr>
            <w:tcW w:w="1577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Survêtements</w:t>
            </w: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Nom licencié</w:t>
            </w:r>
          </w:p>
        </w:tc>
        <w:tc>
          <w:tcPr>
            <w:tcW w:w="25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S</w:t>
            </w:r>
          </w:p>
        </w:tc>
        <w:tc>
          <w:tcPr>
            <w:tcW w:w="25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M</w:t>
            </w:r>
          </w:p>
        </w:tc>
        <w:tc>
          <w:tcPr>
            <w:tcW w:w="25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L</w:t>
            </w:r>
          </w:p>
        </w:tc>
        <w:tc>
          <w:tcPr>
            <w:tcW w:w="25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XL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XXL</w:t>
            </w:r>
          </w:p>
        </w:tc>
        <w:tc>
          <w:tcPr>
            <w:tcW w:w="29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S</w:t>
            </w:r>
          </w:p>
        </w:tc>
        <w:tc>
          <w:tcPr>
            <w:tcW w:w="29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M</w:t>
            </w:r>
          </w:p>
        </w:tc>
        <w:tc>
          <w:tcPr>
            <w:tcW w:w="29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L</w:t>
            </w:r>
          </w:p>
        </w:tc>
        <w:tc>
          <w:tcPr>
            <w:tcW w:w="29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XL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XXL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S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M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L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XL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XXL</w:t>
            </w: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5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Total</w:t>
            </w: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</w:tbl>
    <w:p w:rsidR="00155499" w:rsidRPr="00E0411D" w:rsidRDefault="00155499" w:rsidP="00155499">
      <w:pPr>
        <w:pStyle w:val="06Questionenonce"/>
      </w:pPr>
      <w:r>
        <w:t>3</w:t>
      </w:r>
      <w:r>
        <w:tab/>
      </w:r>
      <w:r w:rsidRPr="00E0411D">
        <w:t>Préparez le formulaire en ligne qui permettra aux familles de commander un ou plusieurs survêtements.</w:t>
      </w:r>
    </w:p>
    <w:p w:rsidR="00155499" w:rsidRPr="00AE4D81" w:rsidRDefault="00155499" w:rsidP="00155499">
      <w:pPr>
        <w:pStyle w:val="TTextecourant"/>
        <w:jc w:val="center"/>
        <w:rPr>
          <w:b/>
        </w:rPr>
      </w:pPr>
      <w:r w:rsidRPr="00AE4D81">
        <w:rPr>
          <w:b/>
        </w:rPr>
        <w:t>Le BCA fait peau neuve</w:t>
      </w:r>
    </w:p>
    <w:p w:rsidR="00155499" w:rsidRPr="00E0411D" w:rsidRDefault="00155499" w:rsidP="00155499">
      <w:pPr>
        <w:pStyle w:val="TTextecourant"/>
      </w:pPr>
      <w:r w:rsidRPr="00E0411D">
        <w:lastRenderedPageBreak/>
        <w:t xml:space="preserve">Grâce à la participation de notre nouveau partenaire </w:t>
      </w:r>
      <w:proofErr w:type="spellStart"/>
      <w:r w:rsidRPr="00E0411D">
        <w:t>Somerland</w:t>
      </w:r>
      <w:proofErr w:type="spellEnd"/>
      <w:r w:rsidRPr="00E0411D">
        <w:t>, nous vous proposons de faire l'acquisition du nouveau survêtement du club. Il vous sera proposé à un prix compris entre 40 et 50 €. Nous ajusterons le tarif lorsque nous saurons le nombre effectif de produits à commander. Bien entendu, nous vous demanderons de confirmer votre co</w:t>
      </w:r>
      <w:r w:rsidRPr="00E0411D">
        <w:t>m</w:t>
      </w:r>
      <w:r w:rsidRPr="00E0411D">
        <w:t>mande dès que nous aurons le tarif définitif.</w:t>
      </w:r>
    </w:p>
    <w:p w:rsidR="00155499" w:rsidRPr="00E0411D" w:rsidRDefault="00155499" w:rsidP="00155499">
      <w:pPr>
        <w:pStyle w:val="TTextecourant"/>
      </w:pPr>
      <w:r w:rsidRPr="00E0411D">
        <w:t>Nous souhaitons une réponse avant le 30 septembre N. Le survêtement sera livré fin octobre.</w:t>
      </w:r>
    </w:p>
    <w:p w:rsidR="00155499" w:rsidRPr="00E0411D" w:rsidRDefault="00155499" w:rsidP="00155499">
      <w:pPr>
        <w:pStyle w:val="TTextecourant"/>
      </w:pPr>
      <w:r w:rsidRPr="00E0411D">
        <w:t>Indiquez l'équipe dans laquelle vous jouez ou les équipes dans lesquelles vos enfants jouent 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5"/>
        <w:gridCol w:w="1132"/>
        <w:gridCol w:w="1560"/>
        <w:gridCol w:w="1134"/>
      </w:tblGrid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/>
        </w:tc>
        <w:tc>
          <w:tcPr>
            <w:tcW w:w="1132" w:type="dxa"/>
          </w:tcPr>
          <w:p w:rsidR="00155499" w:rsidRPr="00E0411D" w:rsidRDefault="00155499" w:rsidP="00684AF8"/>
        </w:tc>
        <w:tc>
          <w:tcPr>
            <w:tcW w:w="1560" w:type="dxa"/>
          </w:tcPr>
          <w:p w:rsidR="00155499" w:rsidRPr="00E0411D" w:rsidRDefault="00155499" w:rsidP="00684AF8"/>
        </w:tc>
        <w:tc>
          <w:tcPr>
            <w:tcW w:w="1134" w:type="dxa"/>
          </w:tcPr>
          <w:p w:rsidR="00155499" w:rsidRPr="00E0411D" w:rsidRDefault="00155499" w:rsidP="00684AF8"/>
        </w:tc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Senior</w:t>
            </w:r>
          </w:p>
        </w:tc>
        <w:sdt>
          <w:sdtPr>
            <w:id w:val="1323851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  <w:tc>
          <w:tcPr>
            <w:tcW w:w="1560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Masculin</w:t>
            </w:r>
          </w:p>
        </w:tc>
        <w:sdt>
          <w:sdtPr>
            <w:id w:val="20916454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U 17</w:t>
            </w:r>
          </w:p>
        </w:tc>
        <w:sdt>
          <w:sdtPr>
            <w:id w:val="-17000781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  <w:tc>
          <w:tcPr>
            <w:tcW w:w="1560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Féminin</w:t>
            </w:r>
          </w:p>
        </w:tc>
        <w:sdt>
          <w:sdtPr>
            <w:id w:val="1693956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4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U 15</w:t>
            </w:r>
          </w:p>
        </w:tc>
        <w:sdt>
          <w:sdtPr>
            <w:id w:val="-1259207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  <w:tc>
          <w:tcPr>
            <w:tcW w:w="1560" w:type="dxa"/>
          </w:tcPr>
          <w:p w:rsidR="00155499" w:rsidRPr="00E0411D" w:rsidRDefault="00155499" w:rsidP="00684AF8">
            <w:pPr>
              <w:pStyle w:val="Tableautetiere"/>
            </w:pPr>
          </w:p>
        </w:tc>
        <w:tc>
          <w:tcPr>
            <w:tcW w:w="1134" w:type="dxa"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U 13</w:t>
            </w:r>
          </w:p>
        </w:tc>
        <w:sdt>
          <w:sdtPr>
            <w:id w:val="9765696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  <w:tc>
          <w:tcPr>
            <w:tcW w:w="1560" w:type="dxa"/>
          </w:tcPr>
          <w:p w:rsidR="00155499" w:rsidRPr="00E0411D" w:rsidRDefault="00155499" w:rsidP="00684AF8">
            <w:pPr>
              <w:pStyle w:val="Tableautetiere"/>
            </w:pPr>
          </w:p>
        </w:tc>
        <w:tc>
          <w:tcPr>
            <w:tcW w:w="1134" w:type="dxa"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U 11</w:t>
            </w:r>
          </w:p>
        </w:tc>
        <w:sdt>
          <w:sdtPr>
            <w:id w:val="12406016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  <w:tc>
          <w:tcPr>
            <w:tcW w:w="1560" w:type="dxa"/>
          </w:tcPr>
          <w:p w:rsidR="00155499" w:rsidRPr="00E0411D" w:rsidRDefault="00155499" w:rsidP="00684AF8">
            <w:pPr>
              <w:pStyle w:val="Tableautetiere"/>
            </w:pPr>
          </w:p>
        </w:tc>
        <w:tc>
          <w:tcPr>
            <w:tcW w:w="1134" w:type="dxa"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U 9</w:t>
            </w:r>
          </w:p>
        </w:tc>
        <w:sdt>
          <w:sdtPr>
            <w:id w:val="586356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  <w:tc>
          <w:tcPr>
            <w:tcW w:w="1560" w:type="dxa"/>
          </w:tcPr>
          <w:p w:rsidR="00155499" w:rsidRPr="00E0411D" w:rsidRDefault="00155499" w:rsidP="00684AF8">
            <w:pPr>
              <w:pStyle w:val="Tableautetiere"/>
            </w:pPr>
          </w:p>
        </w:tc>
        <w:tc>
          <w:tcPr>
            <w:tcW w:w="1134" w:type="dxa"/>
          </w:tcPr>
          <w:p w:rsidR="00155499" w:rsidRPr="00E0411D" w:rsidRDefault="00155499" w:rsidP="00684AF8">
            <w:pPr>
              <w:pStyle w:val="Tableaucourant"/>
            </w:pPr>
          </w:p>
        </w:tc>
      </w:tr>
    </w:tbl>
    <w:p w:rsidR="00155499" w:rsidRPr="00E0411D" w:rsidRDefault="00155499" w:rsidP="00155499">
      <w:pPr>
        <w:pStyle w:val="TTextecourant"/>
      </w:pPr>
      <w:r w:rsidRPr="00E0411D">
        <w:t>Je souhaite acheter le nouveau survêtement du BCA</w:t>
      </w:r>
      <w:r>
        <w:t> 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1084"/>
      </w:tblGrid>
      <w:tr w:rsidR="00155499" w:rsidRPr="00E0411D" w:rsidTr="00684AF8">
        <w:trPr>
          <w:jc w:val="center"/>
        </w:trPr>
        <w:tc>
          <w:tcPr>
            <w:tcW w:w="4957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Oui</w:t>
            </w:r>
          </w:p>
        </w:tc>
        <w:sdt>
          <w:sdtPr>
            <w:id w:val="1513870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4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</w:tr>
      <w:tr w:rsidR="00155499" w:rsidRPr="00E0411D" w:rsidTr="00684AF8">
        <w:trPr>
          <w:jc w:val="center"/>
        </w:trPr>
        <w:tc>
          <w:tcPr>
            <w:tcW w:w="4957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Non</w:t>
            </w:r>
          </w:p>
        </w:tc>
        <w:sdt>
          <w:sdtPr>
            <w:id w:val="1039863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4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</w:tr>
      <w:tr w:rsidR="00155499" w:rsidRPr="00E0411D" w:rsidTr="00684AF8">
        <w:trPr>
          <w:jc w:val="center"/>
        </w:trPr>
        <w:tc>
          <w:tcPr>
            <w:tcW w:w="4957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Je me déciderai lorsque le prix définitif sera connu.</w:t>
            </w:r>
          </w:p>
        </w:tc>
        <w:sdt>
          <w:sdtPr>
            <w:id w:val="-1105492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4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rPr>
                    <w:rFonts w:ascii="MS Mincho" w:eastAsia="MS Mincho" w:hAnsi="MS Mincho" w:cs="MS Mincho" w:hint="eastAsia"/>
                  </w:rPr>
                  <w:t>☐</w:t>
                </w:r>
              </w:p>
            </w:tc>
          </w:sdtContent>
        </w:sdt>
      </w:tr>
    </w:tbl>
    <w:p w:rsidR="00155499" w:rsidRPr="00E0411D" w:rsidRDefault="00155499" w:rsidP="00155499">
      <w:pPr>
        <w:pStyle w:val="TTextecourant"/>
      </w:pPr>
      <w:r w:rsidRPr="00E0411D">
        <w:t>Indiquez-nous la taille et le nombre de survêtements que vous êtes susceptible d'acheter</w:t>
      </w:r>
      <w:r>
        <w:t> 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5"/>
        <w:gridCol w:w="2692"/>
      </w:tblGrid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Taille de survêtement</w:t>
            </w:r>
          </w:p>
        </w:tc>
        <w:tc>
          <w:tcPr>
            <w:tcW w:w="2692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Nombre de survêtement</w:t>
            </w:r>
            <w:r>
              <w:t>s</w:t>
            </w:r>
            <w:r w:rsidRPr="00E0411D">
              <w:t xml:space="preserve"> par taille</w:t>
            </w:r>
          </w:p>
        </w:tc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XS</w:t>
            </w:r>
          </w:p>
        </w:tc>
        <w:sdt>
          <w:sdtPr>
            <w:alias w:val="Nombre"/>
            <w:tag w:val="Nombre"/>
            <w:id w:val="-1165852282"/>
            <w:showingPlcHdr/>
            <w:comboBox>
              <w:listItem w:value="Choisissez un élément."/>
              <w:listItem w:displayText="1" w:value="1"/>
              <w:listItem w:displayText="2" w:value="2"/>
              <w:listItem w:displayText="3" w:value="3"/>
            </w:comboBox>
          </w:sdtPr>
          <w:sdtContent>
            <w:tc>
              <w:tcPr>
                <w:tcW w:w="269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t>Choisissez un élément.</w:t>
                </w:r>
              </w:p>
            </w:tc>
          </w:sdtContent>
        </w:sdt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S</w:t>
            </w:r>
          </w:p>
        </w:tc>
        <w:sdt>
          <w:sdtPr>
            <w:alias w:val="Nombre"/>
            <w:tag w:val="Nombre"/>
            <w:id w:val="-277405848"/>
            <w:showingPlcHdr/>
            <w:comboBox>
              <w:listItem w:value="Choisissez un élément."/>
              <w:listItem w:displayText="1" w:value="1"/>
              <w:listItem w:displayText="2" w:value="2"/>
              <w:listItem w:displayText="3" w:value="3"/>
            </w:comboBox>
          </w:sdtPr>
          <w:sdtContent>
            <w:tc>
              <w:tcPr>
                <w:tcW w:w="269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t>Choisissez un élément.</w:t>
                </w:r>
              </w:p>
            </w:tc>
          </w:sdtContent>
        </w:sdt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M</w:t>
            </w:r>
          </w:p>
        </w:tc>
        <w:sdt>
          <w:sdtPr>
            <w:alias w:val="Nombre"/>
            <w:tag w:val="Nombre"/>
            <w:id w:val="979654791"/>
            <w:showingPlcHdr/>
            <w:comboBox>
              <w:listItem w:value="Choisissez un élément."/>
              <w:listItem w:displayText="1" w:value="1"/>
              <w:listItem w:displayText="2" w:value="2"/>
              <w:listItem w:displayText="3" w:value="3"/>
            </w:comboBox>
          </w:sdtPr>
          <w:sdtContent>
            <w:tc>
              <w:tcPr>
                <w:tcW w:w="269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t>Choisissez un élément.</w:t>
                </w:r>
              </w:p>
            </w:tc>
          </w:sdtContent>
        </w:sdt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L</w:t>
            </w:r>
          </w:p>
        </w:tc>
        <w:sdt>
          <w:sdtPr>
            <w:alias w:val="Nombre"/>
            <w:tag w:val="Nombre"/>
            <w:id w:val="-1009210987"/>
            <w:showingPlcHdr/>
            <w:comboBox>
              <w:listItem w:value="Choisissez un élément."/>
              <w:listItem w:displayText="1" w:value="1"/>
              <w:listItem w:displayText="2" w:value="2"/>
              <w:listItem w:displayText="3" w:value="3"/>
            </w:comboBox>
          </w:sdtPr>
          <w:sdtContent>
            <w:tc>
              <w:tcPr>
                <w:tcW w:w="269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t>Choisissez un élément.</w:t>
                </w:r>
              </w:p>
            </w:tc>
          </w:sdtContent>
        </w:sdt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XL</w:t>
            </w:r>
          </w:p>
        </w:tc>
        <w:sdt>
          <w:sdtPr>
            <w:alias w:val="Nombre"/>
            <w:tag w:val="Nombre"/>
            <w:id w:val="-840232103"/>
            <w:showingPlcHdr/>
            <w:comboBox>
              <w:listItem w:value="Choisissez un élément."/>
              <w:listItem w:displayText="1" w:value="1"/>
              <w:listItem w:displayText="2" w:value="2"/>
              <w:listItem w:displayText="3" w:value="3"/>
            </w:comboBox>
          </w:sdtPr>
          <w:sdtContent>
            <w:tc>
              <w:tcPr>
                <w:tcW w:w="269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t>Choisissez un élément.</w:t>
                </w:r>
              </w:p>
            </w:tc>
          </w:sdtContent>
        </w:sdt>
      </w:tr>
      <w:tr w:rsidR="00155499" w:rsidRPr="00E0411D" w:rsidTr="00684AF8">
        <w:trPr>
          <w:jc w:val="center"/>
        </w:trPr>
        <w:tc>
          <w:tcPr>
            <w:tcW w:w="2265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XXL</w:t>
            </w:r>
          </w:p>
        </w:tc>
        <w:sdt>
          <w:sdtPr>
            <w:alias w:val="Nombre"/>
            <w:tag w:val="Nombre"/>
            <w:id w:val="-1008518792"/>
            <w:showingPlcHdr/>
            <w:comboBox>
              <w:listItem w:value="Choisissez un élément."/>
              <w:listItem w:displayText="1" w:value="1"/>
              <w:listItem w:displayText="2" w:value="2"/>
              <w:listItem w:displayText="3" w:value="3"/>
            </w:comboBox>
          </w:sdtPr>
          <w:sdtContent>
            <w:tc>
              <w:tcPr>
                <w:tcW w:w="2692" w:type="dxa"/>
              </w:tcPr>
              <w:p w:rsidR="00155499" w:rsidRPr="00E0411D" w:rsidRDefault="00155499" w:rsidP="00684AF8">
                <w:pPr>
                  <w:pStyle w:val="Tableaucourant"/>
                </w:pPr>
                <w:r w:rsidRPr="00E0411D">
                  <w:t>Choisissez un élément.</w:t>
                </w:r>
              </w:p>
            </w:tc>
          </w:sdtContent>
        </w:sdt>
      </w:tr>
    </w:tbl>
    <w:p w:rsidR="00155499" w:rsidRPr="00E0411D" w:rsidRDefault="00155499" w:rsidP="00155499">
      <w:pPr>
        <w:pStyle w:val="TTextecourant"/>
      </w:pPr>
      <w:r w:rsidRPr="00E0411D">
        <w:t>Si vous souhaitez un flocage personnalisé au dos du survêtement, indiquez le nom ou le surnom choisi. Vous devez éviter tout propos à caractère injurieux, grossier, sexiste ou raciste. Vous envisagez de commander plusieurs survêt</w:t>
      </w:r>
      <w:r w:rsidRPr="00E0411D">
        <w:t>e</w:t>
      </w:r>
      <w:r w:rsidRPr="00E0411D">
        <w:t>ments : précisez les tailles et les flocages.</w:t>
      </w:r>
    </w:p>
    <w:p w:rsidR="00155499" w:rsidRPr="00E0411D" w:rsidRDefault="00155499" w:rsidP="00155499">
      <w:pPr>
        <w:pStyle w:val="TTextecourant"/>
      </w:pPr>
      <w:r w:rsidRPr="00E0411D">
        <w:t xml:space="preserve">Nom choisi : </w:t>
      </w:r>
      <w:sdt>
        <w:sdtPr>
          <w:id w:val="345836049"/>
          <w:showingPlcHdr/>
        </w:sdtPr>
        <w:sdtContent>
          <w:r w:rsidRPr="00E0411D">
            <w:t>Cliquez ou appuyez ici pour entrer du texte.</w:t>
          </w:r>
        </w:sdtContent>
      </w:sdt>
    </w:p>
    <w:p w:rsidR="00155499" w:rsidRPr="00E0411D" w:rsidRDefault="00155499" w:rsidP="00155499">
      <w:pPr>
        <w:pStyle w:val="TTextecourant"/>
      </w:pPr>
      <w:r w:rsidRPr="00E0411D">
        <w:t>Merci de votre participation. Nous vous tiendrons rapidement au courant.</w:t>
      </w:r>
    </w:p>
    <w:p w:rsidR="00155499" w:rsidRPr="00E0411D" w:rsidRDefault="00155499" w:rsidP="00155499">
      <w:pPr>
        <w:pStyle w:val="06Questionenonce"/>
      </w:pPr>
      <w:r w:rsidRPr="00E0411D">
        <w:t>4</w:t>
      </w:r>
      <w:r w:rsidRPr="00E0411D">
        <w:tab/>
        <w:t>Recensez sur un seul support, et à partir des documents que vous avez créés précédemment, l’ensemble des demandes.</w:t>
      </w:r>
    </w:p>
    <w:tbl>
      <w:tblPr>
        <w:tblW w:w="4731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20"/>
        <w:gridCol w:w="957"/>
        <w:gridCol w:w="797"/>
        <w:gridCol w:w="795"/>
        <w:gridCol w:w="797"/>
        <w:gridCol w:w="795"/>
        <w:gridCol w:w="795"/>
        <w:gridCol w:w="1433"/>
      </w:tblGrid>
      <w:tr w:rsidR="00155499" w:rsidRPr="00E0411D" w:rsidTr="00684AF8">
        <w:trPr>
          <w:trHeight w:val="315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titre"/>
            </w:pPr>
            <w:r w:rsidRPr="00E0411D">
              <w:t>Récapitulatif commandes</w:t>
            </w:r>
          </w:p>
        </w:tc>
      </w:tr>
      <w:tr w:rsidR="00155499" w:rsidRPr="00E0411D" w:rsidTr="00684AF8">
        <w:trPr>
          <w:trHeight w:val="315"/>
        </w:trPr>
        <w:tc>
          <w:tcPr>
            <w:tcW w:w="1747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Équipement</w:t>
            </w:r>
          </w:p>
        </w:tc>
        <w:tc>
          <w:tcPr>
            <w:tcW w:w="3253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Tailles</w:t>
            </w:r>
          </w:p>
        </w:tc>
      </w:tr>
      <w:tr w:rsidR="00155499" w:rsidRPr="00E0411D" w:rsidTr="00684AF8">
        <w:trPr>
          <w:trHeight w:val="315"/>
        </w:trPr>
        <w:tc>
          <w:tcPr>
            <w:tcW w:w="1747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XS</w:t>
            </w: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S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M</w:t>
            </w: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L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XL</w:t>
            </w: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XXL</w:t>
            </w:r>
          </w:p>
        </w:tc>
        <w:tc>
          <w:tcPr>
            <w:tcW w:w="7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Total</w:t>
            </w:r>
          </w:p>
        </w:tc>
      </w:tr>
      <w:tr w:rsidR="00155499" w:rsidRPr="00E0411D" w:rsidTr="00684AF8">
        <w:trPr>
          <w:trHeight w:val="315"/>
        </w:trPr>
        <w:tc>
          <w:tcPr>
            <w:tcW w:w="17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Short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7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15"/>
        </w:trPr>
        <w:tc>
          <w:tcPr>
            <w:tcW w:w="17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Maillots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7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15"/>
        </w:trPr>
        <w:tc>
          <w:tcPr>
            <w:tcW w:w="17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Survêtements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7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15"/>
        </w:trPr>
        <w:tc>
          <w:tcPr>
            <w:tcW w:w="174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Total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4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7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</w:tbl>
    <w:p w:rsidR="00155499" w:rsidRPr="00E0411D" w:rsidRDefault="00155499" w:rsidP="00155499">
      <w:pPr>
        <w:pStyle w:val="05MissionTitre"/>
      </w:pPr>
      <w:r w:rsidRPr="00E0411D">
        <w:t>Mission 2</w:t>
      </w:r>
      <w:r w:rsidRPr="00E0411D">
        <w:tab/>
        <w:t>Concevoir le cahier des charges</w:t>
      </w:r>
    </w:p>
    <w:p w:rsidR="00155499" w:rsidRPr="00E0411D" w:rsidRDefault="00155499" w:rsidP="00155499">
      <w:pPr>
        <w:pStyle w:val="06Questionenonce"/>
      </w:pPr>
      <w:r w:rsidRPr="00E0411D">
        <w:t>5</w:t>
      </w:r>
      <w:r w:rsidRPr="00E0411D">
        <w:tab/>
        <w:t>Concevez le cahier des charges qui sera transmis aux fournisseurs.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6686"/>
      </w:tblGrid>
      <w:tr w:rsidR="00155499" w:rsidRPr="00E0411D" w:rsidTr="00684AF8">
        <w:trPr>
          <w:trHeight w:val="1132"/>
        </w:trPr>
        <w:tc>
          <w:tcPr>
            <w:tcW w:w="9062" w:type="dxa"/>
            <w:gridSpan w:val="2"/>
          </w:tcPr>
          <w:p w:rsidR="00155499" w:rsidRPr="00E0411D" w:rsidRDefault="00155499" w:rsidP="00684AF8">
            <w:pPr>
              <w:pStyle w:val="Tableautitre"/>
            </w:pPr>
            <w:r w:rsidRPr="00E0411D">
              <w:t>BCA</w:t>
            </w:r>
          </w:p>
          <w:p w:rsidR="00155499" w:rsidRPr="00E0411D" w:rsidRDefault="00155499" w:rsidP="00684AF8">
            <w:pPr>
              <w:pStyle w:val="Tableautitre"/>
            </w:pPr>
            <w:r w:rsidRPr="00E0411D">
              <w:t>Cahier des charges des nouvelles tenues</w:t>
            </w:r>
          </w:p>
        </w:tc>
      </w:tr>
      <w:tr w:rsidR="00155499" w:rsidRPr="00E0411D" w:rsidTr="00684AF8">
        <w:tc>
          <w:tcPr>
            <w:tcW w:w="2376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Objectif</w:t>
            </w:r>
          </w:p>
        </w:tc>
        <w:tc>
          <w:tcPr>
            <w:tcW w:w="6686" w:type="dxa"/>
          </w:tcPr>
          <w:p w:rsidR="00155499" w:rsidRPr="00E0411D" w:rsidRDefault="00155499" w:rsidP="00684AF8">
            <w:pPr>
              <w:pStyle w:val="Tableaulistepuce"/>
            </w:pPr>
            <w:r w:rsidRPr="00E0411D">
              <w:t>Fournir des tenues sportives aux licenciés du club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Renforcer le sentiment d’appartenance au club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Promouvoir l’image du club</w:t>
            </w:r>
          </w:p>
        </w:tc>
      </w:tr>
      <w:tr w:rsidR="00155499" w:rsidRPr="00E0411D" w:rsidTr="00684AF8">
        <w:tc>
          <w:tcPr>
            <w:tcW w:w="2376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Caractéristiques fonctionnelles</w:t>
            </w:r>
          </w:p>
        </w:tc>
        <w:tc>
          <w:tcPr>
            <w:tcW w:w="6686" w:type="dxa"/>
          </w:tcPr>
          <w:p w:rsidR="00155499" w:rsidRPr="00F62497" w:rsidRDefault="00155499" w:rsidP="00684AF8">
            <w:pPr>
              <w:pStyle w:val="Tableaucourant"/>
              <w:rPr>
                <w:b/>
              </w:rPr>
            </w:pPr>
            <w:r w:rsidRPr="00F62497">
              <w:rPr>
                <w:b/>
              </w:rPr>
              <w:t>Équipements de matchs (shorts et maillots)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8 jeux complets (numérotés de 4 à 15) dont 6 jeux selon le design présenté en ressource 1, et 2 jeux blancs pour les matchs à l’extérieur.</w:t>
            </w:r>
          </w:p>
          <w:p w:rsidR="00155499" w:rsidRPr="00F62497" w:rsidRDefault="00155499" w:rsidP="00684AF8">
            <w:pPr>
              <w:pStyle w:val="Tableaucourant"/>
              <w:rPr>
                <w:b/>
              </w:rPr>
            </w:pPr>
            <w:r w:rsidRPr="00F62497">
              <w:rPr>
                <w:b/>
              </w:rPr>
              <w:t>Survêtements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24 pour les deux équipes seniors masculines et féminines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70 survêtements pour les licenciés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Nombre : voir tableau joint</w:t>
            </w:r>
          </w:p>
        </w:tc>
      </w:tr>
      <w:tr w:rsidR="00155499" w:rsidRPr="00E0411D" w:rsidTr="00684AF8">
        <w:tc>
          <w:tcPr>
            <w:tcW w:w="2376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Caractéristiques techniques</w:t>
            </w:r>
          </w:p>
        </w:tc>
        <w:tc>
          <w:tcPr>
            <w:tcW w:w="668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Composition : polyester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Flocage broderie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Police : Arial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 xml:space="preserve">Nom du sponsor : </w:t>
            </w:r>
            <w:proofErr w:type="spellStart"/>
            <w:r w:rsidRPr="00E0411D">
              <w:t>Somerland</w:t>
            </w:r>
            <w:proofErr w:type="spellEnd"/>
            <w:r w:rsidRPr="00E0411D">
              <w:t xml:space="preserve">, à </w:t>
            </w:r>
            <w:proofErr w:type="spellStart"/>
            <w:r w:rsidRPr="00E0411D">
              <w:t>mi-maillot</w:t>
            </w:r>
            <w:proofErr w:type="spellEnd"/>
            <w:r w:rsidRPr="00E0411D">
              <w:t xml:space="preserve"> (20/15</w:t>
            </w:r>
            <w:r>
              <w:t> </w:t>
            </w:r>
            <w:r w:rsidRPr="00E0411D">
              <w:t>cm)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lastRenderedPageBreak/>
              <w:t>Nom du club : à hauteur du cœur (gauche)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Numéro du joueur : centré dans la largeur sur le dos du maillot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Hauteur : 22,5 cm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Largeur : 24,4 cm (en cas de numéro à deux chiffres)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Épaisseur des chiffres : 3 cm minimum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Short : numéro sur la jambe gauche 15 cm de haut sur 10 cm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Survêtement : flocage identique au maillot</w:t>
            </w:r>
          </w:p>
        </w:tc>
      </w:tr>
      <w:tr w:rsidR="00155499" w:rsidRPr="00E0411D" w:rsidTr="00684AF8">
        <w:tc>
          <w:tcPr>
            <w:tcW w:w="2376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lastRenderedPageBreak/>
              <w:t>Caractéristiques commerciales</w:t>
            </w:r>
          </w:p>
        </w:tc>
        <w:tc>
          <w:tcPr>
            <w:tcW w:w="668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Règlement en 3 fois sans frais</w:t>
            </w:r>
          </w:p>
          <w:p w:rsidR="00155499" w:rsidRPr="00F62497" w:rsidRDefault="00155499" w:rsidP="00684AF8">
            <w:pPr>
              <w:pStyle w:val="Tableaucourant"/>
              <w:rPr>
                <w:b/>
              </w:rPr>
            </w:pPr>
            <w:r w:rsidRPr="00F62497">
              <w:rPr>
                <w:b/>
              </w:rPr>
              <w:t>Prix maximum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Tenues de match : 45 €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Survêtements : 70 €</w:t>
            </w:r>
          </w:p>
        </w:tc>
      </w:tr>
    </w:tbl>
    <w:p w:rsidR="00155499" w:rsidRDefault="00155499" w:rsidP="00155499">
      <w:pPr>
        <w:pStyle w:val="06Questionenonce"/>
      </w:pPr>
      <w:r w:rsidRPr="00E0411D">
        <w:t>6</w:t>
      </w:r>
      <w:r w:rsidRPr="00E0411D">
        <w:tab/>
        <w:t>Rédigez le mail à destination des fournisseurs qui accompagnera votre cahier des charges.</w:t>
      </w:r>
    </w:p>
    <w:p w:rsidR="00155499" w:rsidRPr="00CD29AA" w:rsidRDefault="00155499" w:rsidP="00155499">
      <w:pPr>
        <w:pStyle w:val="TTextecourant"/>
        <w:rPr>
          <w:i/>
        </w:rPr>
      </w:pPr>
      <w:r>
        <w:rPr>
          <w:i/>
        </w:rPr>
        <w:t>Erratum </w:t>
      </w:r>
      <w:r w:rsidRPr="00CD29AA">
        <w:rPr>
          <w:i/>
        </w:rPr>
        <w:t>: l'adresse mail du contexte professionnel BCA en page</w:t>
      </w:r>
      <w:r>
        <w:rPr>
          <w:i/>
        </w:rPr>
        <w:t> </w:t>
      </w:r>
      <w:r w:rsidRPr="00CD29AA">
        <w:rPr>
          <w:i/>
        </w:rPr>
        <w:t>94 est erronée et à remplacer par l'adresse su</w:t>
      </w:r>
      <w:r w:rsidRPr="00CD29AA">
        <w:rPr>
          <w:i/>
        </w:rPr>
        <w:t>i</w:t>
      </w:r>
      <w:r w:rsidRPr="00CD29AA">
        <w:rPr>
          <w:i/>
        </w:rPr>
        <w:t>vante : basket-club-angouleme@gmail.com.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155499" w:rsidRPr="00E0411D" w:rsidTr="00684AF8">
        <w:tc>
          <w:tcPr>
            <w:tcW w:w="9212" w:type="dxa"/>
          </w:tcPr>
          <w:p w:rsidR="00155499" w:rsidRPr="00E0411D" w:rsidRDefault="00155499" w:rsidP="00684AF8">
            <w:pPr>
              <w:pStyle w:val="TTextecourant"/>
            </w:pPr>
            <w:r w:rsidRPr="00E0411D">
              <w:t>De : basket-club-angouleme@gmail.com</w:t>
            </w:r>
          </w:p>
        </w:tc>
      </w:tr>
      <w:tr w:rsidR="00155499" w:rsidRPr="00E0411D" w:rsidTr="00684AF8">
        <w:tc>
          <w:tcPr>
            <w:tcW w:w="9212" w:type="dxa"/>
          </w:tcPr>
          <w:p w:rsidR="00155499" w:rsidRPr="00E0411D" w:rsidRDefault="00155499" w:rsidP="00684AF8">
            <w:pPr>
              <w:pStyle w:val="TTextecourant"/>
            </w:pPr>
            <w:r w:rsidRPr="00E0411D">
              <w:t>Objet : cahier des charges</w:t>
            </w:r>
          </w:p>
        </w:tc>
      </w:tr>
      <w:tr w:rsidR="00155499" w:rsidRPr="00E0411D" w:rsidTr="00684AF8">
        <w:tc>
          <w:tcPr>
            <w:tcW w:w="9212" w:type="dxa"/>
          </w:tcPr>
          <w:p w:rsidR="00155499" w:rsidRPr="00E0411D" w:rsidRDefault="00155499" w:rsidP="00684AF8">
            <w:pPr>
              <w:pStyle w:val="TTextecourant"/>
            </w:pPr>
            <w:r w:rsidRPr="00E0411D">
              <w:t>Monsieur,</w:t>
            </w:r>
          </w:p>
          <w:p w:rsidR="00155499" w:rsidRPr="00E0411D" w:rsidRDefault="00155499" w:rsidP="00684AF8">
            <w:pPr>
              <w:pStyle w:val="TTextecourant"/>
            </w:pPr>
            <w:r w:rsidRPr="00E0411D">
              <w:t>Le Basket Club d’Angoulême souhaite renouveler les tenues utilisées par les équipes seniors à l’occasion de leurs matchs.</w:t>
            </w:r>
          </w:p>
          <w:p w:rsidR="00155499" w:rsidRPr="00E0411D" w:rsidRDefault="00155499" w:rsidP="00684AF8">
            <w:pPr>
              <w:pStyle w:val="TTextecourant"/>
            </w:pPr>
            <w:r w:rsidRPr="00E0411D">
              <w:t>Nous vous serions très obligés de bien vouloir nous faire connaître vos prix et conditions pour la fourn</w:t>
            </w:r>
            <w:r w:rsidRPr="00E0411D">
              <w:t>i</w:t>
            </w:r>
            <w:r w:rsidRPr="00E0411D">
              <w:t>ture des équipements décrits dans le cahier des charges joint à ce mail.</w:t>
            </w:r>
          </w:p>
          <w:p w:rsidR="00155499" w:rsidRPr="00E0411D" w:rsidRDefault="00155499" w:rsidP="00684AF8">
            <w:pPr>
              <w:pStyle w:val="TTextecourant"/>
            </w:pPr>
            <w:r w:rsidRPr="00E0411D">
              <w:t>Votre offre devra nous parvenir avant le 30 septembre N. Les tenues devront être livrées pour le 15 octobre N.</w:t>
            </w:r>
          </w:p>
          <w:p w:rsidR="00155499" w:rsidRPr="00E0411D" w:rsidRDefault="00155499" w:rsidP="00684AF8">
            <w:pPr>
              <w:pStyle w:val="TTextecourant"/>
            </w:pPr>
            <w:r w:rsidRPr="00E0411D">
              <w:t>Veuillez agréer, Monsieur, nos salutations distinguées.</w:t>
            </w:r>
          </w:p>
          <w:p w:rsidR="00155499" w:rsidRPr="00E0411D" w:rsidRDefault="00155499" w:rsidP="00684AF8">
            <w:pPr>
              <w:pStyle w:val="TTextecourant"/>
            </w:pPr>
            <w:r w:rsidRPr="00E0411D">
              <w:t>Le Basket Club d’Angoulême</w:t>
            </w:r>
          </w:p>
        </w:tc>
      </w:tr>
    </w:tbl>
    <w:p w:rsidR="00155499" w:rsidRPr="00E0411D" w:rsidRDefault="00155499" w:rsidP="00155499">
      <w:pPr>
        <w:pStyle w:val="05MissionTitre"/>
      </w:pPr>
      <w:r w:rsidRPr="00E0411D">
        <w:t>Mission 3</w:t>
      </w:r>
      <w:r w:rsidRPr="00E0411D">
        <w:tab/>
        <w:t>Établir le budget des achats</w:t>
      </w:r>
    </w:p>
    <w:p w:rsidR="00155499" w:rsidRPr="00A95817" w:rsidRDefault="00155499" w:rsidP="00155499">
      <w:pPr>
        <w:pStyle w:val="06Questionenonce"/>
        <w:numPr>
          <w:ilvl w:val="0"/>
          <w:numId w:val="13"/>
        </w:numPr>
      </w:pPr>
      <w:r w:rsidRPr="00A95817">
        <w:t>Établissez le budget prévisionnel des achats.</w:t>
      </w:r>
    </w:p>
    <w:tbl>
      <w:tblPr>
        <w:tblW w:w="93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1362"/>
        <w:gridCol w:w="3599"/>
        <w:gridCol w:w="1117"/>
      </w:tblGrid>
      <w:tr w:rsidR="00155499" w:rsidRPr="00E0411D" w:rsidTr="00684AF8">
        <w:trPr>
          <w:jc w:val="center"/>
        </w:trPr>
        <w:tc>
          <w:tcPr>
            <w:tcW w:w="9322" w:type="dxa"/>
            <w:gridSpan w:val="4"/>
          </w:tcPr>
          <w:p w:rsidR="00155499" w:rsidRPr="00E0411D" w:rsidRDefault="00155499" w:rsidP="00684AF8">
            <w:pPr>
              <w:pStyle w:val="Tableautitre"/>
            </w:pPr>
            <w:r w:rsidRPr="00E0411D">
              <w:t>Budget prévisionnel de l’opération « Nouvelles tenues »</w:t>
            </w:r>
          </w:p>
        </w:tc>
      </w:tr>
      <w:tr w:rsidR="00155499" w:rsidRPr="00E0411D" w:rsidTr="00684AF8">
        <w:trPr>
          <w:jc w:val="center"/>
        </w:trPr>
        <w:tc>
          <w:tcPr>
            <w:tcW w:w="4606" w:type="dxa"/>
            <w:gridSpan w:val="2"/>
          </w:tcPr>
          <w:p w:rsidR="00155499" w:rsidRPr="00E0411D" w:rsidRDefault="00155499" w:rsidP="00684AF8">
            <w:pPr>
              <w:pStyle w:val="Tableautetiere"/>
            </w:pPr>
            <w:r w:rsidRPr="00E0411D">
              <w:t>Recettes</w:t>
            </w:r>
          </w:p>
        </w:tc>
        <w:tc>
          <w:tcPr>
            <w:tcW w:w="4716" w:type="dxa"/>
            <w:gridSpan w:val="2"/>
          </w:tcPr>
          <w:p w:rsidR="00155499" w:rsidRPr="00E0411D" w:rsidRDefault="00155499" w:rsidP="00684AF8">
            <w:pPr>
              <w:pStyle w:val="Tableautetiere"/>
            </w:pPr>
            <w:r w:rsidRPr="00E0411D">
              <w:t>Dépenses</w:t>
            </w:r>
          </w:p>
        </w:tc>
      </w:tr>
      <w:tr w:rsidR="00155499" w:rsidRPr="00E0411D" w:rsidTr="00684AF8">
        <w:trPr>
          <w:jc w:val="center"/>
        </w:trPr>
        <w:tc>
          <w:tcPr>
            <w:tcW w:w="3244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Contribution du sponsor</w:t>
            </w:r>
          </w:p>
          <w:p w:rsidR="00155499" w:rsidRPr="00E0411D" w:rsidRDefault="00155499" w:rsidP="00684AF8">
            <w:pPr>
              <w:pStyle w:val="Tableaucourant"/>
            </w:pPr>
          </w:p>
          <w:p w:rsidR="00155499" w:rsidRPr="00E0411D" w:rsidRDefault="00155499" w:rsidP="00684AF8">
            <w:pPr>
              <w:pStyle w:val="Tableaucourant"/>
            </w:pPr>
            <w:r w:rsidRPr="00E0411D">
              <w:t>Participation des familles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150 × 70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Participation du club</w:t>
            </w:r>
          </w:p>
        </w:tc>
        <w:tc>
          <w:tcPr>
            <w:tcW w:w="1362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3 270 €</w:t>
            </w:r>
          </w:p>
          <w:p w:rsidR="00155499" w:rsidRPr="00E0411D" w:rsidRDefault="00155499" w:rsidP="00684AF8">
            <w:pPr>
              <w:pStyle w:val="Tableaucourant"/>
            </w:pPr>
          </w:p>
          <w:p w:rsidR="00155499" w:rsidRPr="00E0411D" w:rsidRDefault="00155499" w:rsidP="00684AF8">
            <w:pPr>
              <w:pStyle w:val="Tableaucourant"/>
            </w:pPr>
          </w:p>
          <w:p w:rsidR="00155499" w:rsidRPr="00E0411D" w:rsidRDefault="00155499" w:rsidP="00684AF8">
            <w:pPr>
              <w:pStyle w:val="Tableaucourant"/>
            </w:pPr>
            <w:r w:rsidRPr="00E0411D">
              <w:t>7 500 €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130 €</w:t>
            </w:r>
          </w:p>
        </w:tc>
        <w:tc>
          <w:tcPr>
            <w:tcW w:w="3599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Prix d’une tenue de match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45 × 8 × 12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Prix moyen d’un survêtement : flocage compris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70 × 94</w:t>
            </w:r>
          </w:p>
        </w:tc>
        <w:tc>
          <w:tcPr>
            <w:tcW w:w="1117" w:type="dxa"/>
          </w:tcPr>
          <w:p w:rsidR="00155499" w:rsidRPr="00E0411D" w:rsidRDefault="00155499" w:rsidP="00684AF8">
            <w:pPr>
              <w:pStyle w:val="Tableaucourant"/>
            </w:pPr>
          </w:p>
          <w:p w:rsidR="00155499" w:rsidRPr="00E0411D" w:rsidRDefault="00155499" w:rsidP="00684AF8">
            <w:pPr>
              <w:pStyle w:val="Tableaucourant"/>
            </w:pPr>
            <w:r w:rsidRPr="00E0411D">
              <w:t>4 320 €</w:t>
            </w:r>
          </w:p>
          <w:p w:rsidR="00155499" w:rsidRPr="00E0411D" w:rsidRDefault="00155499" w:rsidP="00684AF8">
            <w:pPr>
              <w:pStyle w:val="Tableaucourant"/>
            </w:pPr>
          </w:p>
          <w:p w:rsidR="00155499" w:rsidRPr="00E0411D" w:rsidRDefault="00155499" w:rsidP="00684AF8">
            <w:pPr>
              <w:pStyle w:val="Tableaucourant"/>
            </w:pPr>
            <w:r w:rsidRPr="00E0411D">
              <w:t>6 580 €</w:t>
            </w:r>
          </w:p>
        </w:tc>
      </w:tr>
      <w:tr w:rsidR="00155499" w:rsidRPr="00E0411D" w:rsidTr="00684AF8">
        <w:trPr>
          <w:jc w:val="center"/>
        </w:trPr>
        <w:tc>
          <w:tcPr>
            <w:tcW w:w="3244" w:type="dxa"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1362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10 900 €</w:t>
            </w:r>
          </w:p>
        </w:tc>
        <w:tc>
          <w:tcPr>
            <w:tcW w:w="3599" w:type="dxa"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1117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10 900 €</w:t>
            </w:r>
          </w:p>
        </w:tc>
      </w:tr>
    </w:tbl>
    <w:p w:rsidR="00155499" w:rsidRPr="00E0411D" w:rsidRDefault="00155499" w:rsidP="00155499">
      <w:pPr>
        <w:pStyle w:val="04Exercicestitre"/>
      </w:pPr>
      <w:r w:rsidRPr="00E0411D">
        <w:t>Entraînement</w:t>
      </w:r>
    </w:p>
    <w:p w:rsidR="00155499" w:rsidRPr="00E0411D" w:rsidRDefault="00155499" w:rsidP="00155499">
      <w:pPr>
        <w:pStyle w:val="05ExerciceTitre"/>
      </w:pPr>
      <w:r w:rsidRPr="00E0411D">
        <w:t>Exercice 1</w:t>
      </w:r>
    </w:p>
    <w:p w:rsidR="00155499" w:rsidRPr="00E0411D" w:rsidRDefault="00155499" w:rsidP="00155499">
      <w:pPr>
        <w:pStyle w:val="06Questionenonce"/>
        <w:numPr>
          <w:ilvl w:val="0"/>
          <w:numId w:val="14"/>
        </w:numPr>
      </w:pPr>
      <w:r w:rsidRPr="00E0411D">
        <w:t>Déterminez le nombre de ballons à commander (ressource 1).</w:t>
      </w:r>
    </w:p>
    <w:tbl>
      <w:tblPr>
        <w:tblW w:w="9630" w:type="dxa"/>
        <w:tblInd w:w="-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2825"/>
        <w:gridCol w:w="1134"/>
        <w:gridCol w:w="861"/>
        <w:gridCol w:w="2409"/>
        <w:gridCol w:w="1266"/>
      </w:tblGrid>
      <w:tr w:rsidR="00155499" w:rsidRPr="00E0411D" w:rsidTr="00684AF8">
        <w:trPr>
          <w:trHeight w:val="375"/>
        </w:trPr>
        <w:tc>
          <w:tcPr>
            <w:tcW w:w="1135" w:type="dxa"/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Ballons</w:t>
            </w:r>
          </w:p>
        </w:tc>
        <w:tc>
          <w:tcPr>
            <w:tcW w:w="2825" w:type="dxa"/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Catégories</w:t>
            </w:r>
          </w:p>
        </w:tc>
        <w:tc>
          <w:tcPr>
            <w:tcW w:w="1134" w:type="dxa"/>
            <w:shd w:val="clear" w:color="auto" w:fill="auto"/>
          </w:tcPr>
          <w:p w:rsidR="00155499" w:rsidRPr="00E0411D" w:rsidRDefault="00155499" w:rsidP="00684AF8">
            <w:pPr>
              <w:pStyle w:val="Tableautetiere"/>
            </w:pPr>
            <w:r w:rsidRPr="00E0411D">
              <w:t>Stock début N–1</w:t>
            </w:r>
          </w:p>
        </w:tc>
        <w:tc>
          <w:tcPr>
            <w:tcW w:w="861" w:type="dxa"/>
            <w:shd w:val="clear" w:color="auto" w:fill="auto"/>
          </w:tcPr>
          <w:p w:rsidR="00155499" w:rsidRPr="00E0411D" w:rsidRDefault="00155499" w:rsidP="00684AF8">
            <w:pPr>
              <w:pStyle w:val="Tableautetiere"/>
            </w:pPr>
            <w:r w:rsidRPr="00E0411D">
              <w:t>Stock début N</w:t>
            </w:r>
          </w:p>
        </w:tc>
        <w:tc>
          <w:tcPr>
            <w:tcW w:w="2409" w:type="dxa"/>
            <w:shd w:val="clear" w:color="auto" w:fill="auto"/>
          </w:tcPr>
          <w:p w:rsidR="00155499" w:rsidRPr="00E0411D" w:rsidRDefault="00155499" w:rsidP="00684AF8">
            <w:pPr>
              <w:pStyle w:val="Tableautetiere"/>
            </w:pPr>
            <w:r w:rsidRPr="00E0411D">
              <w:t>À renouveler car inutilisables (début N–1)</w:t>
            </w:r>
          </w:p>
        </w:tc>
        <w:tc>
          <w:tcPr>
            <w:tcW w:w="1266" w:type="dxa"/>
            <w:shd w:val="clear" w:color="auto" w:fill="auto"/>
          </w:tcPr>
          <w:p w:rsidR="00155499" w:rsidRPr="00E0411D" w:rsidRDefault="00155499" w:rsidP="00684AF8">
            <w:pPr>
              <w:pStyle w:val="Tableautetiere"/>
            </w:pPr>
            <w:r w:rsidRPr="00E0411D">
              <w:t>À commander</w:t>
            </w:r>
          </w:p>
        </w:tc>
      </w:tr>
      <w:tr w:rsidR="00155499" w:rsidRPr="00E0411D" w:rsidTr="00684AF8">
        <w:trPr>
          <w:trHeight w:val="776"/>
        </w:trPr>
        <w:tc>
          <w:tcPr>
            <w:tcW w:w="1135" w:type="dxa"/>
            <w:shd w:val="clear" w:color="auto" w:fill="auto"/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Taille 7</w:t>
            </w:r>
          </w:p>
        </w:tc>
        <w:tc>
          <w:tcPr>
            <w:tcW w:w="2825" w:type="dxa"/>
            <w:shd w:val="clear" w:color="auto" w:fill="auto"/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Masculins : seniors, réserves, U20, U17, U15</w:t>
            </w:r>
          </w:p>
        </w:tc>
        <w:tc>
          <w:tcPr>
            <w:tcW w:w="1134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45</w:t>
            </w:r>
          </w:p>
        </w:tc>
        <w:tc>
          <w:tcPr>
            <w:tcW w:w="861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42</w:t>
            </w:r>
          </w:p>
        </w:tc>
        <w:tc>
          <w:tcPr>
            <w:tcW w:w="2409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7</w:t>
            </w:r>
          </w:p>
        </w:tc>
        <w:tc>
          <w:tcPr>
            <w:tcW w:w="1266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15</w:t>
            </w:r>
          </w:p>
        </w:tc>
      </w:tr>
      <w:tr w:rsidR="00155499" w:rsidRPr="00E0411D" w:rsidTr="00684AF8">
        <w:trPr>
          <w:trHeight w:val="724"/>
        </w:trPr>
        <w:tc>
          <w:tcPr>
            <w:tcW w:w="1135" w:type="dxa"/>
            <w:shd w:val="clear" w:color="auto" w:fill="auto"/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Taille 6</w:t>
            </w:r>
          </w:p>
        </w:tc>
        <w:tc>
          <w:tcPr>
            <w:tcW w:w="2825" w:type="dxa"/>
            <w:shd w:val="clear" w:color="auto" w:fill="auto"/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Féminines : seniors, réserves, U20, U17, U15. Masculins : U13</w:t>
            </w:r>
          </w:p>
        </w:tc>
        <w:tc>
          <w:tcPr>
            <w:tcW w:w="1134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42</w:t>
            </w:r>
          </w:p>
        </w:tc>
        <w:tc>
          <w:tcPr>
            <w:tcW w:w="861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35</w:t>
            </w:r>
          </w:p>
        </w:tc>
        <w:tc>
          <w:tcPr>
            <w:tcW w:w="2409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9</w:t>
            </w:r>
          </w:p>
        </w:tc>
        <w:tc>
          <w:tcPr>
            <w:tcW w:w="1266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26</w:t>
            </w:r>
          </w:p>
        </w:tc>
      </w:tr>
      <w:tr w:rsidR="00155499" w:rsidRPr="00E0411D" w:rsidTr="00684AF8">
        <w:trPr>
          <w:trHeight w:val="659"/>
        </w:trPr>
        <w:tc>
          <w:tcPr>
            <w:tcW w:w="1135" w:type="dxa"/>
            <w:shd w:val="clear" w:color="auto" w:fill="auto"/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Taille 5</w:t>
            </w:r>
          </w:p>
        </w:tc>
        <w:tc>
          <w:tcPr>
            <w:tcW w:w="2825" w:type="dxa"/>
            <w:shd w:val="clear" w:color="auto" w:fill="auto"/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Féminines : U13, U11, U9. Masculins : U11, U9</w:t>
            </w:r>
          </w:p>
        </w:tc>
        <w:tc>
          <w:tcPr>
            <w:tcW w:w="1134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36</w:t>
            </w:r>
          </w:p>
        </w:tc>
        <w:tc>
          <w:tcPr>
            <w:tcW w:w="861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29</w:t>
            </w:r>
          </w:p>
        </w:tc>
        <w:tc>
          <w:tcPr>
            <w:tcW w:w="2409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7</w:t>
            </w:r>
          </w:p>
        </w:tc>
        <w:tc>
          <w:tcPr>
            <w:tcW w:w="1266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28</w:t>
            </w:r>
          </w:p>
        </w:tc>
      </w:tr>
      <w:tr w:rsidR="00155499" w:rsidRPr="00E0411D" w:rsidTr="00684AF8">
        <w:trPr>
          <w:trHeight w:val="418"/>
        </w:trPr>
        <w:tc>
          <w:tcPr>
            <w:tcW w:w="1135" w:type="dxa"/>
            <w:shd w:val="clear" w:color="auto" w:fill="auto"/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Taille 3</w:t>
            </w:r>
          </w:p>
        </w:tc>
        <w:tc>
          <w:tcPr>
            <w:tcW w:w="2825" w:type="dxa"/>
            <w:shd w:val="clear" w:color="auto" w:fill="auto"/>
            <w:tcMar>
              <w:top w:w="165" w:type="dxa"/>
              <w:left w:w="165" w:type="dxa"/>
              <w:bottom w:w="165" w:type="dxa"/>
              <w:right w:w="165" w:type="dxa"/>
            </w:tcMar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Débutants : U7</w:t>
            </w:r>
          </w:p>
        </w:tc>
        <w:tc>
          <w:tcPr>
            <w:tcW w:w="1134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27</w:t>
            </w:r>
          </w:p>
        </w:tc>
        <w:tc>
          <w:tcPr>
            <w:tcW w:w="861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24</w:t>
            </w:r>
          </w:p>
        </w:tc>
        <w:tc>
          <w:tcPr>
            <w:tcW w:w="2409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5</w:t>
            </w:r>
          </w:p>
        </w:tc>
        <w:tc>
          <w:tcPr>
            <w:tcW w:w="1266" w:type="dxa"/>
            <w:shd w:val="clear" w:color="auto" w:fill="auto"/>
          </w:tcPr>
          <w:p w:rsidR="00155499" w:rsidRPr="00E0411D" w:rsidRDefault="00155499" w:rsidP="00684AF8">
            <w:pPr>
              <w:pStyle w:val="Tableaucourant"/>
            </w:pPr>
            <w:r w:rsidRPr="00E0411D">
              <w:t>11</w:t>
            </w:r>
          </w:p>
        </w:tc>
      </w:tr>
    </w:tbl>
    <w:p w:rsidR="00155499" w:rsidRPr="00E0411D" w:rsidRDefault="00155499" w:rsidP="00155499">
      <w:pPr>
        <w:pStyle w:val="06Questionenonce"/>
      </w:pPr>
      <w:r>
        <w:lastRenderedPageBreak/>
        <w:t>2</w:t>
      </w:r>
      <w:r>
        <w:tab/>
      </w:r>
      <w:r w:rsidRPr="00E0411D">
        <w:t>Préparez le cahier des charges qui sera transmis aux fournisseurs (ressource 2).</w:t>
      </w: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6686"/>
      </w:tblGrid>
      <w:tr w:rsidR="00155499" w:rsidRPr="00E0411D" w:rsidTr="00684AF8">
        <w:tc>
          <w:tcPr>
            <w:tcW w:w="2694" w:type="dxa"/>
          </w:tcPr>
          <w:p w:rsidR="00155499" w:rsidRPr="00E0411D" w:rsidRDefault="00155499" w:rsidP="00684AF8">
            <w:pPr>
              <w:pStyle w:val="Tableautitre"/>
            </w:pPr>
            <w:r w:rsidRPr="00E0411D">
              <w:t>BCA</w:t>
            </w:r>
          </w:p>
        </w:tc>
        <w:tc>
          <w:tcPr>
            <w:tcW w:w="6686" w:type="dxa"/>
          </w:tcPr>
          <w:p w:rsidR="00155499" w:rsidRPr="00E0411D" w:rsidRDefault="00155499" w:rsidP="00684AF8">
            <w:pPr>
              <w:pStyle w:val="Tableautitre"/>
            </w:pPr>
            <w:r w:rsidRPr="00E0411D">
              <w:t>Cahier des charges ballons de basket</w:t>
            </w:r>
          </w:p>
        </w:tc>
      </w:tr>
      <w:tr w:rsidR="00155499" w:rsidRPr="00E0411D" w:rsidTr="00684AF8">
        <w:tc>
          <w:tcPr>
            <w:tcW w:w="2694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Objectif</w:t>
            </w:r>
          </w:p>
        </w:tc>
        <w:tc>
          <w:tcPr>
            <w:tcW w:w="668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Renouveler le stock de ballons pour les matchs et les entraînements</w:t>
            </w:r>
          </w:p>
        </w:tc>
      </w:tr>
      <w:tr w:rsidR="00155499" w:rsidRPr="00E0411D" w:rsidTr="00684AF8">
        <w:tc>
          <w:tcPr>
            <w:tcW w:w="2694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Caractéristiques fonctionnelles</w:t>
            </w:r>
          </w:p>
        </w:tc>
        <w:tc>
          <w:tcPr>
            <w:tcW w:w="668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Les ballons doivent correspondre aux spécifications de la FFBB</w:t>
            </w:r>
          </w:p>
          <w:p w:rsidR="00155499" w:rsidRPr="00BB5473" w:rsidRDefault="00155499" w:rsidP="00684AF8">
            <w:pPr>
              <w:pStyle w:val="Tableaucourant"/>
              <w:rPr>
                <w:b/>
              </w:rPr>
            </w:pPr>
            <w:r w:rsidRPr="00BB5473">
              <w:rPr>
                <w:b/>
              </w:rPr>
              <w:t>Nombre de ballons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Taille 7 : 15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Taille 6 : 26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Taille 5 : 28</w:t>
            </w:r>
          </w:p>
          <w:p w:rsidR="00155499" w:rsidRPr="00E0411D" w:rsidRDefault="00155499" w:rsidP="00684AF8">
            <w:pPr>
              <w:pStyle w:val="Tableaulistepuce"/>
            </w:pPr>
            <w:r w:rsidRPr="00E0411D">
              <w:t>Taille 3 : 11</w:t>
            </w:r>
          </w:p>
        </w:tc>
      </w:tr>
      <w:tr w:rsidR="00155499" w:rsidRPr="00E0411D" w:rsidTr="00684AF8">
        <w:tc>
          <w:tcPr>
            <w:tcW w:w="2694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Caractéristiques techniques</w:t>
            </w:r>
          </w:p>
        </w:tc>
        <w:tc>
          <w:tcPr>
            <w:tcW w:w="668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Enveloppe extérieure du ballon doit être en cuir ou en cuir artificiel/composite/synthétique ou composite.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Surface du ballon doit être libre de toute matière toxique ou de toute matière pouvant provoquer une réaction allergique.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Ballon sphérique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Coutures noires : 6,35 mm de largeur maximum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Couleur unique orange ou d’une combinaison de couleur orange/marron clair homologuée par la FIBA […].</w:t>
            </w:r>
          </w:p>
        </w:tc>
      </w:tr>
      <w:tr w:rsidR="00155499" w:rsidRPr="00E0411D" w:rsidTr="00684AF8">
        <w:tc>
          <w:tcPr>
            <w:tcW w:w="2694" w:type="dxa"/>
          </w:tcPr>
          <w:p w:rsidR="00155499" w:rsidRPr="00E0411D" w:rsidRDefault="00155499" w:rsidP="00684AF8">
            <w:pPr>
              <w:pStyle w:val="Tableautetiere"/>
            </w:pPr>
            <w:r w:rsidRPr="00E0411D">
              <w:t>Caractéristiques commerciales</w:t>
            </w:r>
          </w:p>
        </w:tc>
        <w:tc>
          <w:tcPr>
            <w:tcW w:w="668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Règlement en 3 fois sans frais</w:t>
            </w:r>
          </w:p>
          <w:p w:rsidR="00155499" w:rsidRPr="00E0411D" w:rsidRDefault="00155499" w:rsidP="00684AF8">
            <w:pPr>
              <w:pStyle w:val="Tableaucourant"/>
            </w:pPr>
            <w:r w:rsidRPr="00E0411D">
              <w:t>Prix moyen : 40 €</w:t>
            </w:r>
          </w:p>
        </w:tc>
      </w:tr>
    </w:tbl>
    <w:p w:rsidR="00155499" w:rsidRPr="00E0411D" w:rsidRDefault="00155499" w:rsidP="00155499">
      <w:pPr>
        <w:pStyle w:val="05ExerciceTitre"/>
      </w:pPr>
      <w:r w:rsidRPr="00E0411D">
        <w:t>Exercice 2</w:t>
      </w:r>
    </w:p>
    <w:p w:rsidR="00155499" w:rsidRPr="00E0411D" w:rsidRDefault="00155499" w:rsidP="00155499">
      <w:pPr>
        <w:pStyle w:val="06Questionenonce"/>
      </w:pPr>
      <w:r>
        <w:t>1</w:t>
      </w:r>
      <w:r>
        <w:tab/>
      </w:r>
      <w:r w:rsidRPr="00E0411D">
        <w:t>Classez les différents achats de La Briochine du bocage (ressources 1, 2).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3260"/>
        <w:gridCol w:w="2546"/>
        <w:gridCol w:w="1956"/>
      </w:tblGrid>
      <w:tr w:rsidR="00155499" w:rsidRPr="00E0411D" w:rsidTr="00684AF8">
        <w:tc>
          <w:tcPr>
            <w:tcW w:w="1526" w:type="dxa"/>
            <w:vMerge w:val="restart"/>
          </w:tcPr>
          <w:p w:rsidR="00155499" w:rsidRPr="00E0411D" w:rsidRDefault="00155499" w:rsidP="00684AF8">
            <w:pPr>
              <w:pStyle w:val="Tableautetiere"/>
            </w:pPr>
            <w:r w:rsidRPr="00E0411D">
              <w:t>Achats liés à la production</w:t>
            </w:r>
          </w:p>
        </w:tc>
        <w:tc>
          <w:tcPr>
            <w:tcW w:w="3260" w:type="dxa"/>
            <w:vMerge w:val="restart"/>
          </w:tcPr>
          <w:p w:rsidR="00155499" w:rsidRPr="00E0411D" w:rsidRDefault="00155499" w:rsidP="00684AF8">
            <w:pPr>
              <w:pStyle w:val="Tableaucourant"/>
            </w:pPr>
            <w:r w:rsidRPr="00E0411D">
              <w:t>Les investissements liés à la production</w:t>
            </w:r>
          </w:p>
        </w:tc>
        <w:tc>
          <w:tcPr>
            <w:tcW w:w="254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Acquisition d’un transpalette électrique</w:t>
            </w:r>
          </w:p>
        </w:tc>
        <w:tc>
          <w:tcPr>
            <w:tcW w:w="195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2 128 €</w:t>
            </w:r>
          </w:p>
        </w:tc>
      </w:tr>
      <w:tr w:rsidR="00155499" w:rsidRPr="00E0411D" w:rsidTr="00684AF8">
        <w:tc>
          <w:tcPr>
            <w:tcW w:w="1526" w:type="dxa"/>
            <w:vMerge/>
          </w:tcPr>
          <w:p w:rsidR="00155499" w:rsidRPr="00E0411D" w:rsidRDefault="00155499" w:rsidP="00684AF8">
            <w:pPr>
              <w:pStyle w:val="Tableautetiere"/>
            </w:pPr>
          </w:p>
        </w:tc>
        <w:tc>
          <w:tcPr>
            <w:tcW w:w="3260" w:type="dxa"/>
            <w:vMerge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54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Maintenance de la chaîne de production</w:t>
            </w:r>
          </w:p>
        </w:tc>
        <w:tc>
          <w:tcPr>
            <w:tcW w:w="195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3 740 €</w:t>
            </w:r>
          </w:p>
        </w:tc>
      </w:tr>
      <w:tr w:rsidR="00155499" w:rsidRPr="00E0411D" w:rsidTr="00684AF8">
        <w:tc>
          <w:tcPr>
            <w:tcW w:w="1526" w:type="dxa"/>
            <w:vMerge w:val="restart"/>
          </w:tcPr>
          <w:p w:rsidR="00155499" w:rsidRPr="00E0411D" w:rsidRDefault="00155499" w:rsidP="00684AF8">
            <w:pPr>
              <w:pStyle w:val="Tableautetiere"/>
            </w:pPr>
            <w:r w:rsidRPr="00E0411D">
              <w:t>Achats hors production</w:t>
            </w:r>
          </w:p>
        </w:tc>
        <w:tc>
          <w:tcPr>
            <w:tcW w:w="3260" w:type="dxa"/>
            <w:vMerge w:val="restart"/>
          </w:tcPr>
          <w:p w:rsidR="00155499" w:rsidRPr="00E0411D" w:rsidRDefault="00155499" w:rsidP="00684AF8">
            <w:pPr>
              <w:pStyle w:val="Tableaucourant"/>
              <w:rPr>
                <w:rFonts w:eastAsia="Calibri"/>
              </w:rPr>
            </w:pPr>
            <w:r w:rsidRPr="00E0411D">
              <w:rPr>
                <w:rFonts w:eastAsia="Calibri"/>
              </w:rPr>
              <w:t xml:space="preserve">Les prestations de services : </w:t>
            </w:r>
            <w:r w:rsidRPr="00E0411D">
              <w:t xml:space="preserve">location de véhicule, frais </w:t>
            </w:r>
            <w:r w:rsidRPr="00E0411D">
              <w:rPr>
                <w:rFonts w:eastAsia="Calibri"/>
              </w:rPr>
              <w:t xml:space="preserve">de </w:t>
            </w:r>
            <w:r w:rsidRPr="00E0411D">
              <w:t>déplacements</w:t>
            </w:r>
          </w:p>
        </w:tc>
        <w:tc>
          <w:tcPr>
            <w:tcW w:w="254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Frais de téléphonie</w:t>
            </w:r>
          </w:p>
        </w:tc>
        <w:tc>
          <w:tcPr>
            <w:tcW w:w="195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454 €</w:t>
            </w:r>
          </w:p>
        </w:tc>
      </w:tr>
      <w:tr w:rsidR="00155499" w:rsidRPr="00E0411D" w:rsidTr="00684AF8">
        <w:tc>
          <w:tcPr>
            <w:tcW w:w="1526" w:type="dxa"/>
            <w:vMerge/>
          </w:tcPr>
          <w:p w:rsidR="00155499" w:rsidRPr="00E0411D" w:rsidRDefault="00155499" w:rsidP="00684AF8"/>
        </w:tc>
        <w:tc>
          <w:tcPr>
            <w:tcW w:w="3260" w:type="dxa"/>
            <w:vMerge/>
          </w:tcPr>
          <w:p w:rsidR="00155499" w:rsidRPr="00E0411D" w:rsidRDefault="00155499" w:rsidP="00684AF8">
            <w:pPr>
              <w:pStyle w:val="Tableaucourant"/>
              <w:rPr>
                <w:rFonts w:eastAsia="Calibri"/>
              </w:rPr>
            </w:pPr>
          </w:p>
        </w:tc>
        <w:tc>
          <w:tcPr>
            <w:tcW w:w="254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Participation à divers salons</w:t>
            </w:r>
          </w:p>
        </w:tc>
        <w:tc>
          <w:tcPr>
            <w:tcW w:w="195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3 120 €</w:t>
            </w:r>
          </w:p>
        </w:tc>
      </w:tr>
      <w:tr w:rsidR="00155499" w:rsidRPr="00E0411D" w:rsidTr="00684AF8">
        <w:tc>
          <w:tcPr>
            <w:tcW w:w="1526" w:type="dxa"/>
            <w:vMerge/>
          </w:tcPr>
          <w:p w:rsidR="00155499" w:rsidRPr="00E0411D" w:rsidRDefault="00155499" w:rsidP="00684AF8"/>
        </w:tc>
        <w:tc>
          <w:tcPr>
            <w:tcW w:w="3260" w:type="dxa"/>
            <w:vMerge/>
          </w:tcPr>
          <w:p w:rsidR="00155499" w:rsidRPr="00E0411D" w:rsidRDefault="00155499" w:rsidP="00684AF8">
            <w:pPr>
              <w:pStyle w:val="Tableaucourant"/>
              <w:rPr>
                <w:rFonts w:eastAsia="Calibri"/>
              </w:rPr>
            </w:pPr>
          </w:p>
        </w:tc>
        <w:tc>
          <w:tcPr>
            <w:tcW w:w="254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Frais de nettoyage des locaux</w:t>
            </w:r>
          </w:p>
        </w:tc>
        <w:tc>
          <w:tcPr>
            <w:tcW w:w="195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4 650 €</w:t>
            </w:r>
          </w:p>
        </w:tc>
      </w:tr>
      <w:tr w:rsidR="00155499" w:rsidRPr="00E0411D" w:rsidTr="00684AF8">
        <w:tc>
          <w:tcPr>
            <w:tcW w:w="1526" w:type="dxa"/>
            <w:vMerge/>
          </w:tcPr>
          <w:p w:rsidR="00155499" w:rsidRPr="00E0411D" w:rsidRDefault="00155499" w:rsidP="00684AF8"/>
        </w:tc>
        <w:tc>
          <w:tcPr>
            <w:tcW w:w="3260" w:type="dxa"/>
            <w:vMerge/>
          </w:tcPr>
          <w:p w:rsidR="00155499" w:rsidRPr="00E0411D" w:rsidRDefault="00155499" w:rsidP="00684AF8">
            <w:pPr>
              <w:pStyle w:val="Tableaucourant"/>
              <w:rPr>
                <w:rFonts w:eastAsia="Calibri"/>
              </w:rPr>
            </w:pPr>
          </w:p>
        </w:tc>
        <w:tc>
          <w:tcPr>
            <w:tcW w:w="254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Frais d’assurance</w:t>
            </w:r>
          </w:p>
        </w:tc>
        <w:tc>
          <w:tcPr>
            <w:tcW w:w="195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2 780 €</w:t>
            </w:r>
          </w:p>
        </w:tc>
      </w:tr>
      <w:tr w:rsidR="00155499" w:rsidRPr="00E0411D" w:rsidTr="00684AF8">
        <w:tc>
          <w:tcPr>
            <w:tcW w:w="1526" w:type="dxa"/>
            <w:vMerge/>
          </w:tcPr>
          <w:p w:rsidR="00155499" w:rsidRPr="00E0411D" w:rsidRDefault="00155499" w:rsidP="00684AF8"/>
        </w:tc>
        <w:tc>
          <w:tcPr>
            <w:tcW w:w="3260" w:type="dxa"/>
          </w:tcPr>
          <w:p w:rsidR="00155499" w:rsidRPr="00E0411D" w:rsidRDefault="00155499" w:rsidP="00684AF8">
            <w:pPr>
              <w:pStyle w:val="Tableaucourant"/>
            </w:pPr>
            <w:r w:rsidRPr="00BB5473">
              <w:rPr>
                <w:rFonts w:eastAsia="Calibri"/>
              </w:rPr>
              <w:t>Les prestations intellectuelles </w:t>
            </w:r>
            <w:r w:rsidRPr="00E0411D">
              <w:rPr>
                <w:rFonts w:eastAsia="Calibri"/>
              </w:rPr>
              <w:t xml:space="preserve">: </w:t>
            </w:r>
            <w:r w:rsidRPr="00E0411D">
              <w:t>consulting…</w:t>
            </w:r>
          </w:p>
        </w:tc>
        <w:tc>
          <w:tcPr>
            <w:tcW w:w="254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Honoraires de l’expert-comptable</w:t>
            </w:r>
          </w:p>
        </w:tc>
        <w:tc>
          <w:tcPr>
            <w:tcW w:w="195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3 525 €</w:t>
            </w:r>
          </w:p>
        </w:tc>
      </w:tr>
      <w:tr w:rsidR="00155499" w:rsidRPr="00E0411D" w:rsidTr="00684AF8">
        <w:tc>
          <w:tcPr>
            <w:tcW w:w="1526" w:type="dxa"/>
            <w:vMerge/>
          </w:tcPr>
          <w:p w:rsidR="00155499" w:rsidRPr="00E0411D" w:rsidRDefault="00155499" w:rsidP="00684AF8"/>
        </w:tc>
        <w:tc>
          <w:tcPr>
            <w:tcW w:w="3260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rPr>
                <w:rFonts w:eastAsia="Calibri"/>
              </w:rPr>
              <w:t>Les consommables de toute sorte : fournitures admini</w:t>
            </w:r>
            <w:r w:rsidRPr="00E0411D">
              <w:rPr>
                <w:rFonts w:eastAsia="Calibri"/>
              </w:rPr>
              <w:t>s</w:t>
            </w:r>
            <w:r w:rsidRPr="00E0411D">
              <w:rPr>
                <w:rFonts w:eastAsia="Calibri"/>
              </w:rPr>
              <w:t>tratives</w:t>
            </w:r>
          </w:p>
        </w:tc>
        <w:tc>
          <w:tcPr>
            <w:tcW w:w="254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Cartons de 5 ramettes de papier</w:t>
            </w:r>
          </w:p>
        </w:tc>
        <w:tc>
          <w:tcPr>
            <w:tcW w:w="195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242 €</w:t>
            </w:r>
          </w:p>
        </w:tc>
      </w:tr>
      <w:tr w:rsidR="00155499" w:rsidRPr="00E0411D" w:rsidTr="00684AF8">
        <w:tc>
          <w:tcPr>
            <w:tcW w:w="1526" w:type="dxa"/>
            <w:vMerge/>
          </w:tcPr>
          <w:p w:rsidR="00155499" w:rsidRPr="00E0411D" w:rsidRDefault="00155499" w:rsidP="00684AF8"/>
        </w:tc>
        <w:tc>
          <w:tcPr>
            <w:tcW w:w="3260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rPr>
                <w:rFonts w:eastAsia="Calibri"/>
              </w:rPr>
              <w:t>Les investissements (hors production) : immobilier, informatique…</w:t>
            </w:r>
          </w:p>
        </w:tc>
        <w:tc>
          <w:tcPr>
            <w:tcW w:w="254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Acquisition de 2 ordinateurs (RH)</w:t>
            </w:r>
          </w:p>
        </w:tc>
        <w:tc>
          <w:tcPr>
            <w:tcW w:w="1956" w:type="dxa"/>
          </w:tcPr>
          <w:p w:rsidR="00155499" w:rsidRPr="00E0411D" w:rsidRDefault="00155499" w:rsidP="00684AF8">
            <w:pPr>
              <w:pStyle w:val="Tableaucourant"/>
            </w:pPr>
            <w:r w:rsidRPr="00E0411D">
              <w:t>1 920 €</w:t>
            </w:r>
          </w:p>
        </w:tc>
      </w:tr>
    </w:tbl>
    <w:p w:rsidR="00155499" w:rsidRPr="00E0411D" w:rsidRDefault="00155499" w:rsidP="00155499">
      <w:pPr>
        <w:pStyle w:val="06Questionenonce"/>
      </w:pPr>
      <w:r w:rsidRPr="00E0411D">
        <w:t>2</w:t>
      </w:r>
      <w:r w:rsidRPr="00E0411D">
        <w:tab/>
        <w:t>Calculez le nombre optimal de commandes à passer pour l’année N selon la méthode de Wilson (ressources 3, 4, 5).</w:t>
      </w:r>
    </w:p>
    <w:p w:rsidR="00155499" w:rsidRPr="00E0411D" w:rsidRDefault="00155499" w:rsidP="00155499">
      <w:pPr>
        <w:pStyle w:val="TTextecourant"/>
      </w:pPr>
      <w:r w:rsidRPr="00E0411D">
        <w:t>Achats de farine de l’année : 21 100 kg soit 21,1 tonnes</w:t>
      </w:r>
    </w:p>
    <w:p w:rsidR="00155499" w:rsidRPr="00E0411D" w:rsidRDefault="00155499" w:rsidP="00155499">
      <w:pPr>
        <w:pStyle w:val="TTextecourant"/>
      </w:pPr>
      <w:r w:rsidRPr="00E0411D">
        <w:t>Coût de la tonne : 550 €</w:t>
      </w:r>
    </w:p>
    <w:p w:rsidR="00155499" w:rsidRPr="00E0411D" w:rsidRDefault="00155499" w:rsidP="00155499">
      <w:pPr>
        <w:pStyle w:val="TTextecourant"/>
      </w:pPr>
      <w:r w:rsidRPr="00E0411D">
        <w:t xml:space="preserve">Demande en valeur = 21,1 </w:t>
      </w:r>
      <w:r w:rsidRPr="00E0411D">
        <w:rPr>
          <w:rFonts w:ascii="Courier New" w:hAnsi="Courier New" w:cs="Courier New"/>
        </w:rPr>
        <w:t>×</w:t>
      </w:r>
      <w:r w:rsidRPr="00E0411D">
        <w:t xml:space="preserve"> 550 soit 11 605 €</w:t>
      </w:r>
    </w:p>
    <w:p w:rsidR="00155499" w:rsidRPr="00E0411D" w:rsidRDefault="00155499" w:rsidP="00155499">
      <w:pPr>
        <w:pStyle w:val="TTextecourant"/>
      </w:pPr>
      <w:r w:rsidRPr="00E0411D">
        <w:t xml:space="preserve">Coût du stockage =11 605 </w:t>
      </w:r>
      <w:r w:rsidRPr="00E0411D">
        <w:rPr>
          <w:rFonts w:ascii="Courier New" w:hAnsi="Courier New" w:cs="Courier New"/>
        </w:rPr>
        <w:t>×</w:t>
      </w:r>
      <w:r w:rsidRPr="00E0411D">
        <w:t xml:space="preserve"> 0,15 soit 1 740,75 €</w:t>
      </w:r>
    </w:p>
    <w:p w:rsidR="00155499" w:rsidRPr="00E0411D" w:rsidRDefault="00155499" w:rsidP="00155499">
      <w:pPr>
        <w:pStyle w:val="TTextecourant"/>
      </w:pPr>
      <w:r w:rsidRPr="00E0411D">
        <w:t xml:space="preserve">Coût de la commande = 40 </w:t>
      </w:r>
      <w:r w:rsidRPr="00E0411D">
        <w:rPr>
          <w:rFonts w:ascii="Courier New" w:hAnsi="Courier New" w:cs="Courier New"/>
        </w:rPr>
        <w:t>×</w:t>
      </w:r>
      <w:r w:rsidRPr="00E0411D">
        <w:t xml:space="preserve"> 2 = 80 €</w:t>
      </w:r>
    </w:p>
    <w:p w:rsidR="00155499" w:rsidRPr="00E0411D" w:rsidRDefault="00155499" w:rsidP="00155499">
      <w:pPr>
        <w:pStyle w:val="TTextecourant"/>
      </w:pPr>
      <w:r w:rsidRPr="00E0411D">
        <w:t>11 605 / 80 = 21,75</w:t>
      </w:r>
      <w:r w:rsidRPr="00E0411D"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21,75</m:t>
            </m:r>
          </m:e>
        </m:rad>
      </m:oMath>
    </w:p>
    <w:p w:rsidR="00155499" w:rsidRPr="00E0411D" w:rsidRDefault="00155499" w:rsidP="00155499">
      <w:pPr>
        <w:pStyle w:val="TTextecourant"/>
      </w:pPr>
      <w:r w:rsidRPr="00E0411D">
        <w:t>4,66 commandes par an =&gt; 5 commandes à prévoir</w:t>
      </w:r>
    </w:p>
    <w:p w:rsidR="00155499" w:rsidRPr="00E0411D" w:rsidRDefault="00155499" w:rsidP="00155499">
      <w:pPr>
        <w:pStyle w:val="06Questionenonce"/>
      </w:pPr>
      <w:r>
        <w:t>3</w:t>
      </w:r>
      <w:r>
        <w:tab/>
      </w:r>
      <w:r w:rsidRPr="00E0411D">
        <w:t>Déduisez-en la quantité optimale de farine par commande.</w:t>
      </w:r>
    </w:p>
    <w:p w:rsidR="00155499" w:rsidRPr="00E0411D" w:rsidRDefault="00155499" w:rsidP="00155499">
      <w:pPr>
        <w:pStyle w:val="TTextecourant"/>
      </w:pPr>
      <w:r w:rsidRPr="00E0411D">
        <w:t>21 100 kg / 5 soit 4 220 kg par commande</w:t>
      </w:r>
    </w:p>
    <w:p w:rsidR="00155499" w:rsidRPr="00E0411D" w:rsidRDefault="00155499" w:rsidP="00155499">
      <w:pPr>
        <w:pStyle w:val="06Questionenonce"/>
      </w:pPr>
      <w:r w:rsidRPr="00E0411D">
        <w:t>4</w:t>
      </w:r>
      <w:r w:rsidRPr="00E0411D">
        <w:tab/>
        <w:t>Complétez le plan d’approvisionnement (ressource 6).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1"/>
        <w:gridCol w:w="1910"/>
        <w:gridCol w:w="1941"/>
        <w:gridCol w:w="1815"/>
        <w:gridCol w:w="1674"/>
        <w:gridCol w:w="1695"/>
      </w:tblGrid>
      <w:tr w:rsidR="00155499" w:rsidRPr="00155499" w:rsidTr="00684AF8">
        <w:trPr>
          <w:trHeight w:val="630"/>
        </w:trPr>
        <w:tc>
          <w:tcPr>
            <w:tcW w:w="633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Mois</w:t>
            </w:r>
          </w:p>
        </w:tc>
        <w:tc>
          <w:tcPr>
            <w:tcW w:w="923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Consommation en kilos</w:t>
            </w:r>
          </w:p>
        </w:tc>
        <w:tc>
          <w:tcPr>
            <w:tcW w:w="93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Stock initial</w:t>
            </w:r>
          </w:p>
        </w:tc>
        <w:tc>
          <w:tcPr>
            <w:tcW w:w="877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Stock final</w:t>
            </w:r>
          </w:p>
        </w:tc>
        <w:tc>
          <w:tcPr>
            <w:tcW w:w="80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Entrées</w:t>
            </w:r>
          </w:p>
        </w:tc>
        <w:tc>
          <w:tcPr>
            <w:tcW w:w="81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A2460E" w:rsidRDefault="00155499" w:rsidP="00684AF8">
            <w:pPr>
              <w:pStyle w:val="Tableautetiere"/>
              <w:rPr>
                <w:lang w:val="en-US"/>
              </w:rPr>
            </w:pPr>
            <w:r w:rsidRPr="00A2460E">
              <w:rPr>
                <w:lang w:val="en-US"/>
              </w:rPr>
              <w:t xml:space="preserve">Stock final </w:t>
            </w:r>
            <w:proofErr w:type="spellStart"/>
            <w:r w:rsidRPr="00A2460E">
              <w:rPr>
                <w:lang w:val="en-US"/>
              </w:rPr>
              <w:t>ajusté</w:t>
            </w:r>
            <w:proofErr w:type="spellEnd"/>
            <w:r w:rsidRPr="00A2460E">
              <w:rPr>
                <w:lang w:val="en-US"/>
              </w:rPr>
              <w:t xml:space="preserve"> (stock final + entrées)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Janvier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1 700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4 000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2 300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4 200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6 500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Février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1 600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6 500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4 900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4 900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Mars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1 700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4 900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3 200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4 200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7 400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Avril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1 800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7 400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5 600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5 600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Mai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2 000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5 600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3 600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4 200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7 800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Juin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2 100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7 800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5 700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5 700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Juillet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2 500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5 700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3 200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3 200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Août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300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3 200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2 900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4 200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7 100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Septembre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2 000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7 100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5 100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Octobre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1 800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5 100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3 300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4 200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7 500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Novembre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2 000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7 500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5 500</w:t>
            </w:r>
          </w:p>
        </w:tc>
      </w:tr>
      <w:tr w:rsidR="00155499" w:rsidRPr="00E0411D" w:rsidTr="00684AF8">
        <w:trPr>
          <w:trHeight w:val="330"/>
        </w:trPr>
        <w:tc>
          <w:tcPr>
            <w:tcW w:w="6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Décembre</w:t>
            </w:r>
          </w:p>
        </w:tc>
        <w:tc>
          <w:tcPr>
            <w:tcW w:w="9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1 600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5 500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3 900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3 900</w:t>
            </w:r>
          </w:p>
        </w:tc>
      </w:tr>
    </w:tbl>
    <w:p w:rsidR="00155499" w:rsidRPr="00E0411D" w:rsidRDefault="00155499" w:rsidP="00155499">
      <w:pPr>
        <w:pStyle w:val="06Questionenonce"/>
      </w:pPr>
      <w:r w:rsidRPr="00E0411D">
        <w:lastRenderedPageBreak/>
        <w:t>5</w:t>
      </w:r>
      <w:r w:rsidRPr="00E0411D">
        <w:tab/>
        <w:t>Préparez le budget prévisionnel des achats (ressource 7).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900"/>
        <w:gridCol w:w="1960"/>
        <w:gridCol w:w="1901"/>
        <w:gridCol w:w="2126"/>
      </w:tblGrid>
      <w:tr w:rsidR="00155499" w:rsidRPr="00E0411D" w:rsidTr="00684AF8">
        <w:trPr>
          <w:trHeight w:val="64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Mois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Consommation en kilos</w:t>
            </w:r>
          </w:p>
        </w:tc>
        <w:tc>
          <w:tcPr>
            <w:tcW w:w="1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Valeur des achats</w:t>
            </w:r>
          </w:p>
        </w:tc>
        <w:tc>
          <w:tcPr>
            <w:tcW w:w="19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Coût des commandes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Total des dépenses</w:t>
            </w: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Janvier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1 700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23 100 €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40 €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23 140 €</w:t>
            </w: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Février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1 600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Mars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1 700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23 100 €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40 €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23 140 €</w:t>
            </w: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Avril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1 800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Mai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2 000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23 100 €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40 €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23 140 €</w:t>
            </w: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Juin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2 100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Juillet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2 500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23 100 €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40 €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23 140 €</w:t>
            </w: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Août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300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Septembre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2 000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23 100 €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40 €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23 140 €</w:t>
            </w: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Octobre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1 800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Novembre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2 000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Décembre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1 600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</w:p>
        </w:tc>
      </w:tr>
      <w:tr w:rsidR="00155499" w:rsidRPr="00E0411D" w:rsidTr="00684AF8">
        <w:trPr>
          <w:trHeight w:val="330"/>
        </w:trPr>
        <w:tc>
          <w:tcPr>
            <w:tcW w:w="120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tetiere"/>
            </w:pPr>
            <w:r w:rsidRPr="00E0411D">
              <w:t>Total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21 100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115 500 €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200 €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55499" w:rsidRPr="00E0411D" w:rsidRDefault="00155499" w:rsidP="00684AF8">
            <w:pPr>
              <w:pStyle w:val="Tableaucourant"/>
            </w:pPr>
            <w:r w:rsidRPr="00E0411D">
              <w:t>115 700 €</w:t>
            </w:r>
          </w:p>
        </w:tc>
      </w:tr>
    </w:tbl>
    <w:p w:rsidR="00806FB8" w:rsidRPr="00155499" w:rsidRDefault="00806FB8" w:rsidP="00155499"/>
    <w:sectPr w:rsidR="00806FB8" w:rsidRPr="00155499" w:rsidSect="004016EA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2467" w:rsidRDefault="00362467" w:rsidP="004016EA">
      <w:r>
        <w:separator/>
      </w:r>
    </w:p>
  </w:endnote>
  <w:endnote w:type="continuationSeparator" w:id="0">
    <w:p w:rsidR="00362467" w:rsidRDefault="00362467" w:rsidP="00401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 Pedago Times">
    <w:panose1 w:val="00000000000000000000"/>
    <w:charset w:val="00"/>
    <w:family w:val="modern"/>
    <w:notTrueType/>
    <w:pitch w:val="variable"/>
    <w:sig w:usb0="800000AF" w:usb1="1000204A" w:usb2="00000000" w:usb3="00000000" w:csb0="00000001" w:csb1="00000000"/>
  </w:font>
  <w:font w:name="GuidePedagoTimes-Bold">
    <w:altName w:val="Guide Pedago 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idePedagoArial">
    <w:altName w:val="Guide Pedago 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Guide Pedago Times"/>
    <w:panose1 w:val="02000503000000020004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Italic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NCond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 Pedago Arial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6EA" w:rsidRPr="004016EA" w:rsidRDefault="006C0120" w:rsidP="00155499">
    <w:pPr>
      <w:pStyle w:val="Pieddepagegauche"/>
      <w:tabs>
        <w:tab w:val="clear" w:pos="7340"/>
        <w:tab w:val="right" w:pos="10206"/>
      </w:tabs>
      <w:rPr>
        <w:w w:val="100"/>
      </w:rPr>
    </w:pPr>
    <w:r>
      <w:rPr>
        <w:rStyle w:val="Folio"/>
        <w:b/>
        <w:bCs/>
      </w:rPr>
      <w:fldChar w:fldCharType="begin"/>
    </w:r>
    <w:r w:rsidR="004016EA">
      <w:rPr>
        <w:rStyle w:val="Folio"/>
        <w:b/>
        <w:bCs/>
      </w:rPr>
      <w:instrText xml:space="preserve"> PAGE </w:instrText>
    </w:r>
    <w:r>
      <w:rPr>
        <w:rStyle w:val="Folio"/>
        <w:b/>
        <w:bCs/>
      </w:rPr>
      <w:fldChar w:fldCharType="separate"/>
    </w:r>
    <w:r w:rsidR="00155499">
      <w:rPr>
        <w:rStyle w:val="Folio"/>
        <w:b/>
        <w:bCs/>
        <w:noProof/>
      </w:rPr>
      <w:t>2</w:t>
    </w:r>
    <w:r>
      <w:rPr>
        <w:rStyle w:val="Folio"/>
        <w:b/>
        <w:bCs/>
      </w:rPr>
      <w:fldChar w:fldCharType="end"/>
    </w:r>
    <w:r w:rsidR="004016EA">
      <w:rPr>
        <w:rStyle w:val="Folio"/>
        <w:b/>
        <w:bCs/>
      </w:rPr>
      <w:t xml:space="preserve">  </w:t>
    </w:r>
    <w:r w:rsidR="004016EA">
      <w:rPr>
        <w:w w:val="100"/>
      </w:rPr>
      <w:tab/>
    </w:r>
    <w:r w:rsidR="00155499">
      <w:rPr>
        <w:w w:val="100"/>
      </w:rPr>
      <w:t>Situation professionnelle</w:t>
    </w:r>
    <w:r w:rsidR="004016EA">
      <w:rPr>
        <w:w w:val="100"/>
      </w:rPr>
      <w:t xml:space="preserve"> – </w:t>
    </w:r>
    <w:r w:rsidR="00155499">
      <w:rPr>
        <w:w w:val="100"/>
      </w:rPr>
      <w:t>BCA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6EA" w:rsidRDefault="004016EA" w:rsidP="00C20988">
    <w:pPr>
      <w:pStyle w:val="Pieddepagedroite"/>
    </w:pPr>
    <w:r>
      <w:rPr>
        <w:rStyle w:val="Bold"/>
      </w:rPr>
      <w:t>Chapitre </w:t>
    </w:r>
    <w:r w:rsidR="00155499">
      <w:rPr>
        <w:rStyle w:val="Bold"/>
      </w:rPr>
      <w:t>9</w:t>
    </w:r>
    <w:r>
      <w:t xml:space="preserve"> - </w:t>
    </w:r>
    <w:r w:rsidR="00155499" w:rsidRPr="00E0411D">
      <w:t>Étude des projets d’achats et d’investissements</w:t>
    </w:r>
    <w:r>
      <w:tab/>
    </w:r>
    <w:r w:rsidR="006C0120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6C0120">
      <w:rPr>
        <w:rStyle w:val="Folio"/>
      </w:rPr>
      <w:fldChar w:fldCharType="separate"/>
    </w:r>
    <w:r w:rsidR="00155499">
      <w:rPr>
        <w:rStyle w:val="Folio"/>
        <w:noProof/>
      </w:rPr>
      <w:t>1</w:t>
    </w:r>
    <w:r w:rsidR="006C0120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2467" w:rsidRDefault="00362467" w:rsidP="004016EA">
      <w:r>
        <w:separator/>
      </w:r>
    </w:p>
  </w:footnote>
  <w:footnote w:type="continuationSeparator" w:id="0">
    <w:p w:rsidR="00362467" w:rsidRDefault="00362467" w:rsidP="00401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9732F8"/>
    <w:multiLevelType w:val="hybridMultilevel"/>
    <w:tmpl w:val="1BD2BBAC"/>
    <w:lvl w:ilvl="0" w:tplc="BFA00F16">
      <w:start w:val="1"/>
      <w:numFmt w:val="bullet"/>
      <w:pStyle w:val="Tableauliste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A765E1"/>
    <w:multiLevelType w:val="multilevel"/>
    <w:tmpl w:val="17F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D1D1FBF"/>
    <w:multiLevelType w:val="hybridMultilevel"/>
    <w:tmpl w:val="46F46232"/>
    <w:lvl w:ilvl="0" w:tplc="2B1A10A0">
      <w:start w:val="1"/>
      <w:numFmt w:val="bullet"/>
      <w:pStyle w:val="TEnumpoint"/>
      <w:lvlText w:val="·"/>
      <w:lvlJc w:val="left"/>
      <w:pPr>
        <w:tabs>
          <w:tab w:val="num" w:pos="170"/>
        </w:tabs>
      </w:pPr>
      <w:rPr>
        <w:rFonts w:ascii="Guide Pedago Times" w:hAnsi="Guide Pedago 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1917673"/>
    <w:multiLevelType w:val="hybridMultilevel"/>
    <w:tmpl w:val="E7425F76"/>
    <w:lvl w:ilvl="0" w:tplc="C84E127E">
      <w:start w:val="3"/>
      <w:numFmt w:val="bullet"/>
      <w:lvlText w:val="1"/>
      <w:lvlJc w:val="left"/>
      <w:pPr>
        <w:ind w:left="720" w:hanging="360"/>
      </w:pPr>
      <w:rPr>
        <w:rFonts w:ascii="GuidePedagoTimes-Bold" w:eastAsia="Times New Roman" w:hAnsi="GuidePedagoTimes-Bold" w:cs="GuidePedagoTimes-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785785"/>
    <w:multiLevelType w:val="multilevel"/>
    <w:tmpl w:val="210406F6"/>
    <w:lvl w:ilvl="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4262800"/>
    <w:multiLevelType w:val="multilevel"/>
    <w:tmpl w:val="3F3C4ED0"/>
    <w:lvl w:ilvl="0">
      <w:start w:val="1"/>
      <w:numFmt w:val="bullet"/>
      <w:lvlText w:val="-"/>
      <w:lvlJc w:val="left"/>
      <w:pPr>
        <w:tabs>
          <w:tab w:val="num" w:pos="113"/>
        </w:tabs>
        <w:ind w:left="113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7ED1AE9"/>
    <w:multiLevelType w:val="multilevel"/>
    <w:tmpl w:val="292E2590"/>
    <w:lvl w:ilvl="0">
      <w:start w:val="1"/>
      <w:numFmt w:val="bullet"/>
      <w:lvlText w:val="-"/>
      <w:lvlJc w:val="left"/>
      <w:pPr>
        <w:tabs>
          <w:tab w:val="num" w:pos="113"/>
        </w:tabs>
        <w:ind w:left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72E3DD3"/>
    <w:multiLevelType w:val="multilevel"/>
    <w:tmpl w:val="911ED404"/>
    <w:lvl w:ilvl="0">
      <w:start w:val="1"/>
      <w:numFmt w:val="bull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18A3903"/>
    <w:multiLevelType w:val="hybridMultilevel"/>
    <w:tmpl w:val="ABCAFCA8"/>
    <w:lvl w:ilvl="0" w:tplc="7A0CB920">
      <w:start w:val="3"/>
      <w:numFmt w:val="bullet"/>
      <w:lvlText w:val="7"/>
      <w:lvlJc w:val="left"/>
      <w:pPr>
        <w:ind w:left="720" w:hanging="360"/>
      </w:pPr>
      <w:rPr>
        <w:rFonts w:ascii="GuidePedagoTimes-Bold" w:eastAsia="Times New Roman" w:hAnsi="GuidePedagoTimes-Bold" w:cs="GuidePedagoTimes-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E2B2D18"/>
    <w:multiLevelType w:val="multilevel"/>
    <w:tmpl w:val="7DD60C5E"/>
    <w:lvl w:ilvl="0">
      <w:start w:val="1"/>
      <w:numFmt w:val="bullet"/>
      <w:lvlText w:val="-"/>
      <w:lvlJc w:val="left"/>
      <w:pPr>
        <w:tabs>
          <w:tab w:val="num" w:pos="227"/>
        </w:tabs>
        <w:ind w:left="227" w:hanging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3D21D68"/>
    <w:multiLevelType w:val="hybridMultilevel"/>
    <w:tmpl w:val="8722AAE2"/>
    <w:lvl w:ilvl="0" w:tplc="5B0AF126">
      <w:start w:val="1"/>
      <w:numFmt w:val="bullet"/>
      <w:pStyle w:val="09Commentaireliste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EDD3EA4"/>
    <w:multiLevelType w:val="hybridMultilevel"/>
    <w:tmpl w:val="911ED404"/>
    <w:lvl w:ilvl="0" w:tplc="A9FC94E8">
      <w:start w:val="1"/>
      <w:numFmt w:val="bullet"/>
      <w:pStyle w:val="TEnum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11"/>
  </w:num>
  <w:num w:numId="7">
    <w:abstractNumId w:val="5"/>
  </w:num>
  <w:num w:numId="8">
    <w:abstractNumId w:val="12"/>
  </w:num>
  <w:num w:numId="9">
    <w:abstractNumId w:val="10"/>
  </w:num>
  <w:num w:numId="10">
    <w:abstractNumId w:val="13"/>
  </w:num>
  <w:num w:numId="11">
    <w:abstractNumId w:val="3"/>
  </w:num>
  <w:num w:numId="12">
    <w:abstractNumId w:val="8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766"/>
    <w:rsid w:val="000200B9"/>
    <w:rsid w:val="00051CC9"/>
    <w:rsid w:val="00054C34"/>
    <w:rsid w:val="000A31BA"/>
    <w:rsid w:val="000A66E0"/>
    <w:rsid w:val="00120840"/>
    <w:rsid w:val="00151A6E"/>
    <w:rsid w:val="00155499"/>
    <w:rsid w:val="001A0B80"/>
    <w:rsid w:val="0024646B"/>
    <w:rsid w:val="00257766"/>
    <w:rsid w:val="0030498C"/>
    <w:rsid w:val="00324F73"/>
    <w:rsid w:val="00362467"/>
    <w:rsid w:val="00394FED"/>
    <w:rsid w:val="003A6641"/>
    <w:rsid w:val="004016EA"/>
    <w:rsid w:val="004A1FB0"/>
    <w:rsid w:val="004E20A9"/>
    <w:rsid w:val="004E2AD9"/>
    <w:rsid w:val="006B172B"/>
    <w:rsid w:val="006B7D00"/>
    <w:rsid w:val="006C0120"/>
    <w:rsid w:val="00722537"/>
    <w:rsid w:val="00757BA2"/>
    <w:rsid w:val="007763D4"/>
    <w:rsid w:val="0079080C"/>
    <w:rsid w:val="00806FB8"/>
    <w:rsid w:val="00810809"/>
    <w:rsid w:val="008554DD"/>
    <w:rsid w:val="009215F2"/>
    <w:rsid w:val="009C3943"/>
    <w:rsid w:val="009C7BAC"/>
    <w:rsid w:val="00AD6532"/>
    <w:rsid w:val="00B81F3B"/>
    <w:rsid w:val="00BD34C9"/>
    <w:rsid w:val="00BF47D4"/>
    <w:rsid w:val="00C02E8D"/>
    <w:rsid w:val="00C20988"/>
    <w:rsid w:val="00C37BCE"/>
    <w:rsid w:val="00CF04A9"/>
    <w:rsid w:val="00CF17D4"/>
    <w:rsid w:val="00D1160A"/>
    <w:rsid w:val="00EE26B7"/>
    <w:rsid w:val="00EE3A58"/>
    <w:rsid w:val="00F030C4"/>
    <w:rsid w:val="00F45FE9"/>
    <w:rsid w:val="00F80B95"/>
    <w:rsid w:val="00FD274E"/>
    <w:rsid w:val="00FE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  <w:style w:type="table" w:styleId="Grilledutableau">
    <w:name w:val="Table Grid"/>
    <w:basedOn w:val="TableauNormal"/>
    <w:uiPriority w:val="39"/>
    <w:rsid w:val="00155499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  <w:style w:type="table" w:styleId="Grilledutableau">
    <w:name w:val="Table Grid"/>
    <w:basedOn w:val="TableauNormal"/>
    <w:uiPriority w:val="39"/>
    <w:rsid w:val="00155499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arie_STMG_BTS\2016_2017\STMG_2016_2017\_Premi&#232;re_2016\feuilles_de_styles\Gabarit_GP_Foucher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E57B8-75B1-463B-9865-E7DF616CA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Gabarit_GP_Foucher.dotm</Template>
  <TotalTime>1</TotalTime>
  <Pages>5</Pages>
  <Words>1460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9475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SICAUD MARIE</dc:creator>
  <cp:lastModifiedBy>SICAUD MARIE</cp:lastModifiedBy>
  <cp:revision>3</cp:revision>
  <cp:lastPrinted>2011-10-07T12:04:00Z</cp:lastPrinted>
  <dcterms:created xsi:type="dcterms:W3CDTF">2018-03-13T14:11:00Z</dcterms:created>
  <dcterms:modified xsi:type="dcterms:W3CDTF">2018-03-13T14:12:00Z</dcterms:modified>
</cp:core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button idQ="doc:Foucher_StyleGP_1" visible="true" label="TemplateProject.MacrosMenuGP.Foucher_StyleGP" onAction="Foucher_StyleGP" imageMso="AppointmentColor1"/>
      </mso:documentControls>
    </mso:qat>
  </mso:ribbon>
</mso:customUI>
</file>